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40AC9CD2" w:rsidR="00263A17" w:rsidRDefault="00572FC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 xml:space="preserve">Projeto de pesquisa apresentado ao curso de </w:t>
      </w:r>
      <w:r w:rsidR="004C6450">
        <w:rPr>
          <w:rFonts w:cs="Arial"/>
          <w:color w:val="000000"/>
          <w:sz w:val="20"/>
          <w:szCs w:val="20"/>
          <w:lang w:eastAsia="pt-BR"/>
        </w:rPr>
        <w:t xml:space="preserve">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61248CE8" w:rsidR="00A81ED7" w:rsidRPr="006E4D4B" w:rsidRDefault="00572FC4" w:rsidP="00A81ED7">
      <w:pPr>
        <w:autoSpaceDN w:val="0"/>
        <w:adjustRightInd w:val="0"/>
        <w:spacing w:before="0" w:after="0" w:line="240" w:lineRule="auto"/>
        <w:ind w:left="4536"/>
        <w:rPr>
          <w:rFonts w:cs="Arial"/>
        </w:rPr>
      </w:pPr>
      <w:r w:rsidRPr="00572FC4">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66BDCDB4" w:rsidR="00A81ED7" w:rsidRPr="0004133A" w:rsidRDefault="00333EFC" w:rsidP="0004133A">
            <w:pPr>
              <w:spacing w:before="0" w:after="0" w:line="240" w:lineRule="auto"/>
              <w:jc w:val="center"/>
              <w:rPr>
                <w:rFonts w:cs="Arial"/>
              </w:rPr>
            </w:pPr>
            <w:bookmarkStart w:id="0" w:name="_GoBack"/>
            <w:bookmarkEnd w:id="0"/>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F359BE"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6084D9DC" w:rsidR="00A81ED7" w:rsidRPr="0004133A" w:rsidRDefault="00D05F47" w:rsidP="00FF7804">
            <w:pPr>
              <w:spacing w:before="0" w:after="0" w:line="240" w:lineRule="auto"/>
              <w:jc w:val="center"/>
              <w:rPr>
                <w:rFonts w:cs="Arial"/>
              </w:rPr>
            </w:pPr>
            <w:r>
              <w:rPr>
                <w:rFonts w:cs="Arial"/>
              </w:rPr>
              <w:t>M</w:t>
            </w:r>
            <w:r w:rsidR="00FF7804">
              <w:rPr>
                <w:rFonts w:cs="Arial"/>
              </w:rPr>
              <w:t>e</w:t>
            </w:r>
            <w:r w:rsidR="00D26C33" w:rsidRPr="00F359BE">
              <w:rPr>
                <w:rFonts w:cs="Arial"/>
              </w:rPr>
              <w:t xml:space="preserve">. </w:t>
            </w:r>
            <w:r w:rsidR="00F359BE">
              <w:rPr>
                <w:rFonts w:cs="Arial"/>
              </w:rPr>
              <w:t>Guilherme de Cleva Farto</w:t>
            </w:r>
          </w:p>
        </w:tc>
      </w:tr>
      <w:tr w:rsidR="00A81ED7" w:rsidRPr="00F359BE"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E47F0D" w:rsidRPr="00D40978" w:rsidRDefault="00E47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E47F0D" w:rsidRPr="00D40978" w:rsidRDefault="00E47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54914DD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w:t>
      </w:r>
      <w:r w:rsidR="00D510CA">
        <w:rPr>
          <w:rFonts w:eastAsia="Times New Roman" w:cs="Arial"/>
          <w:szCs w:val="24"/>
          <w:lang w:eastAsia="pt-BR"/>
        </w:rPr>
        <w:t>a</w:t>
      </w:r>
      <w:r w:rsidR="00537307">
        <w:rPr>
          <w:rFonts w:eastAsia="Times New Roman" w:cs="Arial"/>
          <w:szCs w:val="24"/>
          <w:lang w:eastAsia="pt-BR"/>
        </w:rPr>
        <w:t xml:space="preserve">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E47F0D" w:rsidRDefault="00E47F0D"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E47F0D" w:rsidRDefault="00E47F0D"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560F2A7E" w:rsidR="00927158" w:rsidRPr="00200FC3" w:rsidRDefault="00927158" w:rsidP="00927158">
      <w:pPr>
        <w:spacing w:before="0" w:after="0" w:line="240" w:lineRule="auto"/>
      </w:pPr>
      <w:r>
        <w:rPr>
          <w:b/>
        </w:rPr>
        <w:t>Palavras-chave:</w:t>
      </w:r>
      <w:r w:rsidRPr="00F53BB5">
        <w:t xml:space="preserve"> </w:t>
      </w:r>
      <w:r>
        <w:t xml:space="preserve">Flutter, Dart, </w:t>
      </w:r>
      <w:r w:rsidR="00213BFF">
        <w:t>MongoDB</w:t>
      </w:r>
      <w:r>
        <w:t>, Desenvolvimento Híbrido, UML, Astah Community</w:t>
      </w:r>
      <w:r w:rsidR="000A644E">
        <w:t>, Visu</w:t>
      </w:r>
      <w:r w:rsidR="00213BFF">
        <w:t>al Studio Code, IntelliJ IDEA,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DF4E2F" w:rsidRDefault="00FD1AFB" w:rsidP="00DF4E2F">
      <w:pPr>
        <w:spacing w:before="0" w:after="0" w:line="240" w:lineRule="auto"/>
      </w:pPr>
      <w:r w:rsidRPr="00DF4E2F">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DF4E2F">
      <w:pPr>
        <w:spacing w:before="0" w:after="0" w:line="240" w:lineRule="auto"/>
      </w:pPr>
      <w:r w:rsidRPr="00DF4E2F">
        <w:t>The objective of the present work is the financial control in a simple and objective way with an emphasis on development with the Flutter tool, so that, be inspired by this new technology from Google.</w:t>
      </w:r>
    </w:p>
    <w:p w14:paraId="1C78A7A1" w14:textId="77777777" w:rsidR="00DF4E2F" w:rsidRPr="00DF4E2F" w:rsidRDefault="00DF4E2F" w:rsidP="00DF4E2F">
      <w:pPr>
        <w:spacing w:before="0" w:after="0" w:line="240" w:lineRule="auto"/>
      </w:pPr>
    </w:p>
    <w:p w14:paraId="089D3CFA" w14:textId="7F5E72A8" w:rsidR="00DF4E2F" w:rsidRPr="00200FC3" w:rsidRDefault="00DF4E2F" w:rsidP="00DF4E2F">
      <w:pPr>
        <w:spacing w:before="0" w:after="0" w:line="240" w:lineRule="auto"/>
      </w:pPr>
      <w:r>
        <w:rPr>
          <w:b/>
        </w:rPr>
        <w:t>Keywords:</w:t>
      </w:r>
      <w:r w:rsidRPr="00F53BB5">
        <w:t xml:space="preserve"> </w:t>
      </w:r>
      <w:r>
        <w:t xml:space="preserve">Flutter, Dart, MongoDB, </w:t>
      </w:r>
      <w:r w:rsidR="00B81D05" w:rsidRPr="00B81D05">
        <w:t>Hybrid Development</w:t>
      </w:r>
      <w:r>
        <w:t>, UML, Astah Community, Visual Studio Code, IntelliJ IDEA, Java</w:t>
      </w:r>
    </w:p>
    <w:p w14:paraId="4EE0294D" w14:textId="77777777" w:rsidR="00DF4E2F" w:rsidRDefault="00DF4E2F" w:rsidP="00FD1AFB">
      <w:pPr>
        <w:rPr>
          <w:lang w:val="en-US"/>
        </w:rPr>
      </w:pP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56FAD7CF" w14:textId="77777777" w:rsidR="00ED151B" w:rsidRDefault="00087510">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49965793" w:history="1">
        <w:r w:rsidR="00ED151B" w:rsidRPr="001562AF">
          <w:rPr>
            <w:rStyle w:val="Hyperlink"/>
            <w:noProof/>
          </w:rPr>
          <w:t>Figura 1: Árvore de Widgets</w:t>
        </w:r>
        <w:r w:rsidR="00ED151B">
          <w:rPr>
            <w:noProof/>
            <w:webHidden/>
          </w:rPr>
          <w:tab/>
        </w:r>
        <w:r w:rsidR="00ED151B">
          <w:rPr>
            <w:noProof/>
            <w:webHidden/>
          </w:rPr>
          <w:fldChar w:fldCharType="begin"/>
        </w:r>
        <w:r w:rsidR="00ED151B">
          <w:rPr>
            <w:noProof/>
            <w:webHidden/>
          </w:rPr>
          <w:instrText xml:space="preserve"> PAGEREF _Toc49965793 \h </w:instrText>
        </w:r>
        <w:r w:rsidR="00ED151B">
          <w:rPr>
            <w:noProof/>
            <w:webHidden/>
          </w:rPr>
        </w:r>
        <w:r w:rsidR="00ED151B">
          <w:rPr>
            <w:noProof/>
            <w:webHidden/>
          </w:rPr>
          <w:fldChar w:fldCharType="separate"/>
        </w:r>
        <w:r w:rsidR="0046762E">
          <w:rPr>
            <w:noProof/>
            <w:webHidden/>
          </w:rPr>
          <w:t>17</w:t>
        </w:r>
        <w:r w:rsidR="00ED151B">
          <w:rPr>
            <w:noProof/>
            <w:webHidden/>
          </w:rPr>
          <w:fldChar w:fldCharType="end"/>
        </w:r>
      </w:hyperlink>
    </w:p>
    <w:p w14:paraId="7035FA1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4" w:history="1">
        <w:r w:rsidR="00ED151B" w:rsidRPr="001562AF">
          <w:rPr>
            <w:rStyle w:val="Hyperlink"/>
            <w:noProof/>
          </w:rPr>
          <w:t>Figura 2: Diagrama da visão geral do sistema Flutter</w:t>
        </w:r>
        <w:r w:rsidR="00ED151B">
          <w:rPr>
            <w:noProof/>
            <w:webHidden/>
          </w:rPr>
          <w:tab/>
        </w:r>
        <w:r w:rsidR="00ED151B">
          <w:rPr>
            <w:noProof/>
            <w:webHidden/>
          </w:rPr>
          <w:fldChar w:fldCharType="begin"/>
        </w:r>
        <w:r w:rsidR="00ED151B">
          <w:rPr>
            <w:noProof/>
            <w:webHidden/>
          </w:rPr>
          <w:instrText xml:space="preserve"> PAGEREF _Toc49965794 \h </w:instrText>
        </w:r>
        <w:r w:rsidR="00ED151B">
          <w:rPr>
            <w:noProof/>
            <w:webHidden/>
          </w:rPr>
        </w:r>
        <w:r w:rsidR="00ED151B">
          <w:rPr>
            <w:noProof/>
            <w:webHidden/>
          </w:rPr>
          <w:fldChar w:fldCharType="separate"/>
        </w:r>
        <w:r w:rsidR="0046762E">
          <w:rPr>
            <w:noProof/>
            <w:webHidden/>
          </w:rPr>
          <w:t>18</w:t>
        </w:r>
        <w:r w:rsidR="00ED151B">
          <w:rPr>
            <w:noProof/>
            <w:webHidden/>
          </w:rPr>
          <w:fldChar w:fldCharType="end"/>
        </w:r>
      </w:hyperlink>
    </w:p>
    <w:p w14:paraId="61C9032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5" w:history="1">
        <w:r w:rsidR="00ED151B" w:rsidRPr="001562AF">
          <w:rPr>
            <w:rStyle w:val="Hyperlink"/>
            <w:noProof/>
          </w:rPr>
          <w:t>Figura 3: Interface gráfica do container vermelho</w:t>
        </w:r>
        <w:r w:rsidR="00ED151B">
          <w:rPr>
            <w:noProof/>
            <w:webHidden/>
          </w:rPr>
          <w:tab/>
        </w:r>
        <w:r w:rsidR="00ED151B">
          <w:rPr>
            <w:noProof/>
            <w:webHidden/>
          </w:rPr>
          <w:fldChar w:fldCharType="begin"/>
        </w:r>
        <w:r w:rsidR="00ED151B">
          <w:rPr>
            <w:noProof/>
            <w:webHidden/>
          </w:rPr>
          <w:instrText xml:space="preserve"> PAGEREF _Toc49965795 \h </w:instrText>
        </w:r>
        <w:r w:rsidR="00ED151B">
          <w:rPr>
            <w:noProof/>
            <w:webHidden/>
          </w:rPr>
        </w:r>
        <w:r w:rsidR="00ED151B">
          <w:rPr>
            <w:noProof/>
            <w:webHidden/>
          </w:rPr>
          <w:fldChar w:fldCharType="separate"/>
        </w:r>
        <w:r w:rsidR="0046762E">
          <w:rPr>
            <w:noProof/>
            <w:webHidden/>
          </w:rPr>
          <w:t>19</w:t>
        </w:r>
        <w:r w:rsidR="00ED151B">
          <w:rPr>
            <w:noProof/>
            <w:webHidden/>
          </w:rPr>
          <w:fldChar w:fldCharType="end"/>
        </w:r>
      </w:hyperlink>
    </w:p>
    <w:p w14:paraId="778BAAB0"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6" w:history="1">
        <w:r w:rsidR="00ED151B" w:rsidRPr="001562AF">
          <w:rPr>
            <w:rStyle w:val="Hyperlink"/>
            <w:noProof/>
          </w:rPr>
          <w:t>Figura 4: Interface gráfica com textos em linha</w:t>
        </w:r>
        <w:r w:rsidR="00ED151B">
          <w:rPr>
            <w:noProof/>
            <w:webHidden/>
          </w:rPr>
          <w:tab/>
        </w:r>
        <w:r w:rsidR="00ED151B">
          <w:rPr>
            <w:noProof/>
            <w:webHidden/>
          </w:rPr>
          <w:fldChar w:fldCharType="begin"/>
        </w:r>
        <w:r w:rsidR="00ED151B">
          <w:rPr>
            <w:noProof/>
            <w:webHidden/>
          </w:rPr>
          <w:instrText xml:space="preserve"> PAGEREF _Toc49965796 \h </w:instrText>
        </w:r>
        <w:r w:rsidR="00ED151B">
          <w:rPr>
            <w:noProof/>
            <w:webHidden/>
          </w:rPr>
        </w:r>
        <w:r w:rsidR="00ED151B">
          <w:rPr>
            <w:noProof/>
            <w:webHidden/>
          </w:rPr>
          <w:fldChar w:fldCharType="separate"/>
        </w:r>
        <w:r w:rsidR="0046762E">
          <w:rPr>
            <w:noProof/>
            <w:webHidden/>
          </w:rPr>
          <w:t>20</w:t>
        </w:r>
        <w:r w:rsidR="00ED151B">
          <w:rPr>
            <w:noProof/>
            <w:webHidden/>
          </w:rPr>
          <w:fldChar w:fldCharType="end"/>
        </w:r>
      </w:hyperlink>
    </w:p>
    <w:p w14:paraId="44201DDE"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7" w:history="1">
        <w:r w:rsidR="00ED151B" w:rsidRPr="001562AF">
          <w:rPr>
            <w:rStyle w:val="Hyperlink"/>
            <w:noProof/>
          </w:rPr>
          <w:t>Figura 5: Imagem ilustrativa de hierarquia de Widets</w:t>
        </w:r>
        <w:r w:rsidR="00ED151B">
          <w:rPr>
            <w:noProof/>
            <w:webHidden/>
          </w:rPr>
          <w:tab/>
        </w:r>
        <w:r w:rsidR="00ED151B">
          <w:rPr>
            <w:noProof/>
            <w:webHidden/>
          </w:rPr>
          <w:fldChar w:fldCharType="begin"/>
        </w:r>
        <w:r w:rsidR="00ED151B">
          <w:rPr>
            <w:noProof/>
            <w:webHidden/>
          </w:rPr>
          <w:instrText xml:space="preserve"> PAGEREF _Toc49965797 \h </w:instrText>
        </w:r>
        <w:r w:rsidR="00ED151B">
          <w:rPr>
            <w:noProof/>
            <w:webHidden/>
          </w:rPr>
        </w:r>
        <w:r w:rsidR="00ED151B">
          <w:rPr>
            <w:noProof/>
            <w:webHidden/>
          </w:rPr>
          <w:fldChar w:fldCharType="separate"/>
        </w:r>
        <w:r w:rsidR="0046762E">
          <w:rPr>
            <w:noProof/>
            <w:webHidden/>
          </w:rPr>
          <w:t>21</w:t>
        </w:r>
        <w:r w:rsidR="00ED151B">
          <w:rPr>
            <w:noProof/>
            <w:webHidden/>
          </w:rPr>
          <w:fldChar w:fldCharType="end"/>
        </w:r>
      </w:hyperlink>
    </w:p>
    <w:p w14:paraId="1F26B84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8" w:history="1">
        <w:r w:rsidR="00ED151B" w:rsidRPr="001562AF">
          <w:rPr>
            <w:rStyle w:val="Hyperlink"/>
            <w:noProof/>
          </w:rPr>
          <w:t>Figura 6: Interface gráfica dos textos em cada linha</w:t>
        </w:r>
        <w:r w:rsidR="00ED151B">
          <w:rPr>
            <w:noProof/>
            <w:webHidden/>
          </w:rPr>
          <w:tab/>
        </w:r>
        <w:r w:rsidR="00ED151B">
          <w:rPr>
            <w:noProof/>
            <w:webHidden/>
          </w:rPr>
          <w:fldChar w:fldCharType="begin"/>
        </w:r>
        <w:r w:rsidR="00ED151B">
          <w:rPr>
            <w:noProof/>
            <w:webHidden/>
          </w:rPr>
          <w:instrText xml:space="preserve"> PAGEREF _Toc49965798 \h </w:instrText>
        </w:r>
        <w:r w:rsidR="00ED151B">
          <w:rPr>
            <w:noProof/>
            <w:webHidden/>
          </w:rPr>
        </w:r>
        <w:r w:rsidR="00ED151B">
          <w:rPr>
            <w:noProof/>
            <w:webHidden/>
          </w:rPr>
          <w:fldChar w:fldCharType="separate"/>
        </w:r>
        <w:r w:rsidR="0046762E">
          <w:rPr>
            <w:noProof/>
            <w:webHidden/>
          </w:rPr>
          <w:t>21</w:t>
        </w:r>
        <w:r w:rsidR="00ED151B">
          <w:rPr>
            <w:noProof/>
            <w:webHidden/>
          </w:rPr>
          <w:fldChar w:fldCharType="end"/>
        </w:r>
      </w:hyperlink>
    </w:p>
    <w:p w14:paraId="2B781B1D"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9" w:history="1">
        <w:r w:rsidR="00ED151B" w:rsidRPr="001562AF">
          <w:rPr>
            <w:rStyle w:val="Hyperlink"/>
            <w:noProof/>
          </w:rPr>
          <w:t>Figura 7: Código e interface inicial</w:t>
        </w:r>
        <w:r w:rsidR="00ED151B">
          <w:rPr>
            <w:noProof/>
            <w:webHidden/>
          </w:rPr>
          <w:tab/>
        </w:r>
        <w:r w:rsidR="00ED151B">
          <w:rPr>
            <w:noProof/>
            <w:webHidden/>
          </w:rPr>
          <w:fldChar w:fldCharType="begin"/>
        </w:r>
        <w:r w:rsidR="00ED151B">
          <w:rPr>
            <w:noProof/>
            <w:webHidden/>
          </w:rPr>
          <w:instrText xml:space="preserve"> PAGEREF _Toc49965799 \h </w:instrText>
        </w:r>
        <w:r w:rsidR="00ED151B">
          <w:rPr>
            <w:noProof/>
            <w:webHidden/>
          </w:rPr>
        </w:r>
        <w:r w:rsidR="00ED151B">
          <w:rPr>
            <w:noProof/>
            <w:webHidden/>
          </w:rPr>
          <w:fldChar w:fldCharType="separate"/>
        </w:r>
        <w:r w:rsidR="0046762E">
          <w:rPr>
            <w:noProof/>
            <w:webHidden/>
          </w:rPr>
          <w:t>22</w:t>
        </w:r>
        <w:r w:rsidR="00ED151B">
          <w:rPr>
            <w:noProof/>
            <w:webHidden/>
          </w:rPr>
          <w:fldChar w:fldCharType="end"/>
        </w:r>
      </w:hyperlink>
    </w:p>
    <w:p w14:paraId="39B4FE8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0" w:history="1">
        <w:r w:rsidR="00ED151B" w:rsidRPr="001562AF">
          <w:rPr>
            <w:rStyle w:val="Hyperlink"/>
            <w:noProof/>
          </w:rPr>
          <w:t>Figura 8: Inserção da AppBar</w:t>
        </w:r>
        <w:r w:rsidR="00ED151B">
          <w:rPr>
            <w:noProof/>
            <w:webHidden/>
          </w:rPr>
          <w:tab/>
        </w:r>
        <w:r w:rsidR="00ED151B">
          <w:rPr>
            <w:noProof/>
            <w:webHidden/>
          </w:rPr>
          <w:fldChar w:fldCharType="begin"/>
        </w:r>
        <w:r w:rsidR="00ED151B">
          <w:rPr>
            <w:noProof/>
            <w:webHidden/>
          </w:rPr>
          <w:instrText xml:space="preserve"> PAGEREF _Toc49965800 \h </w:instrText>
        </w:r>
        <w:r w:rsidR="00ED151B">
          <w:rPr>
            <w:noProof/>
            <w:webHidden/>
          </w:rPr>
        </w:r>
        <w:r w:rsidR="00ED151B">
          <w:rPr>
            <w:noProof/>
            <w:webHidden/>
          </w:rPr>
          <w:fldChar w:fldCharType="separate"/>
        </w:r>
        <w:r w:rsidR="0046762E">
          <w:rPr>
            <w:noProof/>
            <w:webHidden/>
          </w:rPr>
          <w:t>23</w:t>
        </w:r>
        <w:r w:rsidR="00ED151B">
          <w:rPr>
            <w:noProof/>
            <w:webHidden/>
          </w:rPr>
          <w:fldChar w:fldCharType="end"/>
        </w:r>
      </w:hyperlink>
    </w:p>
    <w:p w14:paraId="6F955675"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1" w:history="1">
        <w:r w:rsidR="00ED151B" w:rsidRPr="001562AF">
          <w:rPr>
            <w:rStyle w:val="Hyperlink"/>
            <w:noProof/>
          </w:rPr>
          <w:t>Figura 9: Inserção do ícone</w:t>
        </w:r>
        <w:r w:rsidR="00ED151B">
          <w:rPr>
            <w:noProof/>
            <w:webHidden/>
          </w:rPr>
          <w:tab/>
        </w:r>
        <w:r w:rsidR="00ED151B">
          <w:rPr>
            <w:noProof/>
            <w:webHidden/>
          </w:rPr>
          <w:fldChar w:fldCharType="begin"/>
        </w:r>
        <w:r w:rsidR="00ED151B">
          <w:rPr>
            <w:noProof/>
            <w:webHidden/>
          </w:rPr>
          <w:instrText xml:space="preserve"> PAGEREF _Toc49965801 \h </w:instrText>
        </w:r>
        <w:r w:rsidR="00ED151B">
          <w:rPr>
            <w:noProof/>
            <w:webHidden/>
          </w:rPr>
        </w:r>
        <w:r w:rsidR="00ED151B">
          <w:rPr>
            <w:noProof/>
            <w:webHidden/>
          </w:rPr>
          <w:fldChar w:fldCharType="separate"/>
        </w:r>
        <w:r w:rsidR="0046762E">
          <w:rPr>
            <w:noProof/>
            <w:webHidden/>
          </w:rPr>
          <w:t>24</w:t>
        </w:r>
        <w:r w:rsidR="00ED151B">
          <w:rPr>
            <w:noProof/>
            <w:webHidden/>
          </w:rPr>
          <w:fldChar w:fldCharType="end"/>
        </w:r>
      </w:hyperlink>
    </w:p>
    <w:p w14:paraId="4F22C96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2" w:history="1">
        <w:r w:rsidR="00ED151B" w:rsidRPr="001562AF">
          <w:rPr>
            <w:rStyle w:val="Hyperlink"/>
            <w:noProof/>
          </w:rPr>
          <w:t>Figura 10: Alteração cor do ícone</w:t>
        </w:r>
        <w:r w:rsidR="00ED151B">
          <w:rPr>
            <w:noProof/>
            <w:webHidden/>
          </w:rPr>
          <w:tab/>
        </w:r>
        <w:r w:rsidR="00ED151B">
          <w:rPr>
            <w:noProof/>
            <w:webHidden/>
          </w:rPr>
          <w:fldChar w:fldCharType="begin"/>
        </w:r>
        <w:r w:rsidR="00ED151B">
          <w:rPr>
            <w:noProof/>
            <w:webHidden/>
          </w:rPr>
          <w:instrText xml:space="preserve"> PAGEREF _Toc49965802 \h </w:instrText>
        </w:r>
        <w:r w:rsidR="00ED151B">
          <w:rPr>
            <w:noProof/>
            <w:webHidden/>
          </w:rPr>
        </w:r>
        <w:r w:rsidR="00ED151B">
          <w:rPr>
            <w:noProof/>
            <w:webHidden/>
          </w:rPr>
          <w:fldChar w:fldCharType="separate"/>
        </w:r>
        <w:r w:rsidR="0046762E">
          <w:rPr>
            <w:noProof/>
            <w:webHidden/>
          </w:rPr>
          <w:t>24</w:t>
        </w:r>
        <w:r w:rsidR="00ED151B">
          <w:rPr>
            <w:noProof/>
            <w:webHidden/>
          </w:rPr>
          <w:fldChar w:fldCharType="end"/>
        </w:r>
      </w:hyperlink>
    </w:p>
    <w:p w14:paraId="04955AD9"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3" w:history="1">
        <w:r w:rsidR="00ED151B" w:rsidRPr="001562AF">
          <w:rPr>
            <w:rStyle w:val="Hyperlink"/>
            <w:noProof/>
          </w:rPr>
          <w:t>Figura 11: Alteração ícone</w:t>
        </w:r>
        <w:r w:rsidR="00ED151B">
          <w:rPr>
            <w:noProof/>
            <w:webHidden/>
          </w:rPr>
          <w:tab/>
        </w:r>
        <w:r w:rsidR="00ED151B">
          <w:rPr>
            <w:noProof/>
            <w:webHidden/>
          </w:rPr>
          <w:fldChar w:fldCharType="begin"/>
        </w:r>
        <w:r w:rsidR="00ED151B">
          <w:rPr>
            <w:noProof/>
            <w:webHidden/>
          </w:rPr>
          <w:instrText xml:space="preserve"> PAGEREF _Toc49965803 \h </w:instrText>
        </w:r>
        <w:r w:rsidR="00ED151B">
          <w:rPr>
            <w:noProof/>
            <w:webHidden/>
          </w:rPr>
        </w:r>
        <w:r w:rsidR="00ED151B">
          <w:rPr>
            <w:noProof/>
            <w:webHidden/>
          </w:rPr>
          <w:fldChar w:fldCharType="separate"/>
        </w:r>
        <w:r w:rsidR="0046762E">
          <w:rPr>
            <w:noProof/>
            <w:webHidden/>
          </w:rPr>
          <w:t>25</w:t>
        </w:r>
        <w:r w:rsidR="00ED151B">
          <w:rPr>
            <w:noProof/>
            <w:webHidden/>
          </w:rPr>
          <w:fldChar w:fldCharType="end"/>
        </w:r>
      </w:hyperlink>
    </w:p>
    <w:p w14:paraId="70CAF5EB"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4" w:history="1">
        <w:r w:rsidR="00ED151B" w:rsidRPr="001562AF">
          <w:rPr>
            <w:rStyle w:val="Hyperlink"/>
            <w:noProof/>
          </w:rPr>
          <w:t>Figura 12: Inserção campo de texto</w:t>
        </w:r>
        <w:r w:rsidR="00ED151B">
          <w:rPr>
            <w:noProof/>
            <w:webHidden/>
          </w:rPr>
          <w:tab/>
        </w:r>
        <w:r w:rsidR="00ED151B">
          <w:rPr>
            <w:noProof/>
            <w:webHidden/>
          </w:rPr>
          <w:fldChar w:fldCharType="begin"/>
        </w:r>
        <w:r w:rsidR="00ED151B">
          <w:rPr>
            <w:noProof/>
            <w:webHidden/>
          </w:rPr>
          <w:instrText xml:space="preserve"> PAGEREF _Toc49965804 \h </w:instrText>
        </w:r>
        <w:r w:rsidR="00ED151B">
          <w:rPr>
            <w:noProof/>
            <w:webHidden/>
          </w:rPr>
        </w:r>
        <w:r w:rsidR="00ED151B">
          <w:rPr>
            <w:noProof/>
            <w:webHidden/>
          </w:rPr>
          <w:fldChar w:fldCharType="separate"/>
        </w:r>
        <w:r w:rsidR="0046762E">
          <w:rPr>
            <w:noProof/>
            <w:webHidden/>
          </w:rPr>
          <w:t>25</w:t>
        </w:r>
        <w:r w:rsidR="00ED151B">
          <w:rPr>
            <w:noProof/>
            <w:webHidden/>
          </w:rPr>
          <w:fldChar w:fldCharType="end"/>
        </w:r>
      </w:hyperlink>
    </w:p>
    <w:p w14:paraId="35493654"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5" w:history="1">
        <w:r w:rsidR="00ED151B" w:rsidRPr="001562AF">
          <w:rPr>
            <w:rStyle w:val="Hyperlink"/>
            <w:noProof/>
          </w:rPr>
          <w:t>Figura 13: Código da função para inserir campo de texto</w:t>
        </w:r>
        <w:r w:rsidR="00ED151B">
          <w:rPr>
            <w:noProof/>
            <w:webHidden/>
          </w:rPr>
          <w:tab/>
        </w:r>
        <w:r w:rsidR="00ED151B">
          <w:rPr>
            <w:noProof/>
            <w:webHidden/>
          </w:rPr>
          <w:fldChar w:fldCharType="begin"/>
        </w:r>
        <w:r w:rsidR="00ED151B">
          <w:rPr>
            <w:noProof/>
            <w:webHidden/>
          </w:rPr>
          <w:instrText xml:space="preserve"> PAGEREF _Toc49965805 \h </w:instrText>
        </w:r>
        <w:r w:rsidR="00ED151B">
          <w:rPr>
            <w:noProof/>
            <w:webHidden/>
          </w:rPr>
        </w:r>
        <w:r w:rsidR="00ED151B">
          <w:rPr>
            <w:noProof/>
            <w:webHidden/>
          </w:rPr>
          <w:fldChar w:fldCharType="separate"/>
        </w:r>
        <w:r w:rsidR="0046762E">
          <w:rPr>
            <w:noProof/>
            <w:webHidden/>
          </w:rPr>
          <w:t>26</w:t>
        </w:r>
        <w:r w:rsidR="00ED151B">
          <w:rPr>
            <w:noProof/>
            <w:webHidden/>
          </w:rPr>
          <w:fldChar w:fldCharType="end"/>
        </w:r>
      </w:hyperlink>
    </w:p>
    <w:p w14:paraId="54B5F50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6" w:history="1">
        <w:r w:rsidR="00ED151B" w:rsidRPr="001562AF">
          <w:rPr>
            <w:rStyle w:val="Hyperlink"/>
            <w:noProof/>
          </w:rPr>
          <w:t>Figura 14: Botão flutuante</w:t>
        </w:r>
        <w:r w:rsidR="00ED151B">
          <w:rPr>
            <w:noProof/>
            <w:webHidden/>
          </w:rPr>
          <w:tab/>
        </w:r>
        <w:r w:rsidR="00ED151B">
          <w:rPr>
            <w:noProof/>
            <w:webHidden/>
          </w:rPr>
          <w:fldChar w:fldCharType="begin"/>
        </w:r>
        <w:r w:rsidR="00ED151B">
          <w:rPr>
            <w:noProof/>
            <w:webHidden/>
          </w:rPr>
          <w:instrText xml:space="preserve"> PAGEREF _Toc49965806 \h </w:instrText>
        </w:r>
        <w:r w:rsidR="00ED151B">
          <w:rPr>
            <w:noProof/>
            <w:webHidden/>
          </w:rPr>
        </w:r>
        <w:r w:rsidR="00ED151B">
          <w:rPr>
            <w:noProof/>
            <w:webHidden/>
          </w:rPr>
          <w:fldChar w:fldCharType="separate"/>
        </w:r>
        <w:r w:rsidR="0046762E">
          <w:rPr>
            <w:noProof/>
            <w:webHidden/>
          </w:rPr>
          <w:t>26</w:t>
        </w:r>
        <w:r w:rsidR="00ED151B">
          <w:rPr>
            <w:noProof/>
            <w:webHidden/>
          </w:rPr>
          <w:fldChar w:fldCharType="end"/>
        </w:r>
      </w:hyperlink>
    </w:p>
    <w:p w14:paraId="6385F671"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7" w:history="1">
        <w:r w:rsidR="00ED151B" w:rsidRPr="001562AF">
          <w:rPr>
            <w:rStyle w:val="Hyperlink"/>
            <w:noProof/>
          </w:rPr>
          <w:t>Figura 15: Barra inferior de navegação</w:t>
        </w:r>
        <w:r w:rsidR="00ED151B">
          <w:rPr>
            <w:noProof/>
            <w:webHidden/>
          </w:rPr>
          <w:tab/>
        </w:r>
        <w:r w:rsidR="00ED151B">
          <w:rPr>
            <w:noProof/>
            <w:webHidden/>
          </w:rPr>
          <w:fldChar w:fldCharType="begin"/>
        </w:r>
        <w:r w:rsidR="00ED151B">
          <w:rPr>
            <w:noProof/>
            <w:webHidden/>
          </w:rPr>
          <w:instrText xml:space="preserve"> PAGEREF _Toc49965807 \h </w:instrText>
        </w:r>
        <w:r w:rsidR="00ED151B">
          <w:rPr>
            <w:noProof/>
            <w:webHidden/>
          </w:rPr>
        </w:r>
        <w:r w:rsidR="00ED151B">
          <w:rPr>
            <w:noProof/>
            <w:webHidden/>
          </w:rPr>
          <w:fldChar w:fldCharType="separate"/>
        </w:r>
        <w:r w:rsidR="0046762E">
          <w:rPr>
            <w:noProof/>
            <w:webHidden/>
          </w:rPr>
          <w:t>27</w:t>
        </w:r>
        <w:r w:rsidR="00ED151B">
          <w:rPr>
            <w:noProof/>
            <w:webHidden/>
          </w:rPr>
          <w:fldChar w:fldCharType="end"/>
        </w:r>
      </w:hyperlink>
    </w:p>
    <w:p w14:paraId="254C3248"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8" w:history="1">
        <w:r w:rsidR="00ED151B" w:rsidRPr="001562AF">
          <w:rPr>
            <w:rStyle w:val="Hyperlink"/>
            <w:noProof/>
          </w:rPr>
          <w:t>Figura 16: Ancoragem do botão flutuante</w:t>
        </w:r>
        <w:r w:rsidR="00ED151B">
          <w:rPr>
            <w:noProof/>
            <w:webHidden/>
          </w:rPr>
          <w:tab/>
        </w:r>
        <w:r w:rsidR="00ED151B">
          <w:rPr>
            <w:noProof/>
            <w:webHidden/>
          </w:rPr>
          <w:fldChar w:fldCharType="begin"/>
        </w:r>
        <w:r w:rsidR="00ED151B">
          <w:rPr>
            <w:noProof/>
            <w:webHidden/>
          </w:rPr>
          <w:instrText xml:space="preserve"> PAGEREF _Toc49965808 \h </w:instrText>
        </w:r>
        <w:r w:rsidR="00ED151B">
          <w:rPr>
            <w:noProof/>
            <w:webHidden/>
          </w:rPr>
        </w:r>
        <w:r w:rsidR="00ED151B">
          <w:rPr>
            <w:noProof/>
            <w:webHidden/>
          </w:rPr>
          <w:fldChar w:fldCharType="separate"/>
        </w:r>
        <w:r w:rsidR="0046762E">
          <w:rPr>
            <w:noProof/>
            <w:webHidden/>
          </w:rPr>
          <w:t>27</w:t>
        </w:r>
        <w:r w:rsidR="00ED151B">
          <w:rPr>
            <w:noProof/>
            <w:webHidden/>
          </w:rPr>
          <w:fldChar w:fldCharType="end"/>
        </w:r>
      </w:hyperlink>
    </w:p>
    <w:p w14:paraId="7731B6D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9" w:history="1">
        <w:r w:rsidR="00ED151B" w:rsidRPr="001562AF">
          <w:rPr>
            <w:rStyle w:val="Hyperlink"/>
            <w:noProof/>
          </w:rPr>
          <w:t>Figura 17: Exemplo da interface gráfica da lista de pagamentos</w:t>
        </w:r>
        <w:r w:rsidR="00ED151B">
          <w:rPr>
            <w:noProof/>
            <w:webHidden/>
          </w:rPr>
          <w:tab/>
        </w:r>
        <w:r w:rsidR="00ED151B">
          <w:rPr>
            <w:noProof/>
            <w:webHidden/>
          </w:rPr>
          <w:fldChar w:fldCharType="begin"/>
        </w:r>
        <w:r w:rsidR="00ED151B">
          <w:rPr>
            <w:noProof/>
            <w:webHidden/>
          </w:rPr>
          <w:instrText xml:space="preserve"> PAGEREF _Toc49965809 \h </w:instrText>
        </w:r>
        <w:r w:rsidR="00ED151B">
          <w:rPr>
            <w:noProof/>
            <w:webHidden/>
          </w:rPr>
        </w:r>
        <w:r w:rsidR="00ED151B">
          <w:rPr>
            <w:noProof/>
            <w:webHidden/>
          </w:rPr>
          <w:fldChar w:fldCharType="separate"/>
        </w:r>
        <w:r w:rsidR="0046762E">
          <w:rPr>
            <w:noProof/>
            <w:webHidden/>
          </w:rPr>
          <w:t>34</w:t>
        </w:r>
        <w:r w:rsidR="00ED151B">
          <w:rPr>
            <w:noProof/>
            <w:webHidden/>
          </w:rPr>
          <w:fldChar w:fldCharType="end"/>
        </w:r>
      </w:hyperlink>
    </w:p>
    <w:p w14:paraId="49404945"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0" w:history="1">
        <w:r w:rsidR="00ED151B" w:rsidRPr="001562AF">
          <w:rPr>
            <w:rStyle w:val="Hyperlink"/>
            <w:noProof/>
          </w:rPr>
          <w:t>Figura 18: Mapa mental</w:t>
        </w:r>
        <w:r w:rsidR="00ED151B">
          <w:rPr>
            <w:noProof/>
            <w:webHidden/>
          </w:rPr>
          <w:tab/>
        </w:r>
        <w:r w:rsidR="00ED151B">
          <w:rPr>
            <w:noProof/>
            <w:webHidden/>
          </w:rPr>
          <w:fldChar w:fldCharType="begin"/>
        </w:r>
        <w:r w:rsidR="00ED151B">
          <w:rPr>
            <w:noProof/>
            <w:webHidden/>
          </w:rPr>
          <w:instrText xml:space="preserve"> PAGEREF _Toc49965810 \h </w:instrText>
        </w:r>
        <w:r w:rsidR="00ED151B">
          <w:rPr>
            <w:noProof/>
            <w:webHidden/>
          </w:rPr>
        </w:r>
        <w:r w:rsidR="00ED151B">
          <w:rPr>
            <w:noProof/>
            <w:webHidden/>
          </w:rPr>
          <w:fldChar w:fldCharType="separate"/>
        </w:r>
        <w:r w:rsidR="0046762E">
          <w:rPr>
            <w:noProof/>
            <w:webHidden/>
          </w:rPr>
          <w:t>35</w:t>
        </w:r>
        <w:r w:rsidR="00ED151B">
          <w:rPr>
            <w:noProof/>
            <w:webHidden/>
          </w:rPr>
          <w:fldChar w:fldCharType="end"/>
        </w:r>
      </w:hyperlink>
    </w:p>
    <w:p w14:paraId="4247BCF3"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1" w:history="1">
        <w:r w:rsidR="00ED151B" w:rsidRPr="001562AF">
          <w:rPr>
            <w:rStyle w:val="Hyperlink"/>
            <w:noProof/>
          </w:rPr>
          <w:t>Figura 19: Diagrama de Caso de Uso – Geral</w:t>
        </w:r>
        <w:r w:rsidR="00ED151B">
          <w:rPr>
            <w:noProof/>
            <w:webHidden/>
          </w:rPr>
          <w:tab/>
        </w:r>
        <w:r w:rsidR="00ED151B">
          <w:rPr>
            <w:noProof/>
            <w:webHidden/>
          </w:rPr>
          <w:fldChar w:fldCharType="begin"/>
        </w:r>
        <w:r w:rsidR="00ED151B">
          <w:rPr>
            <w:noProof/>
            <w:webHidden/>
          </w:rPr>
          <w:instrText xml:space="preserve"> PAGEREF _Toc49965811 \h </w:instrText>
        </w:r>
        <w:r w:rsidR="00ED151B">
          <w:rPr>
            <w:noProof/>
            <w:webHidden/>
          </w:rPr>
        </w:r>
        <w:r w:rsidR="00ED151B">
          <w:rPr>
            <w:noProof/>
            <w:webHidden/>
          </w:rPr>
          <w:fldChar w:fldCharType="separate"/>
        </w:r>
        <w:r w:rsidR="0046762E">
          <w:rPr>
            <w:noProof/>
            <w:webHidden/>
          </w:rPr>
          <w:t>36</w:t>
        </w:r>
        <w:r w:rsidR="00ED151B">
          <w:rPr>
            <w:noProof/>
            <w:webHidden/>
          </w:rPr>
          <w:fldChar w:fldCharType="end"/>
        </w:r>
      </w:hyperlink>
    </w:p>
    <w:p w14:paraId="55288AC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2" w:history="1">
        <w:r w:rsidR="00ED151B" w:rsidRPr="001562AF">
          <w:rPr>
            <w:rStyle w:val="Hyperlink"/>
            <w:noProof/>
          </w:rPr>
          <w:t>Figura 20: Diagrama de Caso de Uso – Fazer login</w:t>
        </w:r>
        <w:r w:rsidR="00ED151B">
          <w:rPr>
            <w:noProof/>
            <w:webHidden/>
          </w:rPr>
          <w:tab/>
        </w:r>
        <w:r w:rsidR="00ED151B">
          <w:rPr>
            <w:noProof/>
            <w:webHidden/>
          </w:rPr>
          <w:fldChar w:fldCharType="begin"/>
        </w:r>
        <w:r w:rsidR="00ED151B">
          <w:rPr>
            <w:noProof/>
            <w:webHidden/>
          </w:rPr>
          <w:instrText xml:space="preserve"> PAGEREF _Toc49965812 \h </w:instrText>
        </w:r>
        <w:r w:rsidR="00ED151B">
          <w:rPr>
            <w:noProof/>
            <w:webHidden/>
          </w:rPr>
        </w:r>
        <w:r w:rsidR="00ED151B">
          <w:rPr>
            <w:noProof/>
            <w:webHidden/>
          </w:rPr>
          <w:fldChar w:fldCharType="separate"/>
        </w:r>
        <w:r w:rsidR="0046762E">
          <w:rPr>
            <w:noProof/>
            <w:webHidden/>
          </w:rPr>
          <w:t>37</w:t>
        </w:r>
        <w:r w:rsidR="00ED151B">
          <w:rPr>
            <w:noProof/>
            <w:webHidden/>
          </w:rPr>
          <w:fldChar w:fldCharType="end"/>
        </w:r>
      </w:hyperlink>
    </w:p>
    <w:p w14:paraId="0F6189C1"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3" w:history="1">
        <w:r w:rsidR="00ED151B" w:rsidRPr="001562AF">
          <w:rPr>
            <w:rStyle w:val="Hyperlink"/>
            <w:noProof/>
          </w:rPr>
          <w:t>Figura 21: Diagrama de Caso de Uso – Inserir receita ou despesa</w:t>
        </w:r>
        <w:r w:rsidR="00ED151B">
          <w:rPr>
            <w:noProof/>
            <w:webHidden/>
          </w:rPr>
          <w:tab/>
        </w:r>
        <w:r w:rsidR="00ED151B">
          <w:rPr>
            <w:noProof/>
            <w:webHidden/>
          </w:rPr>
          <w:fldChar w:fldCharType="begin"/>
        </w:r>
        <w:r w:rsidR="00ED151B">
          <w:rPr>
            <w:noProof/>
            <w:webHidden/>
          </w:rPr>
          <w:instrText xml:space="preserve"> PAGEREF _Toc49965813 \h </w:instrText>
        </w:r>
        <w:r w:rsidR="00ED151B">
          <w:rPr>
            <w:noProof/>
            <w:webHidden/>
          </w:rPr>
        </w:r>
        <w:r w:rsidR="00ED151B">
          <w:rPr>
            <w:noProof/>
            <w:webHidden/>
          </w:rPr>
          <w:fldChar w:fldCharType="separate"/>
        </w:r>
        <w:r w:rsidR="0046762E">
          <w:rPr>
            <w:noProof/>
            <w:webHidden/>
          </w:rPr>
          <w:t>39</w:t>
        </w:r>
        <w:r w:rsidR="00ED151B">
          <w:rPr>
            <w:noProof/>
            <w:webHidden/>
          </w:rPr>
          <w:fldChar w:fldCharType="end"/>
        </w:r>
      </w:hyperlink>
    </w:p>
    <w:p w14:paraId="2BEE7C31"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4" w:history="1">
        <w:r w:rsidR="00ED151B" w:rsidRPr="001562AF">
          <w:rPr>
            <w:rStyle w:val="Hyperlink"/>
            <w:noProof/>
          </w:rPr>
          <w:t>Figura 22: Diagrama de Caso de Uso – Exibir transações</w:t>
        </w:r>
        <w:r w:rsidR="00ED151B">
          <w:rPr>
            <w:noProof/>
            <w:webHidden/>
          </w:rPr>
          <w:tab/>
        </w:r>
        <w:r w:rsidR="00ED151B">
          <w:rPr>
            <w:noProof/>
            <w:webHidden/>
          </w:rPr>
          <w:fldChar w:fldCharType="begin"/>
        </w:r>
        <w:r w:rsidR="00ED151B">
          <w:rPr>
            <w:noProof/>
            <w:webHidden/>
          </w:rPr>
          <w:instrText xml:space="preserve"> PAGEREF _Toc49965814 \h </w:instrText>
        </w:r>
        <w:r w:rsidR="00ED151B">
          <w:rPr>
            <w:noProof/>
            <w:webHidden/>
          </w:rPr>
        </w:r>
        <w:r w:rsidR="00ED151B">
          <w:rPr>
            <w:noProof/>
            <w:webHidden/>
          </w:rPr>
          <w:fldChar w:fldCharType="separate"/>
        </w:r>
        <w:r w:rsidR="0046762E">
          <w:rPr>
            <w:noProof/>
            <w:webHidden/>
          </w:rPr>
          <w:t>39</w:t>
        </w:r>
        <w:r w:rsidR="00ED151B">
          <w:rPr>
            <w:noProof/>
            <w:webHidden/>
          </w:rPr>
          <w:fldChar w:fldCharType="end"/>
        </w:r>
      </w:hyperlink>
    </w:p>
    <w:p w14:paraId="771F3DC9"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5" w:history="1">
        <w:r w:rsidR="00ED151B" w:rsidRPr="001562AF">
          <w:rPr>
            <w:rStyle w:val="Hyperlink"/>
            <w:noProof/>
          </w:rPr>
          <w:t>Figura 23: Diagrama de Caso de Uso – Notifica pagamento</w:t>
        </w:r>
        <w:r w:rsidR="00ED151B">
          <w:rPr>
            <w:noProof/>
            <w:webHidden/>
          </w:rPr>
          <w:tab/>
        </w:r>
        <w:r w:rsidR="00ED151B">
          <w:rPr>
            <w:noProof/>
            <w:webHidden/>
          </w:rPr>
          <w:fldChar w:fldCharType="begin"/>
        </w:r>
        <w:r w:rsidR="00ED151B">
          <w:rPr>
            <w:noProof/>
            <w:webHidden/>
          </w:rPr>
          <w:instrText xml:space="preserve"> PAGEREF _Toc49965815 \h </w:instrText>
        </w:r>
        <w:r w:rsidR="00ED151B">
          <w:rPr>
            <w:noProof/>
            <w:webHidden/>
          </w:rPr>
        </w:r>
        <w:r w:rsidR="00ED151B">
          <w:rPr>
            <w:noProof/>
            <w:webHidden/>
          </w:rPr>
          <w:fldChar w:fldCharType="separate"/>
        </w:r>
        <w:r w:rsidR="0046762E">
          <w:rPr>
            <w:noProof/>
            <w:webHidden/>
          </w:rPr>
          <w:t>40</w:t>
        </w:r>
        <w:r w:rsidR="00ED151B">
          <w:rPr>
            <w:noProof/>
            <w:webHidden/>
          </w:rPr>
          <w:fldChar w:fldCharType="end"/>
        </w:r>
      </w:hyperlink>
    </w:p>
    <w:p w14:paraId="04924DFF"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6" w:history="1">
        <w:r w:rsidR="00ED151B" w:rsidRPr="001562AF">
          <w:rPr>
            <w:rStyle w:val="Hyperlink"/>
            <w:noProof/>
          </w:rPr>
          <w:t>Figura 24: Diagrama de Caso de Uso – Notifica vencimento</w:t>
        </w:r>
        <w:r w:rsidR="00ED151B">
          <w:rPr>
            <w:noProof/>
            <w:webHidden/>
          </w:rPr>
          <w:tab/>
        </w:r>
        <w:r w:rsidR="00ED151B">
          <w:rPr>
            <w:noProof/>
            <w:webHidden/>
          </w:rPr>
          <w:fldChar w:fldCharType="begin"/>
        </w:r>
        <w:r w:rsidR="00ED151B">
          <w:rPr>
            <w:noProof/>
            <w:webHidden/>
          </w:rPr>
          <w:instrText xml:space="preserve"> PAGEREF _Toc49965816 \h </w:instrText>
        </w:r>
        <w:r w:rsidR="00ED151B">
          <w:rPr>
            <w:noProof/>
            <w:webHidden/>
          </w:rPr>
        </w:r>
        <w:r w:rsidR="00ED151B">
          <w:rPr>
            <w:noProof/>
            <w:webHidden/>
          </w:rPr>
          <w:fldChar w:fldCharType="separate"/>
        </w:r>
        <w:r w:rsidR="0046762E">
          <w:rPr>
            <w:noProof/>
            <w:webHidden/>
          </w:rPr>
          <w:t>41</w:t>
        </w:r>
        <w:r w:rsidR="00ED151B">
          <w:rPr>
            <w:noProof/>
            <w:webHidden/>
          </w:rPr>
          <w:fldChar w:fldCharType="end"/>
        </w:r>
      </w:hyperlink>
    </w:p>
    <w:p w14:paraId="7BC6DA6B"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7" w:history="1">
        <w:r w:rsidR="00ED151B" w:rsidRPr="001562AF">
          <w:rPr>
            <w:rStyle w:val="Hyperlink"/>
            <w:noProof/>
          </w:rPr>
          <w:t>Figura 25: Diagrama de classe</w:t>
        </w:r>
        <w:r w:rsidR="00ED151B">
          <w:rPr>
            <w:noProof/>
            <w:webHidden/>
          </w:rPr>
          <w:tab/>
        </w:r>
        <w:r w:rsidR="00ED151B">
          <w:rPr>
            <w:noProof/>
            <w:webHidden/>
          </w:rPr>
          <w:fldChar w:fldCharType="begin"/>
        </w:r>
        <w:r w:rsidR="00ED151B">
          <w:rPr>
            <w:noProof/>
            <w:webHidden/>
          </w:rPr>
          <w:instrText xml:space="preserve"> PAGEREF _Toc49965817 \h </w:instrText>
        </w:r>
        <w:r w:rsidR="00ED151B">
          <w:rPr>
            <w:noProof/>
            <w:webHidden/>
          </w:rPr>
        </w:r>
        <w:r w:rsidR="00ED151B">
          <w:rPr>
            <w:noProof/>
            <w:webHidden/>
          </w:rPr>
          <w:fldChar w:fldCharType="separate"/>
        </w:r>
        <w:r w:rsidR="0046762E">
          <w:rPr>
            <w:noProof/>
            <w:webHidden/>
          </w:rPr>
          <w:t>41</w:t>
        </w:r>
        <w:r w:rsidR="00ED151B">
          <w:rPr>
            <w:noProof/>
            <w:webHidden/>
          </w:rPr>
          <w:fldChar w:fldCharType="end"/>
        </w:r>
      </w:hyperlink>
    </w:p>
    <w:p w14:paraId="16B6303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8" w:history="1">
        <w:r w:rsidR="00ED151B" w:rsidRPr="001562AF">
          <w:rPr>
            <w:rStyle w:val="Hyperlink"/>
            <w:noProof/>
          </w:rPr>
          <w:t>Figura 26: Diagrama de Atividade para inserir despesa ou receita</w:t>
        </w:r>
        <w:r w:rsidR="00ED151B">
          <w:rPr>
            <w:noProof/>
            <w:webHidden/>
          </w:rPr>
          <w:tab/>
        </w:r>
        <w:r w:rsidR="00ED151B">
          <w:rPr>
            <w:noProof/>
            <w:webHidden/>
          </w:rPr>
          <w:fldChar w:fldCharType="begin"/>
        </w:r>
        <w:r w:rsidR="00ED151B">
          <w:rPr>
            <w:noProof/>
            <w:webHidden/>
          </w:rPr>
          <w:instrText xml:space="preserve"> PAGEREF _Toc49965818 \h </w:instrText>
        </w:r>
        <w:r w:rsidR="00ED151B">
          <w:rPr>
            <w:noProof/>
            <w:webHidden/>
          </w:rPr>
        </w:r>
        <w:r w:rsidR="00ED151B">
          <w:rPr>
            <w:noProof/>
            <w:webHidden/>
          </w:rPr>
          <w:fldChar w:fldCharType="separate"/>
        </w:r>
        <w:r w:rsidR="0046762E">
          <w:rPr>
            <w:noProof/>
            <w:webHidden/>
          </w:rPr>
          <w:t>42</w:t>
        </w:r>
        <w:r w:rsidR="00ED151B">
          <w:rPr>
            <w:noProof/>
            <w:webHidden/>
          </w:rPr>
          <w:fldChar w:fldCharType="end"/>
        </w:r>
      </w:hyperlink>
    </w:p>
    <w:p w14:paraId="66644C79"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9" w:history="1">
        <w:r w:rsidR="00ED151B" w:rsidRPr="001562AF">
          <w:rPr>
            <w:rStyle w:val="Hyperlink"/>
            <w:noProof/>
          </w:rPr>
          <w:t>Figura 27: Arquitetura do projeto</w:t>
        </w:r>
        <w:r w:rsidR="00ED151B">
          <w:rPr>
            <w:noProof/>
            <w:webHidden/>
          </w:rPr>
          <w:tab/>
        </w:r>
        <w:r w:rsidR="00ED151B">
          <w:rPr>
            <w:noProof/>
            <w:webHidden/>
          </w:rPr>
          <w:fldChar w:fldCharType="begin"/>
        </w:r>
        <w:r w:rsidR="00ED151B">
          <w:rPr>
            <w:noProof/>
            <w:webHidden/>
          </w:rPr>
          <w:instrText xml:space="preserve"> PAGEREF _Toc49965819 \h </w:instrText>
        </w:r>
        <w:r w:rsidR="00ED151B">
          <w:rPr>
            <w:noProof/>
            <w:webHidden/>
          </w:rPr>
        </w:r>
        <w:r w:rsidR="00ED151B">
          <w:rPr>
            <w:noProof/>
            <w:webHidden/>
          </w:rPr>
          <w:fldChar w:fldCharType="separate"/>
        </w:r>
        <w:r w:rsidR="0046762E">
          <w:rPr>
            <w:noProof/>
            <w:webHidden/>
          </w:rPr>
          <w:t>43</w:t>
        </w:r>
        <w:r w:rsidR="00ED151B">
          <w:rPr>
            <w:noProof/>
            <w:webHidden/>
          </w:rPr>
          <w:fldChar w:fldCharType="end"/>
        </w:r>
      </w:hyperlink>
    </w:p>
    <w:p w14:paraId="30D6BB63"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0" w:history="1">
        <w:r w:rsidR="00ED151B" w:rsidRPr="001562AF">
          <w:rPr>
            <w:rStyle w:val="Hyperlink"/>
            <w:noProof/>
          </w:rPr>
          <w:t>Figura 28: Inserção de categoria de pagamento na camada config</w:t>
        </w:r>
        <w:r w:rsidR="00ED151B">
          <w:rPr>
            <w:noProof/>
            <w:webHidden/>
          </w:rPr>
          <w:tab/>
        </w:r>
        <w:r w:rsidR="00ED151B">
          <w:rPr>
            <w:noProof/>
            <w:webHidden/>
          </w:rPr>
          <w:fldChar w:fldCharType="begin"/>
        </w:r>
        <w:r w:rsidR="00ED151B">
          <w:rPr>
            <w:noProof/>
            <w:webHidden/>
          </w:rPr>
          <w:instrText xml:space="preserve"> PAGEREF _Toc49965820 \h </w:instrText>
        </w:r>
        <w:r w:rsidR="00ED151B">
          <w:rPr>
            <w:noProof/>
            <w:webHidden/>
          </w:rPr>
        </w:r>
        <w:r w:rsidR="00ED151B">
          <w:rPr>
            <w:noProof/>
            <w:webHidden/>
          </w:rPr>
          <w:fldChar w:fldCharType="separate"/>
        </w:r>
        <w:r w:rsidR="0046762E">
          <w:rPr>
            <w:noProof/>
            <w:webHidden/>
          </w:rPr>
          <w:t>44</w:t>
        </w:r>
        <w:r w:rsidR="00ED151B">
          <w:rPr>
            <w:noProof/>
            <w:webHidden/>
          </w:rPr>
          <w:fldChar w:fldCharType="end"/>
        </w:r>
      </w:hyperlink>
    </w:p>
    <w:p w14:paraId="38DFA15A"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1" w:history="1">
        <w:r w:rsidR="00ED151B" w:rsidRPr="001562AF">
          <w:rPr>
            <w:rStyle w:val="Hyperlink"/>
            <w:noProof/>
          </w:rPr>
          <w:t>Figura 29: Ilustração da classe Bill da camada de domain</w:t>
        </w:r>
        <w:r w:rsidR="00ED151B">
          <w:rPr>
            <w:noProof/>
            <w:webHidden/>
          </w:rPr>
          <w:tab/>
        </w:r>
        <w:r w:rsidR="00ED151B">
          <w:rPr>
            <w:noProof/>
            <w:webHidden/>
          </w:rPr>
          <w:fldChar w:fldCharType="begin"/>
        </w:r>
        <w:r w:rsidR="00ED151B">
          <w:rPr>
            <w:noProof/>
            <w:webHidden/>
          </w:rPr>
          <w:instrText xml:space="preserve"> PAGEREF _Toc49965821 \h </w:instrText>
        </w:r>
        <w:r w:rsidR="00ED151B">
          <w:rPr>
            <w:noProof/>
            <w:webHidden/>
          </w:rPr>
        </w:r>
        <w:r w:rsidR="00ED151B">
          <w:rPr>
            <w:noProof/>
            <w:webHidden/>
          </w:rPr>
          <w:fldChar w:fldCharType="separate"/>
        </w:r>
        <w:r w:rsidR="0046762E">
          <w:rPr>
            <w:noProof/>
            <w:webHidden/>
          </w:rPr>
          <w:t>45</w:t>
        </w:r>
        <w:r w:rsidR="00ED151B">
          <w:rPr>
            <w:noProof/>
            <w:webHidden/>
          </w:rPr>
          <w:fldChar w:fldCharType="end"/>
        </w:r>
      </w:hyperlink>
    </w:p>
    <w:p w14:paraId="763DD21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2" w:history="1">
        <w:r w:rsidR="00ED151B" w:rsidRPr="001562AF">
          <w:rPr>
            <w:rStyle w:val="Hyperlink"/>
            <w:noProof/>
          </w:rPr>
          <w:t>Figura 30: Ilustração da classe BillDTO</w:t>
        </w:r>
        <w:r w:rsidR="00ED151B">
          <w:rPr>
            <w:noProof/>
            <w:webHidden/>
          </w:rPr>
          <w:tab/>
        </w:r>
        <w:r w:rsidR="00ED151B">
          <w:rPr>
            <w:noProof/>
            <w:webHidden/>
          </w:rPr>
          <w:fldChar w:fldCharType="begin"/>
        </w:r>
        <w:r w:rsidR="00ED151B">
          <w:rPr>
            <w:noProof/>
            <w:webHidden/>
          </w:rPr>
          <w:instrText xml:space="preserve"> PAGEREF _Toc49965822 \h </w:instrText>
        </w:r>
        <w:r w:rsidR="00ED151B">
          <w:rPr>
            <w:noProof/>
            <w:webHidden/>
          </w:rPr>
        </w:r>
        <w:r w:rsidR="00ED151B">
          <w:rPr>
            <w:noProof/>
            <w:webHidden/>
          </w:rPr>
          <w:fldChar w:fldCharType="separate"/>
        </w:r>
        <w:r w:rsidR="0046762E">
          <w:rPr>
            <w:noProof/>
            <w:webHidden/>
          </w:rPr>
          <w:t>46</w:t>
        </w:r>
        <w:r w:rsidR="00ED151B">
          <w:rPr>
            <w:noProof/>
            <w:webHidden/>
          </w:rPr>
          <w:fldChar w:fldCharType="end"/>
        </w:r>
      </w:hyperlink>
    </w:p>
    <w:p w14:paraId="3CB262E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3" w:history="1">
        <w:r w:rsidR="00ED151B" w:rsidRPr="001562AF">
          <w:rPr>
            <w:rStyle w:val="Hyperlink"/>
            <w:noProof/>
          </w:rPr>
          <w:t>Figura 31: Ilustração da classe UserForm</w:t>
        </w:r>
        <w:r w:rsidR="00ED151B">
          <w:rPr>
            <w:noProof/>
            <w:webHidden/>
          </w:rPr>
          <w:tab/>
        </w:r>
        <w:r w:rsidR="00ED151B">
          <w:rPr>
            <w:noProof/>
            <w:webHidden/>
          </w:rPr>
          <w:fldChar w:fldCharType="begin"/>
        </w:r>
        <w:r w:rsidR="00ED151B">
          <w:rPr>
            <w:noProof/>
            <w:webHidden/>
          </w:rPr>
          <w:instrText xml:space="preserve"> PAGEREF _Toc49965823 \h </w:instrText>
        </w:r>
        <w:r w:rsidR="00ED151B">
          <w:rPr>
            <w:noProof/>
            <w:webHidden/>
          </w:rPr>
        </w:r>
        <w:r w:rsidR="00ED151B">
          <w:rPr>
            <w:noProof/>
            <w:webHidden/>
          </w:rPr>
          <w:fldChar w:fldCharType="separate"/>
        </w:r>
        <w:r w:rsidR="0046762E">
          <w:rPr>
            <w:noProof/>
            <w:webHidden/>
          </w:rPr>
          <w:t>47</w:t>
        </w:r>
        <w:r w:rsidR="00ED151B">
          <w:rPr>
            <w:noProof/>
            <w:webHidden/>
          </w:rPr>
          <w:fldChar w:fldCharType="end"/>
        </w:r>
      </w:hyperlink>
    </w:p>
    <w:p w14:paraId="2288EC98"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4" w:history="1">
        <w:r w:rsidR="00ED151B" w:rsidRPr="001562AF">
          <w:rPr>
            <w:rStyle w:val="Hyperlink"/>
            <w:noProof/>
          </w:rPr>
          <w:t>Figura 32: Ilustração da classe BillResource</w:t>
        </w:r>
        <w:r w:rsidR="00ED151B">
          <w:rPr>
            <w:noProof/>
            <w:webHidden/>
          </w:rPr>
          <w:tab/>
        </w:r>
        <w:r w:rsidR="00ED151B">
          <w:rPr>
            <w:noProof/>
            <w:webHidden/>
          </w:rPr>
          <w:fldChar w:fldCharType="begin"/>
        </w:r>
        <w:r w:rsidR="00ED151B">
          <w:rPr>
            <w:noProof/>
            <w:webHidden/>
          </w:rPr>
          <w:instrText xml:space="preserve"> PAGEREF _Toc49965824 \h </w:instrText>
        </w:r>
        <w:r w:rsidR="00ED151B">
          <w:rPr>
            <w:noProof/>
            <w:webHidden/>
          </w:rPr>
        </w:r>
        <w:r w:rsidR="00ED151B">
          <w:rPr>
            <w:noProof/>
            <w:webHidden/>
          </w:rPr>
          <w:fldChar w:fldCharType="separate"/>
        </w:r>
        <w:r w:rsidR="0046762E">
          <w:rPr>
            <w:noProof/>
            <w:webHidden/>
          </w:rPr>
          <w:t>47</w:t>
        </w:r>
        <w:r w:rsidR="00ED151B">
          <w:rPr>
            <w:noProof/>
            <w:webHidden/>
          </w:rPr>
          <w:fldChar w:fldCharType="end"/>
        </w:r>
      </w:hyperlink>
    </w:p>
    <w:p w14:paraId="79E9514A"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5" w:history="1">
        <w:r w:rsidR="00ED151B" w:rsidRPr="001562AF">
          <w:rPr>
            <w:rStyle w:val="Hyperlink"/>
            <w:noProof/>
          </w:rPr>
          <w:t>Figura 33: Ilustração da camada de regra de negócio</w:t>
        </w:r>
        <w:r w:rsidR="00ED151B">
          <w:rPr>
            <w:noProof/>
            <w:webHidden/>
          </w:rPr>
          <w:tab/>
        </w:r>
        <w:r w:rsidR="00ED151B">
          <w:rPr>
            <w:noProof/>
            <w:webHidden/>
          </w:rPr>
          <w:fldChar w:fldCharType="begin"/>
        </w:r>
        <w:r w:rsidR="00ED151B">
          <w:rPr>
            <w:noProof/>
            <w:webHidden/>
          </w:rPr>
          <w:instrText xml:space="preserve"> PAGEREF _Toc49965825 \h </w:instrText>
        </w:r>
        <w:r w:rsidR="00ED151B">
          <w:rPr>
            <w:noProof/>
            <w:webHidden/>
          </w:rPr>
        </w:r>
        <w:r w:rsidR="00ED151B">
          <w:rPr>
            <w:noProof/>
            <w:webHidden/>
          </w:rPr>
          <w:fldChar w:fldCharType="separate"/>
        </w:r>
        <w:r w:rsidR="0046762E">
          <w:rPr>
            <w:noProof/>
            <w:webHidden/>
          </w:rPr>
          <w:t>48</w:t>
        </w:r>
        <w:r w:rsidR="00ED151B">
          <w:rPr>
            <w:noProof/>
            <w:webHidden/>
          </w:rPr>
          <w:fldChar w:fldCharType="end"/>
        </w:r>
      </w:hyperlink>
    </w:p>
    <w:p w14:paraId="06E08E6E"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6" w:history="1">
        <w:r w:rsidR="00ED151B" w:rsidRPr="001562AF">
          <w:rPr>
            <w:rStyle w:val="Hyperlink"/>
            <w:noProof/>
          </w:rPr>
          <w:t>Figura 34: Ilustração da classe BillRepository</w:t>
        </w:r>
        <w:r w:rsidR="00ED151B">
          <w:rPr>
            <w:noProof/>
            <w:webHidden/>
          </w:rPr>
          <w:tab/>
        </w:r>
        <w:r w:rsidR="00ED151B">
          <w:rPr>
            <w:noProof/>
            <w:webHidden/>
          </w:rPr>
          <w:fldChar w:fldCharType="begin"/>
        </w:r>
        <w:r w:rsidR="00ED151B">
          <w:rPr>
            <w:noProof/>
            <w:webHidden/>
          </w:rPr>
          <w:instrText xml:space="preserve"> PAGEREF _Toc49965826 \h </w:instrText>
        </w:r>
        <w:r w:rsidR="00ED151B">
          <w:rPr>
            <w:noProof/>
            <w:webHidden/>
          </w:rPr>
        </w:r>
        <w:r w:rsidR="00ED151B">
          <w:rPr>
            <w:noProof/>
            <w:webHidden/>
          </w:rPr>
          <w:fldChar w:fldCharType="separate"/>
        </w:r>
        <w:r w:rsidR="0046762E">
          <w:rPr>
            <w:noProof/>
            <w:webHidden/>
          </w:rPr>
          <w:t>48</w:t>
        </w:r>
        <w:r w:rsidR="00ED151B">
          <w:rPr>
            <w:noProof/>
            <w:webHidden/>
          </w:rPr>
          <w:fldChar w:fldCharType="end"/>
        </w:r>
      </w:hyperlink>
    </w:p>
    <w:p w14:paraId="6FC4BFE4"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7" w:history="1">
        <w:r w:rsidR="00ED151B" w:rsidRPr="001562AF">
          <w:rPr>
            <w:rStyle w:val="Hyperlink"/>
            <w:noProof/>
          </w:rPr>
          <w:t>Figura 35: Fluxograma da estrutura da API Rest</w:t>
        </w:r>
        <w:r w:rsidR="00ED151B">
          <w:rPr>
            <w:noProof/>
            <w:webHidden/>
          </w:rPr>
          <w:tab/>
        </w:r>
        <w:r w:rsidR="00ED151B">
          <w:rPr>
            <w:noProof/>
            <w:webHidden/>
          </w:rPr>
          <w:fldChar w:fldCharType="begin"/>
        </w:r>
        <w:r w:rsidR="00ED151B">
          <w:rPr>
            <w:noProof/>
            <w:webHidden/>
          </w:rPr>
          <w:instrText xml:space="preserve"> PAGEREF _Toc49965827 \h </w:instrText>
        </w:r>
        <w:r w:rsidR="00ED151B">
          <w:rPr>
            <w:noProof/>
            <w:webHidden/>
          </w:rPr>
        </w:r>
        <w:r w:rsidR="00ED151B">
          <w:rPr>
            <w:noProof/>
            <w:webHidden/>
          </w:rPr>
          <w:fldChar w:fldCharType="separate"/>
        </w:r>
        <w:r w:rsidR="0046762E">
          <w:rPr>
            <w:noProof/>
            <w:webHidden/>
          </w:rPr>
          <w:t>49</w:t>
        </w:r>
        <w:r w:rsidR="00ED151B">
          <w:rPr>
            <w:noProof/>
            <w:webHidden/>
          </w:rPr>
          <w:fldChar w:fldCharType="end"/>
        </w:r>
      </w:hyperlink>
    </w:p>
    <w:p w14:paraId="6A0274ED"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8" w:history="1">
        <w:r w:rsidR="00ED151B" w:rsidRPr="001562AF">
          <w:rPr>
            <w:rStyle w:val="Hyperlink"/>
            <w:noProof/>
          </w:rPr>
          <w:t>Figura 36: Método da classe de serviço de contas</w:t>
        </w:r>
        <w:r w:rsidR="00ED151B">
          <w:rPr>
            <w:noProof/>
            <w:webHidden/>
          </w:rPr>
          <w:tab/>
        </w:r>
        <w:r w:rsidR="00ED151B">
          <w:rPr>
            <w:noProof/>
            <w:webHidden/>
          </w:rPr>
          <w:fldChar w:fldCharType="begin"/>
        </w:r>
        <w:r w:rsidR="00ED151B">
          <w:rPr>
            <w:noProof/>
            <w:webHidden/>
          </w:rPr>
          <w:instrText xml:space="preserve"> PAGEREF _Toc49965828 \h </w:instrText>
        </w:r>
        <w:r w:rsidR="00ED151B">
          <w:rPr>
            <w:noProof/>
            <w:webHidden/>
          </w:rPr>
        </w:r>
        <w:r w:rsidR="00ED151B">
          <w:rPr>
            <w:noProof/>
            <w:webHidden/>
          </w:rPr>
          <w:fldChar w:fldCharType="separate"/>
        </w:r>
        <w:r w:rsidR="0046762E">
          <w:rPr>
            <w:noProof/>
            <w:webHidden/>
          </w:rPr>
          <w:t>50</w:t>
        </w:r>
        <w:r w:rsidR="00ED151B">
          <w:rPr>
            <w:noProof/>
            <w:webHidden/>
          </w:rPr>
          <w:fldChar w:fldCharType="end"/>
        </w:r>
      </w:hyperlink>
    </w:p>
    <w:p w14:paraId="7B4CA5E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9" w:history="1">
        <w:r w:rsidR="00ED151B" w:rsidRPr="001562AF">
          <w:rPr>
            <w:rStyle w:val="Hyperlink"/>
            <w:noProof/>
          </w:rPr>
          <w:t>Figura 37: Interface gráfica (Página de acesso, página inicial e Menu)</w:t>
        </w:r>
        <w:r w:rsidR="00ED151B">
          <w:rPr>
            <w:noProof/>
            <w:webHidden/>
          </w:rPr>
          <w:tab/>
        </w:r>
        <w:r w:rsidR="00ED151B">
          <w:rPr>
            <w:noProof/>
            <w:webHidden/>
          </w:rPr>
          <w:fldChar w:fldCharType="begin"/>
        </w:r>
        <w:r w:rsidR="00ED151B">
          <w:rPr>
            <w:noProof/>
            <w:webHidden/>
          </w:rPr>
          <w:instrText xml:space="preserve"> PAGEREF _Toc49965829 \h </w:instrText>
        </w:r>
        <w:r w:rsidR="00ED151B">
          <w:rPr>
            <w:noProof/>
            <w:webHidden/>
          </w:rPr>
        </w:r>
        <w:r w:rsidR="00ED151B">
          <w:rPr>
            <w:noProof/>
            <w:webHidden/>
          </w:rPr>
          <w:fldChar w:fldCharType="separate"/>
        </w:r>
        <w:r w:rsidR="0046762E">
          <w:rPr>
            <w:noProof/>
            <w:webHidden/>
          </w:rPr>
          <w:t>51</w:t>
        </w:r>
        <w:r w:rsidR="00ED151B">
          <w:rPr>
            <w:noProof/>
            <w:webHidden/>
          </w:rPr>
          <w:fldChar w:fldCharType="end"/>
        </w:r>
      </w:hyperlink>
    </w:p>
    <w:p w14:paraId="468567C8"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30" w:history="1">
        <w:r w:rsidR="00ED151B" w:rsidRPr="001562AF">
          <w:rPr>
            <w:rStyle w:val="Hyperlink"/>
            <w:noProof/>
          </w:rPr>
          <w:t>Figura 38: Interface gráfica (Formulário e Lista de contas)</w:t>
        </w:r>
        <w:r w:rsidR="00ED151B">
          <w:rPr>
            <w:noProof/>
            <w:webHidden/>
          </w:rPr>
          <w:tab/>
        </w:r>
        <w:r w:rsidR="00ED151B">
          <w:rPr>
            <w:noProof/>
            <w:webHidden/>
          </w:rPr>
          <w:fldChar w:fldCharType="begin"/>
        </w:r>
        <w:r w:rsidR="00ED151B">
          <w:rPr>
            <w:noProof/>
            <w:webHidden/>
          </w:rPr>
          <w:instrText xml:space="preserve"> PAGEREF _Toc49965830 \h </w:instrText>
        </w:r>
        <w:r w:rsidR="00ED151B">
          <w:rPr>
            <w:noProof/>
            <w:webHidden/>
          </w:rPr>
        </w:r>
        <w:r w:rsidR="00ED151B">
          <w:rPr>
            <w:noProof/>
            <w:webHidden/>
          </w:rPr>
          <w:fldChar w:fldCharType="separate"/>
        </w:r>
        <w:r w:rsidR="0046762E">
          <w:rPr>
            <w:noProof/>
            <w:webHidden/>
          </w:rPr>
          <w:t>52</w:t>
        </w:r>
        <w:r w:rsidR="00ED151B">
          <w:rPr>
            <w:noProof/>
            <w:webHidden/>
          </w:rPr>
          <w:fldChar w:fldCharType="end"/>
        </w:r>
      </w:hyperlink>
    </w:p>
    <w:p w14:paraId="06EB4DF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31" w:history="1">
        <w:r w:rsidR="00ED151B" w:rsidRPr="001562AF">
          <w:rPr>
            <w:rStyle w:val="Hyperlink"/>
            <w:noProof/>
          </w:rPr>
          <w:t>Figura 39: Interface gráfica da lista de recebimentos</w:t>
        </w:r>
        <w:r w:rsidR="00ED151B">
          <w:rPr>
            <w:noProof/>
            <w:webHidden/>
          </w:rPr>
          <w:tab/>
        </w:r>
        <w:r w:rsidR="00ED151B">
          <w:rPr>
            <w:noProof/>
            <w:webHidden/>
          </w:rPr>
          <w:fldChar w:fldCharType="begin"/>
        </w:r>
        <w:r w:rsidR="00ED151B">
          <w:rPr>
            <w:noProof/>
            <w:webHidden/>
          </w:rPr>
          <w:instrText xml:space="preserve"> PAGEREF _Toc49965831 \h </w:instrText>
        </w:r>
        <w:r w:rsidR="00ED151B">
          <w:rPr>
            <w:noProof/>
            <w:webHidden/>
          </w:rPr>
        </w:r>
        <w:r w:rsidR="00ED151B">
          <w:rPr>
            <w:noProof/>
            <w:webHidden/>
          </w:rPr>
          <w:fldChar w:fldCharType="separate"/>
        </w:r>
        <w:r w:rsidR="0046762E">
          <w:rPr>
            <w:noProof/>
            <w:webHidden/>
          </w:rPr>
          <w:t>53</w:t>
        </w:r>
        <w:r w:rsidR="00ED151B">
          <w:rPr>
            <w:noProof/>
            <w:webHidden/>
          </w:rPr>
          <w:fldChar w:fldCharType="end"/>
        </w:r>
      </w:hyperlink>
    </w:p>
    <w:p w14:paraId="73F8B955" w14:textId="3B89BBE2" w:rsidR="008352C4" w:rsidRDefault="00087510">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DC7350D" w14:textId="77777777" w:rsidR="008B72FB" w:rsidRDefault="008B72FB" w:rsidP="001C26AE">
      <w:pPr>
        <w:rPr>
          <w:lang w:eastAsia="pt-BR"/>
        </w:rPr>
      </w:pPr>
    </w:p>
    <w:p w14:paraId="5E4B38B8" w14:textId="77777777" w:rsidR="008B72FB" w:rsidRDefault="008B72FB" w:rsidP="001C26AE">
      <w:pPr>
        <w:rPr>
          <w:lang w:eastAsia="pt-BR"/>
        </w:rPr>
      </w:pPr>
    </w:p>
    <w:p w14:paraId="06CBD492" w14:textId="77777777" w:rsidR="008B72FB" w:rsidRDefault="008B72FB" w:rsidP="001C26AE">
      <w:pPr>
        <w:rPr>
          <w:lang w:eastAsia="pt-BR"/>
        </w:rPr>
      </w:pPr>
    </w:p>
    <w:p w14:paraId="54A6A3D4" w14:textId="77777777" w:rsidR="008B72FB" w:rsidRDefault="008B72FB" w:rsidP="001C26AE">
      <w:pPr>
        <w:rPr>
          <w:lang w:eastAsia="pt-BR"/>
        </w:rPr>
      </w:pPr>
    </w:p>
    <w:p w14:paraId="17E7DE19" w14:textId="77777777" w:rsidR="008B72FB" w:rsidRDefault="008B72FB" w:rsidP="001C26AE">
      <w:pPr>
        <w:rPr>
          <w:lang w:eastAsia="pt-BR"/>
        </w:rPr>
      </w:pPr>
    </w:p>
    <w:p w14:paraId="35403601" w14:textId="77777777" w:rsidR="008B72FB" w:rsidRDefault="008B72FB"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p w14:paraId="42AFC4DC" w14:textId="6D70D191" w:rsidR="001C26AE" w:rsidRDefault="001C26AE">
          <w:pPr>
            <w:pStyle w:val="CabealhodoSumrio"/>
          </w:pPr>
          <w:r>
            <w:t>Sumário</w:t>
          </w:r>
        </w:p>
        <w:p w14:paraId="791DA737" w14:textId="77777777" w:rsidR="00ED151B"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49965759" w:history="1">
            <w:r w:rsidR="00ED151B" w:rsidRPr="009559EE">
              <w:rPr>
                <w:rStyle w:val="Hyperlink"/>
                <w:noProof/>
              </w:rPr>
              <w:t>1.</w:t>
            </w:r>
            <w:r w:rsidR="00ED151B">
              <w:rPr>
                <w:rFonts w:asciiTheme="minorHAnsi" w:eastAsiaTheme="minorEastAsia" w:hAnsiTheme="minorHAnsi" w:cstheme="minorBidi"/>
                <w:b w:val="0"/>
                <w:caps w:val="0"/>
                <w:noProof/>
                <w:sz w:val="22"/>
                <w:lang w:eastAsia="pt-BR"/>
              </w:rPr>
              <w:tab/>
            </w:r>
            <w:r w:rsidR="00ED151B" w:rsidRPr="009559EE">
              <w:rPr>
                <w:rStyle w:val="Hyperlink"/>
                <w:noProof/>
              </w:rPr>
              <w:t>Introdução</w:t>
            </w:r>
            <w:r w:rsidR="00ED151B">
              <w:rPr>
                <w:noProof/>
                <w:webHidden/>
              </w:rPr>
              <w:tab/>
            </w:r>
            <w:r w:rsidR="00ED151B">
              <w:rPr>
                <w:noProof/>
                <w:webHidden/>
              </w:rPr>
              <w:fldChar w:fldCharType="begin"/>
            </w:r>
            <w:r w:rsidR="00ED151B">
              <w:rPr>
                <w:noProof/>
                <w:webHidden/>
              </w:rPr>
              <w:instrText xml:space="preserve"> PAGEREF _Toc49965759 \h </w:instrText>
            </w:r>
            <w:r w:rsidR="00ED151B">
              <w:rPr>
                <w:noProof/>
                <w:webHidden/>
              </w:rPr>
            </w:r>
            <w:r w:rsidR="00ED151B">
              <w:rPr>
                <w:noProof/>
                <w:webHidden/>
              </w:rPr>
              <w:fldChar w:fldCharType="separate"/>
            </w:r>
            <w:r w:rsidR="0046762E">
              <w:rPr>
                <w:noProof/>
                <w:webHidden/>
              </w:rPr>
              <w:t>12</w:t>
            </w:r>
            <w:r w:rsidR="00ED151B">
              <w:rPr>
                <w:noProof/>
                <w:webHidden/>
              </w:rPr>
              <w:fldChar w:fldCharType="end"/>
            </w:r>
          </w:hyperlink>
        </w:p>
        <w:p w14:paraId="01A4ED62"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0" w:history="1">
            <w:r w:rsidR="00ED151B" w:rsidRPr="009559EE">
              <w:rPr>
                <w:rStyle w:val="Hyperlink"/>
                <w:noProof/>
              </w:rPr>
              <w:t>1.1.</w:t>
            </w:r>
            <w:r w:rsidR="00ED151B">
              <w:rPr>
                <w:rFonts w:asciiTheme="minorHAnsi" w:eastAsiaTheme="minorEastAsia" w:hAnsiTheme="minorHAnsi" w:cstheme="minorBidi"/>
                <w:caps w:val="0"/>
                <w:noProof/>
                <w:sz w:val="22"/>
                <w:lang w:eastAsia="pt-BR"/>
              </w:rPr>
              <w:tab/>
            </w:r>
            <w:r w:rsidR="00ED151B" w:rsidRPr="009559EE">
              <w:rPr>
                <w:rStyle w:val="Hyperlink"/>
                <w:noProof/>
              </w:rPr>
              <w:t>OBJETIVOS</w:t>
            </w:r>
            <w:r w:rsidR="00ED151B">
              <w:rPr>
                <w:noProof/>
                <w:webHidden/>
              </w:rPr>
              <w:tab/>
            </w:r>
            <w:r w:rsidR="00ED151B">
              <w:rPr>
                <w:noProof/>
                <w:webHidden/>
              </w:rPr>
              <w:fldChar w:fldCharType="begin"/>
            </w:r>
            <w:r w:rsidR="00ED151B">
              <w:rPr>
                <w:noProof/>
                <w:webHidden/>
              </w:rPr>
              <w:instrText xml:space="preserve"> PAGEREF _Toc49965760 \h </w:instrText>
            </w:r>
            <w:r w:rsidR="00ED151B">
              <w:rPr>
                <w:noProof/>
                <w:webHidden/>
              </w:rPr>
            </w:r>
            <w:r w:rsidR="00ED151B">
              <w:rPr>
                <w:noProof/>
                <w:webHidden/>
              </w:rPr>
              <w:fldChar w:fldCharType="separate"/>
            </w:r>
            <w:r w:rsidR="0046762E">
              <w:rPr>
                <w:noProof/>
                <w:webHidden/>
              </w:rPr>
              <w:t>13</w:t>
            </w:r>
            <w:r w:rsidR="00ED151B">
              <w:rPr>
                <w:noProof/>
                <w:webHidden/>
              </w:rPr>
              <w:fldChar w:fldCharType="end"/>
            </w:r>
          </w:hyperlink>
        </w:p>
        <w:p w14:paraId="2F337A95"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1" w:history="1">
            <w:r w:rsidR="00ED151B" w:rsidRPr="009559EE">
              <w:rPr>
                <w:rStyle w:val="Hyperlink"/>
                <w:noProof/>
              </w:rPr>
              <w:t>1.2.</w:t>
            </w:r>
            <w:r w:rsidR="00ED151B">
              <w:rPr>
                <w:rFonts w:asciiTheme="minorHAnsi" w:eastAsiaTheme="minorEastAsia" w:hAnsiTheme="minorHAnsi" w:cstheme="minorBidi"/>
                <w:caps w:val="0"/>
                <w:noProof/>
                <w:sz w:val="22"/>
                <w:lang w:eastAsia="pt-BR"/>
              </w:rPr>
              <w:tab/>
            </w:r>
            <w:r w:rsidR="00ED151B" w:rsidRPr="009559EE">
              <w:rPr>
                <w:rStyle w:val="Hyperlink"/>
                <w:noProof/>
              </w:rPr>
              <w:t>JUSTIFICATIVA</w:t>
            </w:r>
            <w:r w:rsidR="00ED151B">
              <w:rPr>
                <w:noProof/>
                <w:webHidden/>
              </w:rPr>
              <w:tab/>
            </w:r>
            <w:r w:rsidR="00ED151B">
              <w:rPr>
                <w:noProof/>
                <w:webHidden/>
              </w:rPr>
              <w:fldChar w:fldCharType="begin"/>
            </w:r>
            <w:r w:rsidR="00ED151B">
              <w:rPr>
                <w:noProof/>
                <w:webHidden/>
              </w:rPr>
              <w:instrText xml:space="preserve"> PAGEREF _Toc49965761 \h </w:instrText>
            </w:r>
            <w:r w:rsidR="00ED151B">
              <w:rPr>
                <w:noProof/>
                <w:webHidden/>
              </w:rPr>
            </w:r>
            <w:r w:rsidR="00ED151B">
              <w:rPr>
                <w:noProof/>
                <w:webHidden/>
              </w:rPr>
              <w:fldChar w:fldCharType="separate"/>
            </w:r>
            <w:r w:rsidR="0046762E">
              <w:rPr>
                <w:noProof/>
                <w:webHidden/>
              </w:rPr>
              <w:t>13</w:t>
            </w:r>
            <w:r w:rsidR="00ED151B">
              <w:rPr>
                <w:noProof/>
                <w:webHidden/>
              </w:rPr>
              <w:fldChar w:fldCharType="end"/>
            </w:r>
          </w:hyperlink>
        </w:p>
        <w:p w14:paraId="64F25F86"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2" w:history="1">
            <w:r w:rsidR="00ED151B" w:rsidRPr="009559EE">
              <w:rPr>
                <w:rStyle w:val="Hyperlink"/>
                <w:noProof/>
              </w:rPr>
              <w:t>1.3.</w:t>
            </w:r>
            <w:r w:rsidR="00ED151B">
              <w:rPr>
                <w:rFonts w:asciiTheme="minorHAnsi" w:eastAsiaTheme="minorEastAsia" w:hAnsiTheme="minorHAnsi" w:cstheme="minorBidi"/>
                <w:caps w:val="0"/>
                <w:noProof/>
                <w:sz w:val="22"/>
                <w:lang w:eastAsia="pt-BR"/>
              </w:rPr>
              <w:tab/>
            </w:r>
            <w:r w:rsidR="00ED151B" w:rsidRPr="009559EE">
              <w:rPr>
                <w:rStyle w:val="Hyperlink"/>
                <w:noProof/>
              </w:rPr>
              <w:t>MOTIVAÇÃO</w:t>
            </w:r>
            <w:r w:rsidR="00ED151B">
              <w:rPr>
                <w:noProof/>
                <w:webHidden/>
              </w:rPr>
              <w:tab/>
            </w:r>
            <w:r w:rsidR="00ED151B">
              <w:rPr>
                <w:noProof/>
                <w:webHidden/>
              </w:rPr>
              <w:fldChar w:fldCharType="begin"/>
            </w:r>
            <w:r w:rsidR="00ED151B">
              <w:rPr>
                <w:noProof/>
                <w:webHidden/>
              </w:rPr>
              <w:instrText xml:space="preserve"> PAGEREF _Toc49965762 \h </w:instrText>
            </w:r>
            <w:r w:rsidR="00ED151B">
              <w:rPr>
                <w:noProof/>
                <w:webHidden/>
              </w:rPr>
            </w:r>
            <w:r w:rsidR="00ED151B">
              <w:rPr>
                <w:noProof/>
                <w:webHidden/>
              </w:rPr>
              <w:fldChar w:fldCharType="separate"/>
            </w:r>
            <w:r w:rsidR="0046762E">
              <w:rPr>
                <w:noProof/>
                <w:webHidden/>
              </w:rPr>
              <w:t>14</w:t>
            </w:r>
            <w:r w:rsidR="00ED151B">
              <w:rPr>
                <w:noProof/>
                <w:webHidden/>
              </w:rPr>
              <w:fldChar w:fldCharType="end"/>
            </w:r>
          </w:hyperlink>
        </w:p>
        <w:p w14:paraId="41478244"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3" w:history="1">
            <w:r w:rsidR="00ED151B" w:rsidRPr="009559EE">
              <w:rPr>
                <w:rStyle w:val="Hyperlink"/>
                <w:noProof/>
              </w:rPr>
              <w:t>1.4.</w:t>
            </w:r>
            <w:r w:rsidR="00ED151B">
              <w:rPr>
                <w:rFonts w:asciiTheme="minorHAnsi" w:eastAsiaTheme="minorEastAsia" w:hAnsiTheme="minorHAnsi" w:cstheme="minorBidi"/>
                <w:caps w:val="0"/>
                <w:noProof/>
                <w:sz w:val="22"/>
                <w:lang w:eastAsia="pt-BR"/>
              </w:rPr>
              <w:tab/>
            </w:r>
            <w:r w:rsidR="00ED151B" w:rsidRPr="009559EE">
              <w:rPr>
                <w:rStyle w:val="Hyperlink"/>
                <w:noProof/>
              </w:rPr>
              <w:t>PERSPECTIVA DE CONTRIBUIÇÃO</w:t>
            </w:r>
            <w:r w:rsidR="00ED151B">
              <w:rPr>
                <w:noProof/>
                <w:webHidden/>
              </w:rPr>
              <w:tab/>
            </w:r>
            <w:r w:rsidR="00ED151B">
              <w:rPr>
                <w:noProof/>
                <w:webHidden/>
              </w:rPr>
              <w:fldChar w:fldCharType="begin"/>
            </w:r>
            <w:r w:rsidR="00ED151B">
              <w:rPr>
                <w:noProof/>
                <w:webHidden/>
              </w:rPr>
              <w:instrText xml:space="preserve"> PAGEREF _Toc49965763 \h </w:instrText>
            </w:r>
            <w:r w:rsidR="00ED151B">
              <w:rPr>
                <w:noProof/>
                <w:webHidden/>
              </w:rPr>
            </w:r>
            <w:r w:rsidR="00ED151B">
              <w:rPr>
                <w:noProof/>
                <w:webHidden/>
              </w:rPr>
              <w:fldChar w:fldCharType="separate"/>
            </w:r>
            <w:r w:rsidR="0046762E">
              <w:rPr>
                <w:noProof/>
                <w:webHidden/>
              </w:rPr>
              <w:t>14</w:t>
            </w:r>
            <w:r w:rsidR="00ED151B">
              <w:rPr>
                <w:noProof/>
                <w:webHidden/>
              </w:rPr>
              <w:fldChar w:fldCharType="end"/>
            </w:r>
          </w:hyperlink>
        </w:p>
        <w:p w14:paraId="6F5D401E"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4" w:history="1">
            <w:r w:rsidR="00ED151B" w:rsidRPr="009559EE">
              <w:rPr>
                <w:rStyle w:val="Hyperlink"/>
                <w:noProof/>
              </w:rPr>
              <w:t>1.5.</w:t>
            </w:r>
            <w:r w:rsidR="00ED151B">
              <w:rPr>
                <w:rFonts w:asciiTheme="minorHAnsi" w:eastAsiaTheme="minorEastAsia" w:hAnsiTheme="minorHAnsi" w:cstheme="minorBidi"/>
                <w:caps w:val="0"/>
                <w:noProof/>
                <w:sz w:val="22"/>
                <w:lang w:eastAsia="pt-BR"/>
              </w:rPr>
              <w:tab/>
            </w:r>
            <w:r w:rsidR="00ED151B" w:rsidRPr="009559EE">
              <w:rPr>
                <w:rStyle w:val="Hyperlink"/>
                <w:noProof/>
              </w:rPr>
              <w:t>METODOLOGIA</w:t>
            </w:r>
            <w:r w:rsidR="00ED151B">
              <w:rPr>
                <w:noProof/>
                <w:webHidden/>
              </w:rPr>
              <w:tab/>
            </w:r>
            <w:r w:rsidR="00ED151B">
              <w:rPr>
                <w:noProof/>
                <w:webHidden/>
              </w:rPr>
              <w:fldChar w:fldCharType="begin"/>
            </w:r>
            <w:r w:rsidR="00ED151B">
              <w:rPr>
                <w:noProof/>
                <w:webHidden/>
              </w:rPr>
              <w:instrText xml:space="preserve"> PAGEREF _Toc49965764 \h </w:instrText>
            </w:r>
            <w:r w:rsidR="00ED151B">
              <w:rPr>
                <w:noProof/>
                <w:webHidden/>
              </w:rPr>
            </w:r>
            <w:r w:rsidR="00ED151B">
              <w:rPr>
                <w:noProof/>
                <w:webHidden/>
              </w:rPr>
              <w:fldChar w:fldCharType="separate"/>
            </w:r>
            <w:r w:rsidR="0046762E">
              <w:rPr>
                <w:noProof/>
                <w:webHidden/>
              </w:rPr>
              <w:t>14</w:t>
            </w:r>
            <w:r w:rsidR="00ED151B">
              <w:rPr>
                <w:noProof/>
                <w:webHidden/>
              </w:rPr>
              <w:fldChar w:fldCharType="end"/>
            </w:r>
          </w:hyperlink>
        </w:p>
        <w:p w14:paraId="6771C1CC"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5" w:history="1">
            <w:r w:rsidR="00ED151B" w:rsidRPr="009559EE">
              <w:rPr>
                <w:rStyle w:val="Hyperlink"/>
                <w:noProof/>
              </w:rPr>
              <w:t>1.6.</w:t>
            </w:r>
            <w:r w:rsidR="00ED151B">
              <w:rPr>
                <w:rFonts w:asciiTheme="minorHAnsi" w:eastAsiaTheme="minorEastAsia" w:hAnsiTheme="minorHAnsi" w:cstheme="minorBidi"/>
                <w:caps w:val="0"/>
                <w:noProof/>
                <w:sz w:val="22"/>
                <w:lang w:eastAsia="pt-BR"/>
              </w:rPr>
              <w:tab/>
            </w:r>
            <w:r w:rsidR="00ED151B" w:rsidRPr="009559EE">
              <w:rPr>
                <w:rStyle w:val="Hyperlink"/>
                <w:noProof/>
              </w:rPr>
              <w:t>PÚBLICO ALVO</w:t>
            </w:r>
            <w:r w:rsidR="00ED151B">
              <w:rPr>
                <w:noProof/>
                <w:webHidden/>
              </w:rPr>
              <w:tab/>
            </w:r>
            <w:r w:rsidR="00ED151B">
              <w:rPr>
                <w:noProof/>
                <w:webHidden/>
              </w:rPr>
              <w:fldChar w:fldCharType="begin"/>
            </w:r>
            <w:r w:rsidR="00ED151B">
              <w:rPr>
                <w:noProof/>
                <w:webHidden/>
              </w:rPr>
              <w:instrText xml:space="preserve"> PAGEREF _Toc49965765 \h </w:instrText>
            </w:r>
            <w:r w:rsidR="00ED151B">
              <w:rPr>
                <w:noProof/>
                <w:webHidden/>
              </w:rPr>
            </w:r>
            <w:r w:rsidR="00ED151B">
              <w:rPr>
                <w:noProof/>
                <w:webHidden/>
              </w:rPr>
              <w:fldChar w:fldCharType="separate"/>
            </w:r>
            <w:r w:rsidR="0046762E">
              <w:rPr>
                <w:noProof/>
                <w:webHidden/>
              </w:rPr>
              <w:t>15</w:t>
            </w:r>
            <w:r w:rsidR="00ED151B">
              <w:rPr>
                <w:noProof/>
                <w:webHidden/>
              </w:rPr>
              <w:fldChar w:fldCharType="end"/>
            </w:r>
          </w:hyperlink>
        </w:p>
        <w:p w14:paraId="1224958A"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6" w:history="1">
            <w:r w:rsidR="00ED151B" w:rsidRPr="009559EE">
              <w:rPr>
                <w:rStyle w:val="Hyperlink"/>
                <w:noProof/>
              </w:rPr>
              <w:t>1.7.</w:t>
            </w:r>
            <w:r w:rsidR="00ED151B">
              <w:rPr>
                <w:rFonts w:asciiTheme="minorHAnsi" w:eastAsiaTheme="minorEastAsia" w:hAnsiTheme="minorHAnsi" w:cstheme="minorBidi"/>
                <w:caps w:val="0"/>
                <w:noProof/>
                <w:sz w:val="22"/>
                <w:lang w:eastAsia="pt-BR"/>
              </w:rPr>
              <w:tab/>
            </w:r>
            <w:r w:rsidR="00ED151B" w:rsidRPr="009559EE">
              <w:rPr>
                <w:rStyle w:val="Hyperlink"/>
                <w:noProof/>
              </w:rPr>
              <w:t>ESTRUTURA DO TRABALHO</w:t>
            </w:r>
            <w:r w:rsidR="00ED151B">
              <w:rPr>
                <w:noProof/>
                <w:webHidden/>
              </w:rPr>
              <w:tab/>
            </w:r>
            <w:r w:rsidR="00ED151B">
              <w:rPr>
                <w:noProof/>
                <w:webHidden/>
              </w:rPr>
              <w:fldChar w:fldCharType="begin"/>
            </w:r>
            <w:r w:rsidR="00ED151B">
              <w:rPr>
                <w:noProof/>
                <w:webHidden/>
              </w:rPr>
              <w:instrText xml:space="preserve"> PAGEREF _Toc49965766 \h </w:instrText>
            </w:r>
            <w:r w:rsidR="00ED151B">
              <w:rPr>
                <w:noProof/>
                <w:webHidden/>
              </w:rPr>
            </w:r>
            <w:r w:rsidR="00ED151B">
              <w:rPr>
                <w:noProof/>
                <w:webHidden/>
              </w:rPr>
              <w:fldChar w:fldCharType="separate"/>
            </w:r>
            <w:r w:rsidR="0046762E">
              <w:rPr>
                <w:noProof/>
                <w:webHidden/>
              </w:rPr>
              <w:t>15</w:t>
            </w:r>
            <w:r w:rsidR="00ED151B">
              <w:rPr>
                <w:noProof/>
                <w:webHidden/>
              </w:rPr>
              <w:fldChar w:fldCharType="end"/>
            </w:r>
          </w:hyperlink>
        </w:p>
        <w:p w14:paraId="20898E3A"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67" w:history="1">
            <w:r w:rsidR="00ED151B" w:rsidRPr="009559EE">
              <w:rPr>
                <w:rStyle w:val="Hyperlink"/>
                <w:noProof/>
              </w:rPr>
              <w:t>2.</w:t>
            </w:r>
            <w:r w:rsidR="00ED151B">
              <w:rPr>
                <w:rFonts w:asciiTheme="minorHAnsi" w:eastAsiaTheme="minorEastAsia" w:hAnsiTheme="minorHAnsi" w:cstheme="minorBidi"/>
                <w:b w:val="0"/>
                <w:caps w:val="0"/>
                <w:noProof/>
                <w:sz w:val="22"/>
                <w:lang w:eastAsia="pt-BR"/>
              </w:rPr>
              <w:tab/>
            </w:r>
            <w:r w:rsidR="00ED151B" w:rsidRPr="009559EE">
              <w:rPr>
                <w:rStyle w:val="Hyperlink"/>
                <w:noProof/>
              </w:rPr>
              <w:t>tecnologia flutter</w:t>
            </w:r>
            <w:r w:rsidR="00ED151B">
              <w:rPr>
                <w:noProof/>
                <w:webHidden/>
              </w:rPr>
              <w:tab/>
            </w:r>
            <w:r w:rsidR="00ED151B">
              <w:rPr>
                <w:noProof/>
                <w:webHidden/>
              </w:rPr>
              <w:fldChar w:fldCharType="begin"/>
            </w:r>
            <w:r w:rsidR="00ED151B">
              <w:rPr>
                <w:noProof/>
                <w:webHidden/>
              </w:rPr>
              <w:instrText xml:space="preserve"> PAGEREF _Toc49965767 \h </w:instrText>
            </w:r>
            <w:r w:rsidR="00ED151B">
              <w:rPr>
                <w:noProof/>
                <w:webHidden/>
              </w:rPr>
            </w:r>
            <w:r w:rsidR="00ED151B">
              <w:rPr>
                <w:noProof/>
                <w:webHidden/>
              </w:rPr>
              <w:fldChar w:fldCharType="separate"/>
            </w:r>
            <w:r w:rsidR="0046762E">
              <w:rPr>
                <w:noProof/>
                <w:webHidden/>
              </w:rPr>
              <w:t>17</w:t>
            </w:r>
            <w:r w:rsidR="00ED151B">
              <w:rPr>
                <w:noProof/>
                <w:webHidden/>
              </w:rPr>
              <w:fldChar w:fldCharType="end"/>
            </w:r>
          </w:hyperlink>
        </w:p>
        <w:p w14:paraId="5821F84C"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8" w:history="1">
            <w:r w:rsidR="00ED151B" w:rsidRPr="009559EE">
              <w:rPr>
                <w:rStyle w:val="Hyperlink"/>
                <w:noProof/>
              </w:rPr>
              <w:t>2.1.</w:t>
            </w:r>
            <w:r w:rsidR="00ED151B">
              <w:rPr>
                <w:rFonts w:asciiTheme="minorHAnsi" w:eastAsiaTheme="minorEastAsia" w:hAnsiTheme="minorHAnsi" w:cstheme="minorBidi"/>
                <w:caps w:val="0"/>
                <w:noProof/>
                <w:sz w:val="22"/>
                <w:lang w:eastAsia="pt-BR"/>
              </w:rPr>
              <w:tab/>
            </w:r>
            <w:r w:rsidR="00ED151B" w:rsidRPr="009559EE">
              <w:rPr>
                <w:rStyle w:val="Hyperlink"/>
                <w:noProof/>
              </w:rPr>
              <w:t>ARQUITETURA FLUTTER</w:t>
            </w:r>
            <w:r w:rsidR="00ED151B">
              <w:rPr>
                <w:noProof/>
                <w:webHidden/>
              </w:rPr>
              <w:tab/>
            </w:r>
            <w:r w:rsidR="00ED151B">
              <w:rPr>
                <w:noProof/>
                <w:webHidden/>
              </w:rPr>
              <w:fldChar w:fldCharType="begin"/>
            </w:r>
            <w:r w:rsidR="00ED151B">
              <w:rPr>
                <w:noProof/>
                <w:webHidden/>
              </w:rPr>
              <w:instrText xml:space="preserve"> PAGEREF _Toc49965768 \h </w:instrText>
            </w:r>
            <w:r w:rsidR="00ED151B">
              <w:rPr>
                <w:noProof/>
                <w:webHidden/>
              </w:rPr>
            </w:r>
            <w:r w:rsidR="00ED151B">
              <w:rPr>
                <w:noProof/>
                <w:webHidden/>
              </w:rPr>
              <w:fldChar w:fldCharType="separate"/>
            </w:r>
            <w:r w:rsidR="0046762E">
              <w:rPr>
                <w:noProof/>
                <w:webHidden/>
              </w:rPr>
              <w:t>18</w:t>
            </w:r>
            <w:r w:rsidR="00ED151B">
              <w:rPr>
                <w:noProof/>
                <w:webHidden/>
              </w:rPr>
              <w:fldChar w:fldCharType="end"/>
            </w:r>
          </w:hyperlink>
        </w:p>
        <w:p w14:paraId="2A3F626A"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9" w:history="1">
            <w:r w:rsidR="00ED151B" w:rsidRPr="009559EE">
              <w:rPr>
                <w:rStyle w:val="Hyperlink"/>
                <w:noProof/>
              </w:rPr>
              <w:t>2.2.</w:t>
            </w:r>
            <w:r w:rsidR="00ED151B">
              <w:rPr>
                <w:rFonts w:asciiTheme="minorHAnsi" w:eastAsiaTheme="minorEastAsia" w:hAnsiTheme="minorHAnsi" w:cstheme="minorBidi"/>
                <w:caps w:val="0"/>
                <w:noProof/>
                <w:sz w:val="22"/>
                <w:lang w:eastAsia="pt-BR"/>
              </w:rPr>
              <w:tab/>
            </w:r>
            <w:r w:rsidR="00ED151B" w:rsidRPr="009559EE">
              <w:rPr>
                <w:rStyle w:val="Hyperlink"/>
                <w:noProof/>
              </w:rPr>
              <w:t>WIDGETS</w:t>
            </w:r>
            <w:r w:rsidR="00ED151B">
              <w:rPr>
                <w:noProof/>
                <w:webHidden/>
              </w:rPr>
              <w:tab/>
            </w:r>
            <w:r w:rsidR="00ED151B">
              <w:rPr>
                <w:noProof/>
                <w:webHidden/>
              </w:rPr>
              <w:fldChar w:fldCharType="begin"/>
            </w:r>
            <w:r w:rsidR="00ED151B">
              <w:rPr>
                <w:noProof/>
                <w:webHidden/>
              </w:rPr>
              <w:instrText xml:space="preserve"> PAGEREF _Toc49965769 \h </w:instrText>
            </w:r>
            <w:r w:rsidR="00ED151B">
              <w:rPr>
                <w:noProof/>
                <w:webHidden/>
              </w:rPr>
            </w:r>
            <w:r w:rsidR="00ED151B">
              <w:rPr>
                <w:noProof/>
                <w:webHidden/>
              </w:rPr>
              <w:fldChar w:fldCharType="separate"/>
            </w:r>
            <w:r w:rsidR="0046762E">
              <w:rPr>
                <w:noProof/>
                <w:webHidden/>
              </w:rPr>
              <w:t>19</w:t>
            </w:r>
            <w:r w:rsidR="00ED151B">
              <w:rPr>
                <w:noProof/>
                <w:webHidden/>
              </w:rPr>
              <w:fldChar w:fldCharType="end"/>
            </w:r>
          </w:hyperlink>
        </w:p>
        <w:p w14:paraId="5CAF3813"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0" w:history="1">
            <w:r w:rsidR="00ED151B" w:rsidRPr="009559EE">
              <w:rPr>
                <w:rStyle w:val="Hyperlink"/>
                <w:noProof/>
              </w:rPr>
              <w:t>2.3.</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com flutter</w:t>
            </w:r>
            <w:r w:rsidR="00ED151B">
              <w:rPr>
                <w:noProof/>
                <w:webHidden/>
              </w:rPr>
              <w:tab/>
            </w:r>
            <w:r w:rsidR="00ED151B">
              <w:rPr>
                <w:noProof/>
                <w:webHidden/>
              </w:rPr>
              <w:fldChar w:fldCharType="begin"/>
            </w:r>
            <w:r w:rsidR="00ED151B">
              <w:rPr>
                <w:noProof/>
                <w:webHidden/>
              </w:rPr>
              <w:instrText xml:space="preserve"> PAGEREF _Toc49965770 \h </w:instrText>
            </w:r>
            <w:r w:rsidR="00ED151B">
              <w:rPr>
                <w:noProof/>
                <w:webHidden/>
              </w:rPr>
            </w:r>
            <w:r w:rsidR="00ED151B">
              <w:rPr>
                <w:noProof/>
                <w:webHidden/>
              </w:rPr>
              <w:fldChar w:fldCharType="separate"/>
            </w:r>
            <w:r w:rsidR="0046762E">
              <w:rPr>
                <w:noProof/>
                <w:webHidden/>
              </w:rPr>
              <w:t>22</w:t>
            </w:r>
            <w:r w:rsidR="00ED151B">
              <w:rPr>
                <w:noProof/>
                <w:webHidden/>
              </w:rPr>
              <w:fldChar w:fldCharType="end"/>
            </w:r>
          </w:hyperlink>
        </w:p>
        <w:p w14:paraId="49071A40"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71" w:history="1">
            <w:r w:rsidR="00ED151B" w:rsidRPr="009559EE">
              <w:rPr>
                <w:rStyle w:val="Hyperlink"/>
                <w:noProof/>
              </w:rPr>
              <w:t>3.</w:t>
            </w:r>
            <w:r w:rsidR="00ED151B">
              <w:rPr>
                <w:rFonts w:asciiTheme="minorHAnsi" w:eastAsiaTheme="minorEastAsia" w:hAnsiTheme="minorHAnsi" w:cstheme="minorBidi"/>
                <w:b w:val="0"/>
                <w:caps w:val="0"/>
                <w:noProof/>
                <w:sz w:val="22"/>
                <w:lang w:eastAsia="pt-BR"/>
              </w:rPr>
              <w:tab/>
            </w:r>
            <w:r w:rsidR="00ED151B" w:rsidRPr="009559EE">
              <w:rPr>
                <w:rStyle w:val="Hyperlink"/>
                <w:noProof/>
              </w:rPr>
              <w:t>CONCEITOS E TECNOLOGIAS COMPLEMENTARES UTILIZADAS NO TRABALHO</w:t>
            </w:r>
            <w:r w:rsidR="00ED151B">
              <w:rPr>
                <w:noProof/>
                <w:webHidden/>
              </w:rPr>
              <w:tab/>
            </w:r>
            <w:r w:rsidR="00ED151B">
              <w:rPr>
                <w:noProof/>
                <w:webHidden/>
              </w:rPr>
              <w:fldChar w:fldCharType="begin"/>
            </w:r>
            <w:r w:rsidR="00ED151B">
              <w:rPr>
                <w:noProof/>
                <w:webHidden/>
              </w:rPr>
              <w:instrText xml:space="preserve"> PAGEREF _Toc49965771 \h </w:instrText>
            </w:r>
            <w:r w:rsidR="00ED151B">
              <w:rPr>
                <w:noProof/>
                <w:webHidden/>
              </w:rPr>
            </w:r>
            <w:r w:rsidR="00ED151B">
              <w:rPr>
                <w:noProof/>
                <w:webHidden/>
              </w:rPr>
              <w:fldChar w:fldCharType="separate"/>
            </w:r>
            <w:r w:rsidR="0046762E">
              <w:rPr>
                <w:noProof/>
                <w:webHidden/>
              </w:rPr>
              <w:t>29</w:t>
            </w:r>
            <w:r w:rsidR="00ED151B">
              <w:rPr>
                <w:noProof/>
                <w:webHidden/>
              </w:rPr>
              <w:fldChar w:fldCharType="end"/>
            </w:r>
          </w:hyperlink>
        </w:p>
        <w:p w14:paraId="3086F1ED"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2" w:history="1">
            <w:r w:rsidR="00ED151B" w:rsidRPr="009559EE">
              <w:rPr>
                <w:rStyle w:val="Hyperlink"/>
                <w:noProof/>
              </w:rPr>
              <w:t>3.1.</w:t>
            </w:r>
            <w:r w:rsidR="00ED151B">
              <w:rPr>
                <w:rFonts w:asciiTheme="minorHAnsi" w:eastAsiaTheme="minorEastAsia" w:hAnsiTheme="minorHAnsi" w:cstheme="minorBidi"/>
                <w:caps w:val="0"/>
                <w:noProof/>
                <w:sz w:val="22"/>
                <w:lang w:eastAsia="pt-BR"/>
              </w:rPr>
              <w:tab/>
            </w:r>
            <w:r w:rsidR="00ED151B" w:rsidRPr="009559EE">
              <w:rPr>
                <w:rStyle w:val="Hyperlink"/>
                <w:noProof/>
              </w:rPr>
              <w:t>UML</w:t>
            </w:r>
            <w:r w:rsidR="00ED151B">
              <w:rPr>
                <w:noProof/>
                <w:webHidden/>
              </w:rPr>
              <w:tab/>
            </w:r>
            <w:r w:rsidR="00ED151B">
              <w:rPr>
                <w:noProof/>
                <w:webHidden/>
              </w:rPr>
              <w:fldChar w:fldCharType="begin"/>
            </w:r>
            <w:r w:rsidR="00ED151B">
              <w:rPr>
                <w:noProof/>
                <w:webHidden/>
              </w:rPr>
              <w:instrText xml:space="preserve"> PAGEREF _Toc49965772 \h </w:instrText>
            </w:r>
            <w:r w:rsidR="00ED151B">
              <w:rPr>
                <w:noProof/>
                <w:webHidden/>
              </w:rPr>
            </w:r>
            <w:r w:rsidR="00ED151B">
              <w:rPr>
                <w:noProof/>
                <w:webHidden/>
              </w:rPr>
              <w:fldChar w:fldCharType="separate"/>
            </w:r>
            <w:r w:rsidR="0046762E">
              <w:rPr>
                <w:noProof/>
                <w:webHidden/>
              </w:rPr>
              <w:t>29</w:t>
            </w:r>
            <w:r w:rsidR="00ED151B">
              <w:rPr>
                <w:noProof/>
                <w:webHidden/>
              </w:rPr>
              <w:fldChar w:fldCharType="end"/>
            </w:r>
          </w:hyperlink>
        </w:p>
        <w:p w14:paraId="43FBE16C"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3" w:history="1">
            <w:r w:rsidR="00ED151B" w:rsidRPr="009559EE">
              <w:rPr>
                <w:rStyle w:val="Hyperlink"/>
                <w:noProof/>
              </w:rPr>
              <w:t>3.2.</w:t>
            </w:r>
            <w:r w:rsidR="00ED151B">
              <w:rPr>
                <w:rFonts w:asciiTheme="minorHAnsi" w:eastAsiaTheme="minorEastAsia" w:hAnsiTheme="minorHAnsi" w:cstheme="minorBidi"/>
                <w:caps w:val="0"/>
                <w:noProof/>
                <w:sz w:val="22"/>
                <w:lang w:eastAsia="pt-BR"/>
              </w:rPr>
              <w:tab/>
            </w:r>
            <w:r w:rsidR="00ED151B" w:rsidRPr="009559EE">
              <w:rPr>
                <w:rStyle w:val="Hyperlink"/>
                <w:noProof/>
              </w:rPr>
              <w:t>ASTAH COMMUNITY</w:t>
            </w:r>
            <w:r w:rsidR="00ED151B">
              <w:rPr>
                <w:noProof/>
                <w:webHidden/>
              </w:rPr>
              <w:tab/>
            </w:r>
            <w:r w:rsidR="00ED151B">
              <w:rPr>
                <w:noProof/>
                <w:webHidden/>
              </w:rPr>
              <w:fldChar w:fldCharType="begin"/>
            </w:r>
            <w:r w:rsidR="00ED151B">
              <w:rPr>
                <w:noProof/>
                <w:webHidden/>
              </w:rPr>
              <w:instrText xml:space="preserve"> PAGEREF _Toc49965773 \h </w:instrText>
            </w:r>
            <w:r w:rsidR="00ED151B">
              <w:rPr>
                <w:noProof/>
                <w:webHidden/>
              </w:rPr>
            </w:r>
            <w:r w:rsidR="00ED151B">
              <w:rPr>
                <w:noProof/>
                <w:webHidden/>
              </w:rPr>
              <w:fldChar w:fldCharType="separate"/>
            </w:r>
            <w:r w:rsidR="0046762E">
              <w:rPr>
                <w:noProof/>
                <w:webHidden/>
              </w:rPr>
              <w:t>30</w:t>
            </w:r>
            <w:r w:rsidR="00ED151B">
              <w:rPr>
                <w:noProof/>
                <w:webHidden/>
              </w:rPr>
              <w:fldChar w:fldCharType="end"/>
            </w:r>
          </w:hyperlink>
        </w:p>
        <w:p w14:paraId="3103BB49"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4" w:history="1">
            <w:r w:rsidR="00ED151B" w:rsidRPr="009559EE">
              <w:rPr>
                <w:rStyle w:val="Hyperlink"/>
                <w:noProof/>
              </w:rPr>
              <w:t>3.3.</w:t>
            </w:r>
            <w:r w:rsidR="00ED151B">
              <w:rPr>
                <w:rFonts w:asciiTheme="minorHAnsi" w:eastAsiaTheme="minorEastAsia" w:hAnsiTheme="minorHAnsi" w:cstheme="minorBidi"/>
                <w:caps w:val="0"/>
                <w:noProof/>
                <w:sz w:val="22"/>
                <w:lang w:eastAsia="pt-BR"/>
              </w:rPr>
              <w:tab/>
            </w:r>
            <w:r w:rsidR="00ED151B" w:rsidRPr="009559EE">
              <w:rPr>
                <w:rStyle w:val="Hyperlink"/>
                <w:noProof/>
              </w:rPr>
              <w:t>DART</w:t>
            </w:r>
            <w:r w:rsidR="00ED151B">
              <w:rPr>
                <w:noProof/>
                <w:webHidden/>
              </w:rPr>
              <w:tab/>
            </w:r>
            <w:r w:rsidR="00ED151B">
              <w:rPr>
                <w:noProof/>
                <w:webHidden/>
              </w:rPr>
              <w:fldChar w:fldCharType="begin"/>
            </w:r>
            <w:r w:rsidR="00ED151B">
              <w:rPr>
                <w:noProof/>
                <w:webHidden/>
              </w:rPr>
              <w:instrText xml:space="preserve"> PAGEREF _Toc49965774 \h </w:instrText>
            </w:r>
            <w:r w:rsidR="00ED151B">
              <w:rPr>
                <w:noProof/>
                <w:webHidden/>
              </w:rPr>
            </w:r>
            <w:r w:rsidR="00ED151B">
              <w:rPr>
                <w:noProof/>
                <w:webHidden/>
              </w:rPr>
              <w:fldChar w:fldCharType="separate"/>
            </w:r>
            <w:r w:rsidR="0046762E">
              <w:rPr>
                <w:noProof/>
                <w:webHidden/>
              </w:rPr>
              <w:t>30</w:t>
            </w:r>
            <w:r w:rsidR="00ED151B">
              <w:rPr>
                <w:noProof/>
                <w:webHidden/>
              </w:rPr>
              <w:fldChar w:fldCharType="end"/>
            </w:r>
          </w:hyperlink>
        </w:p>
        <w:p w14:paraId="7734AB32"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5" w:history="1">
            <w:r w:rsidR="00ED151B" w:rsidRPr="009559EE">
              <w:rPr>
                <w:rStyle w:val="Hyperlink"/>
                <w:noProof/>
              </w:rPr>
              <w:t>3.4.</w:t>
            </w:r>
            <w:r w:rsidR="00ED151B">
              <w:rPr>
                <w:rFonts w:asciiTheme="minorHAnsi" w:eastAsiaTheme="minorEastAsia" w:hAnsiTheme="minorHAnsi" w:cstheme="minorBidi"/>
                <w:caps w:val="0"/>
                <w:noProof/>
                <w:sz w:val="22"/>
                <w:lang w:eastAsia="pt-BR"/>
              </w:rPr>
              <w:tab/>
            </w:r>
            <w:r w:rsidR="00ED151B" w:rsidRPr="009559EE">
              <w:rPr>
                <w:rStyle w:val="Hyperlink"/>
                <w:noProof/>
              </w:rPr>
              <w:t>visual studio code</w:t>
            </w:r>
            <w:r w:rsidR="00ED151B">
              <w:rPr>
                <w:noProof/>
                <w:webHidden/>
              </w:rPr>
              <w:tab/>
            </w:r>
            <w:r w:rsidR="00ED151B">
              <w:rPr>
                <w:noProof/>
                <w:webHidden/>
              </w:rPr>
              <w:fldChar w:fldCharType="begin"/>
            </w:r>
            <w:r w:rsidR="00ED151B">
              <w:rPr>
                <w:noProof/>
                <w:webHidden/>
              </w:rPr>
              <w:instrText xml:space="preserve"> PAGEREF _Toc49965775 \h </w:instrText>
            </w:r>
            <w:r w:rsidR="00ED151B">
              <w:rPr>
                <w:noProof/>
                <w:webHidden/>
              </w:rPr>
            </w:r>
            <w:r w:rsidR="00ED151B">
              <w:rPr>
                <w:noProof/>
                <w:webHidden/>
              </w:rPr>
              <w:fldChar w:fldCharType="separate"/>
            </w:r>
            <w:r w:rsidR="0046762E">
              <w:rPr>
                <w:noProof/>
                <w:webHidden/>
              </w:rPr>
              <w:t>31</w:t>
            </w:r>
            <w:r w:rsidR="00ED151B">
              <w:rPr>
                <w:noProof/>
                <w:webHidden/>
              </w:rPr>
              <w:fldChar w:fldCharType="end"/>
            </w:r>
          </w:hyperlink>
        </w:p>
        <w:p w14:paraId="3A988889"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6" w:history="1">
            <w:r w:rsidR="00ED151B" w:rsidRPr="009559EE">
              <w:rPr>
                <w:rStyle w:val="Hyperlink"/>
                <w:noProof/>
              </w:rPr>
              <w:t>3.5.</w:t>
            </w:r>
            <w:r w:rsidR="00ED151B">
              <w:rPr>
                <w:rFonts w:asciiTheme="minorHAnsi" w:eastAsiaTheme="minorEastAsia" w:hAnsiTheme="minorHAnsi" w:cstheme="minorBidi"/>
                <w:caps w:val="0"/>
                <w:noProof/>
                <w:sz w:val="22"/>
                <w:lang w:eastAsia="pt-BR"/>
              </w:rPr>
              <w:tab/>
            </w:r>
            <w:r w:rsidR="00ED151B" w:rsidRPr="009559EE">
              <w:rPr>
                <w:rStyle w:val="Hyperlink"/>
                <w:noProof/>
              </w:rPr>
              <w:t>intellij IDEA</w:t>
            </w:r>
            <w:r w:rsidR="00ED151B">
              <w:rPr>
                <w:noProof/>
                <w:webHidden/>
              </w:rPr>
              <w:tab/>
            </w:r>
            <w:r w:rsidR="00ED151B">
              <w:rPr>
                <w:noProof/>
                <w:webHidden/>
              </w:rPr>
              <w:fldChar w:fldCharType="begin"/>
            </w:r>
            <w:r w:rsidR="00ED151B">
              <w:rPr>
                <w:noProof/>
                <w:webHidden/>
              </w:rPr>
              <w:instrText xml:space="preserve"> PAGEREF _Toc49965776 \h </w:instrText>
            </w:r>
            <w:r w:rsidR="00ED151B">
              <w:rPr>
                <w:noProof/>
                <w:webHidden/>
              </w:rPr>
            </w:r>
            <w:r w:rsidR="00ED151B">
              <w:rPr>
                <w:noProof/>
                <w:webHidden/>
              </w:rPr>
              <w:fldChar w:fldCharType="separate"/>
            </w:r>
            <w:r w:rsidR="0046762E">
              <w:rPr>
                <w:noProof/>
                <w:webHidden/>
              </w:rPr>
              <w:t>31</w:t>
            </w:r>
            <w:r w:rsidR="00ED151B">
              <w:rPr>
                <w:noProof/>
                <w:webHidden/>
              </w:rPr>
              <w:fldChar w:fldCharType="end"/>
            </w:r>
          </w:hyperlink>
        </w:p>
        <w:p w14:paraId="08BAD4DA"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7" w:history="1">
            <w:r w:rsidR="00ED151B" w:rsidRPr="009559EE">
              <w:rPr>
                <w:rStyle w:val="Hyperlink"/>
                <w:noProof/>
              </w:rPr>
              <w:t>3.6.</w:t>
            </w:r>
            <w:r w:rsidR="00ED151B">
              <w:rPr>
                <w:rFonts w:asciiTheme="minorHAnsi" w:eastAsiaTheme="minorEastAsia" w:hAnsiTheme="minorHAnsi" w:cstheme="minorBidi"/>
                <w:caps w:val="0"/>
                <w:noProof/>
                <w:sz w:val="22"/>
                <w:lang w:eastAsia="pt-BR"/>
              </w:rPr>
              <w:tab/>
            </w:r>
            <w:r w:rsidR="00ED151B" w:rsidRPr="009559EE">
              <w:rPr>
                <w:rStyle w:val="Hyperlink"/>
                <w:noProof/>
              </w:rPr>
              <w:t>java</w:t>
            </w:r>
            <w:r w:rsidR="00ED151B">
              <w:rPr>
                <w:noProof/>
                <w:webHidden/>
              </w:rPr>
              <w:tab/>
            </w:r>
            <w:r w:rsidR="00ED151B">
              <w:rPr>
                <w:noProof/>
                <w:webHidden/>
              </w:rPr>
              <w:fldChar w:fldCharType="begin"/>
            </w:r>
            <w:r w:rsidR="00ED151B">
              <w:rPr>
                <w:noProof/>
                <w:webHidden/>
              </w:rPr>
              <w:instrText xml:space="preserve"> PAGEREF _Toc49965777 \h </w:instrText>
            </w:r>
            <w:r w:rsidR="00ED151B">
              <w:rPr>
                <w:noProof/>
                <w:webHidden/>
              </w:rPr>
            </w:r>
            <w:r w:rsidR="00ED151B">
              <w:rPr>
                <w:noProof/>
                <w:webHidden/>
              </w:rPr>
              <w:fldChar w:fldCharType="separate"/>
            </w:r>
            <w:r w:rsidR="0046762E">
              <w:rPr>
                <w:noProof/>
                <w:webHidden/>
              </w:rPr>
              <w:t>31</w:t>
            </w:r>
            <w:r w:rsidR="00ED151B">
              <w:rPr>
                <w:noProof/>
                <w:webHidden/>
              </w:rPr>
              <w:fldChar w:fldCharType="end"/>
            </w:r>
          </w:hyperlink>
        </w:p>
        <w:p w14:paraId="028463F3"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8" w:history="1">
            <w:r w:rsidR="00ED151B" w:rsidRPr="009559EE">
              <w:rPr>
                <w:rStyle w:val="Hyperlink"/>
                <w:noProof/>
              </w:rPr>
              <w:t>3.7.</w:t>
            </w:r>
            <w:r w:rsidR="00ED151B">
              <w:rPr>
                <w:rFonts w:asciiTheme="minorHAnsi" w:eastAsiaTheme="minorEastAsia" w:hAnsiTheme="minorHAnsi" w:cstheme="minorBidi"/>
                <w:caps w:val="0"/>
                <w:noProof/>
                <w:sz w:val="22"/>
                <w:lang w:eastAsia="pt-BR"/>
              </w:rPr>
              <w:tab/>
            </w:r>
            <w:r w:rsidR="00ED151B" w:rsidRPr="009559EE">
              <w:rPr>
                <w:rStyle w:val="Hyperlink"/>
                <w:noProof/>
              </w:rPr>
              <w:t>SPRING BOOT</w:t>
            </w:r>
            <w:r w:rsidR="00ED151B">
              <w:rPr>
                <w:noProof/>
                <w:webHidden/>
              </w:rPr>
              <w:tab/>
            </w:r>
            <w:r w:rsidR="00ED151B">
              <w:rPr>
                <w:noProof/>
                <w:webHidden/>
              </w:rPr>
              <w:fldChar w:fldCharType="begin"/>
            </w:r>
            <w:r w:rsidR="00ED151B">
              <w:rPr>
                <w:noProof/>
                <w:webHidden/>
              </w:rPr>
              <w:instrText xml:space="preserve"> PAGEREF _Toc49965778 \h </w:instrText>
            </w:r>
            <w:r w:rsidR="00ED151B">
              <w:rPr>
                <w:noProof/>
                <w:webHidden/>
              </w:rPr>
            </w:r>
            <w:r w:rsidR="00ED151B">
              <w:rPr>
                <w:noProof/>
                <w:webHidden/>
              </w:rPr>
              <w:fldChar w:fldCharType="separate"/>
            </w:r>
            <w:r w:rsidR="0046762E">
              <w:rPr>
                <w:noProof/>
                <w:webHidden/>
              </w:rPr>
              <w:t>32</w:t>
            </w:r>
            <w:r w:rsidR="00ED151B">
              <w:rPr>
                <w:noProof/>
                <w:webHidden/>
              </w:rPr>
              <w:fldChar w:fldCharType="end"/>
            </w:r>
          </w:hyperlink>
        </w:p>
        <w:p w14:paraId="2BFB0FF6"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9" w:history="1">
            <w:r w:rsidR="00ED151B" w:rsidRPr="009559EE">
              <w:rPr>
                <w:rStyle w:val="Hyperlink"/>
                <w:noProof/>
              </w:rPr>
              <w:t>3.8.</w:t>
            </w:r>
            <w:r w:rsidR="00ED151B">
              <w:rPr>
                <w:rFonts w:asciiTheme="minorHAnsi" w:eastAsiaTheme="minorEastAsia" w:hAnsiTheme="minorHAnsi" w:cstheme="minorBidi"/>
                <w:caps w:val="0"/>
                <w:noProof/>
                <w:sz w:val="22"/>
                <w:lang w:eastAsia="pt-BR"/>
              </w:rPr>
              <w:tab/>
            </w:r>
            <w:r w:rsidR="00ED151B" w:rsidRPr="009559EE">
              <w:rPr>
                <w:rStyle w:val="Hyperlink"/>
                <w:noProof/>
              </w:rPr>
              <w:t>API REST</w:t>
            </w:r>
            <w:r w:rsidR="00ED151B">
              <w:rPr>
                <w:noProof/>
                <w:webHidden/>
              </w:rPr>
              <w:tab/>
            </w:r>
            <w:r w:rsidR="00ED151B">
              <w:rPr>
                <w:noProof/>
                <w:webHidden/>
              </w:rPr>
              <w:fldChar w:fldCharType="begin"/>
            </w:r>
            <w:r w:rsidR="00ED151B">
              <w:rPr>
                <w:noProof/>
                <w:webHidden/>
              </w:rPr>
              <w:instrText xml:space="preserve"> PAGEREF _Toc49965779 \h </w:instrText>
            </w:r>
            <w:r w:rsidR="00ED151B">
              <w:rPr>
                <w:noProof/>
                <w:webHidden/>
              </w:rPr>
            </w:r>
            <w:r w:rsidR="00ED151B">
              <w:rPr>
                <w:noProof/>
                <w:webHidden/>
              </w:rPr>
              <w:fldChar w:fldCharType="separate"/>
            </w:r>
            <w:r w:rsidR="0046762E">
              <w:rPr>
                <w:noProof/>
                <w:webHidden/>
              </w:rPr>
              <w:t>32</w:t>
            </w:r>
            <w:r w:rsidR="00ED151B">
              <w:rPr>
                <w:noProof/>
                <w:webHidden/>
              </w:rPr>
              <w:fldChar w:fldCharType="end"/>
            </w:r>
          </w:hyperlink>
        </w:p>
        <w:p w14:paraId="59A00A10"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0" w:history="1">
            <w:r w:rsidR="00ED151B" w:rsidRPr="009559EE">
              <w:rPr>
                <w:rStyle w:val="Hyperlink"/>
                <w:noProof/>
              </w:rPr>
              <w:t>3.9.</w:t>
            </w:r>
            <w:r w:rsidR="00ED151B">
              <w:rPr>
                <w:rFonts w:asciiTheme="minorHAnsi" w:eastAsiaTheme="minorEastAsia" w:hAnsiTheme="minorHAnsi" w:cstheme="minorBidi"/>
                <w:caps w:val="0"/>
                <w:noProof/>
                <w:sz w:val="22"/>
                <w:lang w:eastAsia="pt-BR"/>
              </w:rPr>
              <w:tab/>
            </w:r>
            <w:r w:rsidR="00ED151B" w:rsidRPr="009559EE">
              <w:rPr>
                <w:rStyle w:val="Hyperlink"/>
                <w:noProof/>
              </w:rPr>
              <w:t>MONGODB</w:t>
            </w:r>
            <w:r w:rsidR="00ED151B">
              <w:rPr>
                <w:noProof/>
                <w:webHidden/>
              </w:rPr>
              <w:tab/>
            </w:r>
            <w:r w:rsidR="00ED151B">
              <w:rPr>
                <w:noProof/>
                <w:webHidden/>
              </w:rPr>
              <w:fldChar w:fldCharType="begin"/>
            </w:r>
            <w:r w:rsidR="00ED151B">
              <w:rPr>
                <w:noProof/>
                <w:webHidden/>
              </w:rPr>
              <w:instrText xml:space="preserve"> PAGEREF _Toc49965780 \h </w:instrText>
            </w:r>
            <w:r w:rsidR="00ED151B">
              <w:rPr>
                <w:noProof/>
                <w:webHidden/>
              </w:rPr>
            </w:r>
            <w:r w:rsidR="00ED151B">
              <w:rPr>
                <w:noProof/>
                <w:webHidden/>
              </w:rPr>
              <w:fldChar w:fldCharType="separate"/>
            </w:r>
            <w:r w:rsidR="0046762E">
              <w:rPr>
                <w:noProof/>
                <w:webHidden/>
              </w:rPr>
              <w:t>32</w:t>
            </w:r>
            <w:r w:rsidR="00ED151B">
              <w:rPr>
                <w:noProof/>
                <w:webHidden/>
              </w:rPr>
              <w:fldChar w:fldCharType="end"/>
            </w:r>
          </w:hyperlink>
        </w:p>
        <w:p w14:paraId="6BAEF368"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1" w:history="1">
            <w:r w:rsidR="00ED151B" w:rsidRPr="009559EE">
              <w:rPr>
                <w:rStyle w:val="Hyperlink"/>
                <w:noProof/>
              </w:rPr>
              <w:t>3.10.</w:t>
            </w:r>
            <w:r w:rsidR="00ED151B">
              <w:rPr>
                <w:rFonts w:asciiTheme="minorHAnsi" w:eastAsiaTheme="minorEastAsia" w:hAnsiTheme="minorHAnsi" w:cstheme="minorBidi"/>
                <w:caps w:val="0"/>
                <w:noProof/>
                <w:sz w:val="22"/>
                <w:lang w:eastAsia="pt-BR"/>
              </w:rPr>
              <w:tab/>
            </w:r>
            <w:r w:rsidR="00ED151B" w:rsidRPr="009559EE">
              <w:rPr>
                <w:rStyle w:val="Hyperlink"/>
                <w:noProof/>
              </w:rPr>
              <w:t>AWS AMAZON EC2</w:t>
            </w:r>
            <w:r w:rsidR="00ED151B">
              <w:rPr>
                <w:noProof/>
                <w:webHidden/>
              </w:rPr>
              <w:tab/>
            </w:r>
            <w:r w:rsidR="00ED151B">
              <w:rPr>
                <w:noProof/>
                <w:webHidden/>
              </w:rPr>
              <w:fldChar w:fldCharType="begin"/>
            </w:r>
            <w:r w:rsidR="00ED151B">
              <w:rPr>
                <w:noProof/>
                <w:webHidden/>
              </w:rPr>
              <w:instrText xml:space="preserve"> PAGEREF _Toc49965781 \h </w:instrText>
            </w:r>
            <w:r w:rsidR="00ED151B">
              <w:rPr>
                <w:noProof/>
                <w:webHidden/>
              </w:rPr>
            </w:r>
            <w:r w:rsidR="00ED151B">
              <w:rPr>
                <w:noProof/>
                <w:webHidden/>
              </w:rPr>
              <w:fldChar w:fldCharType="separate"/>
            </w:r>
            <w:r w:rsidR="0046762E">
              <w:rPr>
                <w:noProof/>
                <w:webHidden/>
              </w:rPr>
              <w:t>33</w:t>
            </w:r>
            <w:r w:rsidR="00ED151B">
              <w:rPr>
                <w:noProof/>
                <w:webHidden/>
              </w:rPr>
              <w:fldChar w:fldCharType="end"/>
            </w:r>
          </w:hyperlink>
        </w:p>
        <w:p w14:paraId="31BCD6B1"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82" w:history="1">
            <w:r w:rsidR="00ED151B" w:rsidRPr="009559EE">
              <w:rPr>
                <w:rStyle w:val="Hyperlink"/>
                <w:noProof/>
              </w:rPr>
              <w:t>4.</w:t>
            </w:r>
            <w:r w:rsidR="00ED151B">
              <w:rPr>
                <w:rFonts w:asciiTheme="minorHAnsi" w:eastAsiaTheme="minorEastAsia" w:hAnsiTheme="minorHAnsi" w:cstheme="minorBidi"/>
                <w:b w:val="0"/>
                <w:caps w:val="0"/>
                <w:noProof/>
                <w:sz w:val="22"/>
                <w:lang w:eastAsia="pt-BR"/>
              </w:rPr>
              <w:tab/>
            </w:r>
            <w:r w:rsidR="00ED151B" w:rsidRPr="009559EE">
              <w:rPr>
                <w:rStyle w:val="Hyperlink"/>
                <w:noProof/>
              </w:rPr>
              <w:t>PROPOSTA DE MODELAGEM DO ESTUDO DE CASO</w:t>
            </w:r>
            <w:r w:rsidR="00ED151B">
              <w:rPr>
                <w:noProof/>
                <w:webHidden/>
              </w:rPr>
              <w:tab/>
            </w:r>
            <w:r w:rsidR="00ED151B">
              <w:rPr>
                <w:noProof/>
                <w:webHidden/>
              </w:rPr>
              <w:fldChar w:fldCharType="begin"/>
            </w:r>
            <w:r w:rsidR="00ED151B">
              <w:rPr>
                <w:noProof/>
                <w:webHidden/>
              </w:rPr>
              <w:instrText xml:space="preserve"> PAGEREF _Toc49965782 \h </w:instrText>
            </w:r>
            <w:r w:rsidR="00ED151B">
              <w:rPr>
                <w:noProof/>
                <w:webHidden/>
              </w:rPr>
            </w:r>
            <w:r w:rsidR="00ED151B">
              <w:rPr>
                <w:noProof/>
                <w:webHidden/>
              </w:rPr>
              <w:fldChar w:fldCharType="separate"/>
            </w:r>
            <w:r w:rsidR="0046762E">
              <w:rPr>
                <w:noProof/>
                <w:webHidden/>
              </w:rPr>
              <w:t>34</w:t>
            </w:r>
            <w:r w:rsidR="00ED151B">
              <w:rPr>
                <w:noProof/>
                <w:webHidden/>
              </w:rPr>
              <w:fldChar w:fldCharType="end"/>
            </w:r>
          </w:hyperlink>
        </w:p>
        <w:p w14:paraId="34850C28"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3" w:history="1">
            <w:r w:rsidR="00ED151B" w:rsidRPr="009559EE">
              <w:rPr>
                <w:rStyle w:val="Hyperlink"/>
                <w:noProof/>
              </w:rPr>
              <w:t>4.1.</w:t>
            </w:r>
            <w:r w:rsidR="00ED151B">
              <w:rPr>
                <w:rFonts w:asciiTheme="minorHAnsi" w:eastAsiaTheme="minorEastAsia" w:hAnsiTheme="minorHAnsi" w:cstheme="minorBidi"/>
                <w:caps w:val="0"/>
                <w:noProof/>
                <w:sz w:val="22"/>
                <w:lang w:eastAsia="pt-BR"/>
              </w:rPr>
              <w:tab/>
            </w:r>
            <w:r w:rsidR="00ED151B" w:rsidRPr="009559EE">
              <w:rPr>
                <w:rStyle w:val="Hyperlink"/>
                <w:noProof/>
              </w:rPr>
              <w:t>MAPA MENTAL</w:t>
            </w:r>
            <w:r w:rsidR="00ED151B">
              <w:rPr>
                <w:noProof/>
                <w:webHidden/>
              </w:rPr>
              <w:tab/>
            </w:r>
            <w:r w:rsidR="00ED151B">
              <w:rPr>
                <w:noProof/>
                <w:webHidden/>
              </w:rPr>
              <w:fldChar w:fldCharType="begin"/>
            </w:r>
            <w:r w:rsidR="00ED151B">
              <w:rPr>
                <w:noProof/>
                <w:webHidden/>
              </w:rPr>
              <w:instrText xml:space="preserve"> PAGEREF _Toc49965783 \h </w:instrText>
            </w:r>
            <w:r w:rsidR="00ED151B">
              <w:rPr>
                <w:noProof/>
                <w:webHidden/>
              </w:rPr>
            </w:r>
            <w:r w:rsidR="00ED151B">
              <w:rPr>
                <w:noProof/>
                <w:webHidden/>
              </w:rPr>
              <w:fldChar w:fldCharType="separate"/>
            </w:r>
            <w:r w:rsidR="0046762E">
              <w:rPr>
                <w:noProof/>
                <w:webHidden/>
              </w:rPr>
              <w:t>35</w:t>
            </w:r>
            <w:r w:rsidR="00ED151B">
              <w:rPr>
                <w:noProof/>
                <w:webHidden/>
              </w:rPr>
              <w:fldChar w:fldCharType="end"/>
            </w:r>
          </w:hyperlink>
        </w:p>
        <w:p w14:paraId="6F303BC9"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4" w:history="1">
            <w:r w:rsidR="00ED151B" w:rsidRPr="009559EE">
              <w:rPr>
                <w:rStyle w:val="Hyperlink"/>
                <w:noProof/>
              </w:rPr>
              <w:t>4.2.</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CASO DE USO</w:t>
            </w:r>
            <w:r w:rsidR="00ED151B">
              <w:rPr>
                <w:noProof/>
                <w:webHidden/>
              </w:rPr>
              <w:tab/>
            </w:r>
            <w:r w:rsidR="00ED151B">
              <w:rPr>
                <w:noProof/>
                <w:webHidden/>
              </w:rPr>
              <w:fldChar w:fldCharType="begin"/>
            </w:r>
            <w:r w:rsidR="00ED151B">
              <w:rPr>
                <w:noProof/>
                <w:webHidden/>
              </w:rPr>
              <w:instrText xml:space="preserve"> PAGEREF _Toc49965784 \h </w:instrText>
            </w:r>
            <w:r w:rsidR="00ED151B">
              <w:rPr>
                <w:noProof/>
                <w:webHidden/>
              </w:rPr>
            </w:r>
            <w:r w:rsidR="00ED151B">
              <w:rPr>
                <w:noProof/>
                <w:webHidden/>
              </w:rPr>
              <w:fldChar w:fldCharType="separate"/>
            </w:r>
            <w:r w:rsidR="0046762E">
              <w:rPr>
                <w:noProof/>
                <w:webHidden/>
              </w:rPr>
              <w:t>35</w:t>
            </w:r>
            <w:r w:rsidR="00ED151B">
              <w:rPr>
                <w:noProof/>
                <w:webHidden/>
              </w:rPr>
              <w:fldChar w:fldCharType="end"/>
            </w:r>
          </w:hyperlink>
        </w:p>
        <w:p w14:paraId="28728562"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5" w:history="1">
            <w:r w:rsidR="00ED151B" w:rsidRPr="009559EE">
              <w:rPr>
                <w:rStyle w:val="Hyperlink"/>
                <w:noProof/>
              </w:rPr>
              <w:t>4.3.</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CLASSES</w:t>
            </w:r>
            <w:r w:rsidR="00ED151B">
              <w:rPr>
                <w:noProof/>
                <w:webHidden/>
              </w:rPr>
              <w:tab/>
            </w:r>
            <w:r w:rsidR="00ED151B">
              <w:rPr>
                <w:noProof/>
                <w:webHidden/>
              </w:rPr>
              <w:fldChar w:fldCharType="begin"/>
            </w:r>
            <w:r w:rsidR="00ED151B">
              <w:rPr>
                <w:noProof/>
                <w:webHidden/>
              </w:rPr>
              <w:instrText xml:space="preserve"> PAGEREF _Toc49965785 \h </w:instrText>
            </w:r>
            <w:r w:rsidR="00ED151B">
              <w:rPr>
                <w:noProof/>
                <w:webHidden/>
              </w:rPr>
            </w:r>
            <w:r w:rsidR="00ED151B">
              <w:rPr>
                <w:noProof/>
                <w:webHidden/>
              </w:rPr>
              <w:fldChar w:fldCharType="separate"/>
            </w:r>
            <w:r w:rsidR="0046762E">
              <w:rPr>
                <w:noProof/>
                <w:webHidden/>
              </w:rPr>
              <w:t>41</w:t>
            </w:r>
            <w:r w:rsidR="00ED151B">
              <w:rPr>
                <w:noProof/>
                <w:webHidden/>
              </w:rPr>
              <w:fldChar w:fldCharType="end"/>
            </w:r>
          </w:hyperlink>
        </w:p>
        <w:p w14:paraId="4C73C1B7"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6" w:history="1">
            <w:r w:rsidR="00ED151B" w:rsidRPr="009559EE">
              <w:rPr>
                <w:rStyle w:val="Hyperlink"/>
                <w:noProof/>
              </w:rPr>
              <w:t>4.4.</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ATIVIDADE</w:t>
            </w:r>
            <w:r w:rsidR="00ED151B">
              <w:rPr>
                <w:noProof/>
                <w:webHidden/>
              </w:rPr>
              <w:tab/>
            </w:r>
            <w:r w:rsidR="00ED151B">
              <w:rPr>
                <w:noProof/>
                <w:webHidden/>
              </w:rPr>
              <w:fldChar w:fldCharType="begin"/>
            </w:r>
            <w:r w:rsidR="00ED151B">
              <w:rPr>
                <w:noProof/>
                <w:webHidden/>
              </w:rPr>
              <w:instrText xml:space="preserve"> PAGEREF _Toc49965786 \h </w:instrText>
            </w:r>
            <w:r w:rsidR="00ED151B">
              <w:rPr>
                <w:noProof/>
                <w:webHidden/>
              </w:rPr>
            </w:r>
            <w:r w:rsidR="00ED151B">
              <w:rPr>
                <w:noProof/>
                <w:webHidden/>
              </w:rPr>
              <w:fldChar w:fldCharType="separate"/>
            </w:r>
            <w:r w:rsidR="0046762E">
              <w:rPr>
                <w:noProof/>
                <w:webHidden/>
              </w:rPr>
              <w:t>42</w:t>
            </w:r>
            <w:r w:rsidR="00ED151B">
              <w:rPr>
                <w:noProof/>
                <w:webHidden/>
              </w:rPr>
              <w:fldChar w:fldCharType="end"/>
            </w:r>
          </w:hyperlink>
        </w:p>
        <w:p w14:paraId="0FDB5D67"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87" w:history="1">
            <w:r w:rsidR="00ED151B" w:rsidRPr="009559EE">
              <w:rPr>
                <w:rStyle w:val="Hyperlink"/>
                <w:noProof/>
              </w:rPr>
              <w:t>5.</w:t>
            </w:r>
            <w:r w:rsidR="00ED151B">
              <w:rPr>
                <w:rFonts w:asciiTheme="minorHAnsi" w:eastAsiaTheme="minorEastAsia" w:hAnsiTheme="minorHAnsi" w:cstheme="minorBidi"/>
                <w:b w:val="0"/>
                <w:caps w:val="0"/>
                <w:noProof/>
                <w:sz w:val="22"/>
                <w:lang w:eastAsia="pt-BR"/>
              </w:rPr>
              <w:tab/>
            </w:r>
            <w:r w:rsidR="00ED151B" w:rsidRPr="009559EE">
              <w:rPr>
                <w:rStyle w:val="Hyperlink"/>
                <w:noProof/>
              </w:rPr>
              <w:t>DESENVOLVIMENTO</w:t>
            </w:r>
            <w:r w:rsidR="00ED151B">
              <w:rPr>
                <w:noProof/>
                <w:webHidden/>
              </w:rPr>
              <w:tab/>
            </w:r>
            <w:r w:rsidR="00ED151B">
              <w:rPr>
                <w:noProof/>
                <w:webHidden/>
              </w:rPr>
              <w:fldChar w:fldCharType="begin"/>
            </w:r>
            <w:r w:rsidR="00ED151B">
              <w:rPr>
                <w:noProof/>
                <w:webHidden/>
              </w:rPr>
              <w:instrText xml:space="preserve"> PAGEREF _Toc49965787 \h </w:instrText>
            </w:r>
            <w:r w:rsidR="00ED151B">
              <w:rPr>
                <w:noProof/>
                <w:webHidden/>
              </w:rPr>
            </w:r>
            <w:r w:rsidR="00ED151B">
              <w:rPr>
                <w:noProof/>
                <w:webHidden/>
              </w:rPr>
              <w:fldChar w:fldCharType="separate"/>
            </w:r>
            <w:r w:rsidR="0046762E">
              <w:rPr>
                <w:noProof/>
                <w:webHidden/>
              </w:rPr>
              <w:t>43</w:t>
            </w:r>
            <w:r w:rsidR="00ED151B">
              <w:rPr>
                <w:noProof/>
                <w:webHidden/>
              </w:rPr>
              <w:fldChar w:fldCharType="end"/>
            </w:r>
          </w:hyperlink>
        </w:p>
        <w:p w14:paraId="6D9AFCAD"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8" w:history="1">
            <w:r w:rsidR="00ED151B" w:rsidRPr="009559EE">
              <w:rPr>
                <w:rStyle w:val="Hyperlink"/>
                <w:noProof/>
              </w:rPr>
              <w:t>5.1.</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back-end</w:t>
            </w:r>
            <w:r w:rsidR="00ED151B">
              <w:rPr>
                <w:noProof/>
                <w:webHidden/>
              </w:rPr>
              <w:tab/>
            </w:r>
            <w:r w:rsidR="00ED151B">
              <w:rPr>
                <w:noProof/>
                <w:webHidden/>
              </w:rPr>
              <w:fldChar w:fldCharType="begin"/>
            </w:r>
            <w:r w:rsidR="00ED151B">
              <w:rPr>
                <w:noProof/>
                <w:webHidden/>
              </w:rPr>
              <w:instrText xml:space="preserve"> PAGEREF _Toc49965788 \h </w:instrText>
            </w:r>
            <w:r w:rsidR="00ED151B">
              <w:rPr>
                <w:noProof/>
                <w:webHidden/>
              </w:rPr>
            </w:r>
            <w:r w:rsidR="00ED151B">
              <w:rPr>
                <w:noProof/>
                <w:webHidden/>
              </w:rPr>
              <w:fldChar w:fldCharType="separate"/>
            </w:r>
            <w:r w:rsidR="0046762E">
              <w:rPr>
                <w:noProof/>
                <w:webHidden/>
              </w:rPr>
              <w:t>44</w:t>
            </w:r>
            <w:r w:rsidR="00ED151B">
              <w:rPr>
                <w:noProof/>
                <w:webHidden/>
              </w:rPr>
              <w:fldChar w:fldCharType="end"/>
            </w:r>
          </w:hyperlink>
        </w:p>
        <w:p w14:paraId="6DDC64E4"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9" w:history="1">
            <w:r w:rsidR="00ED151B" w:rsidRPr="009559EE">
              <w:rPr>
                <w:rStyle w:val="Hyperlink"/>
                <w:noProof/>
              </w:rPr>
              <w:t>5.2.</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front-end</w:t>
            </w:r>
            <w:r w:rsidR="00ED151B">
              <w:rPr>
                <w:noProof/>
                <w:webHidden/>
              </w:rPr>
              <w:tab/>
            </w:r>
            <w:r w:rsidR="00ED151B">
              <w:rPr>
                <w:noProof/>
                <w:webHidden/>
              </w:rPr>
              <w:fldChar w:fldCharType="begin"/>
            </w:r>
            <w:r w:rsidR="00ED151B">
              <w:rPr>
                <w:noProof/>
                <w:webHidden/>
              </w:rPr>
              <w:instrText xml:space="preserve"> PAGEREF _Toc49965789 \h </w:instrText>
            </w:r>
            <w:r w:rsidR="00ED151B">
              <w:rPr>
                <w:noProof/>
                <w:webHidden/>
              </w:rPr>
            </w:r>
            <w:r w:rsidR="00ED151B">
              <w:rPr>
                <w:noProof/>
                <w:webHidden/>
              </w:rPr>
              <w:fldChar w:fldCharType="separate"/>
            </w:r>
            <w:r w:rsidR="0046762E">
              <w:rPr>
                <w:noProof/>
                <w:webHidden/>
              </w:rPr>
              <w:t>49</w:t>
            </w:r>
            <w:r w:rsidR="00ED151B">
              <w:rPr>
                <w:noProof/>
                <w:webHidden/>
              </w:rPr>
              <w:fldChar w:fldCharType="end"/>
            </w:r>
          </w:hyperlink>
        </w:p>
        <w:p w14:paraId="3B177C55"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90" w:history="1">
            <w:r w:rsidR="00ED151B" w:rsidRPr="009559EE">
              <w:rPr>
                <w:rStyle w:val="Hyperlink"/>
                <w:noProof/>
              </w:rPr>
              <w:t>5.3.</w:t>
            </w:r>
            <w:r w:rsidR="00ED151B">
              <w:rPr>
                <w:rFonts w:asciiTheme="minorHAnsi" w:eastAsiaTheme="minorEastAsia" w:hAnsiTheme="minorHAnsi" w:cstheme="minorBidi"/>
                <w:caps w:val="0"/>
                <w:noProof/>
                <w:sz w:val="22"/>
                <w:lang w:eastAsia="pt-BR"/>
              </w:rPr>
              <w:tab/>
            </w:r>
            <w:r w:rsidR="00ED151B" w:rsidRPr="009559EE">
              <w:rPr>
                <w:rStyle w:val="Hyperlink"/>
                <w:noProof/>
              </w:rPr>
              <w:t>Interface gráfica</w:t>
            </w:r>
            <w:r w:rsidR="00ED151B">
              <w:rPr>
                <w:noProof/>
                <w:webHidden/>
              </w:rPr>
              <w:tab/>
            </w:r>
            <w:r w:rsidR="00ED151B">
              <w:rPr>
                <w:noProof/>
                <w:webHidden/>
              </w:rPr>
              <w:fldChar w:fldCharType="begin"/>
            </w:r>
            <w:r w:rsidR="00ED151B">
              <w:rPr>
                <w:noProof/>
                <w:webHidden/>
              </w:rPr>
              <w:instrText xml:space="preserve"> PAGEREF _Toc49965790 \h </w:instrText>
            </w:r>
            <w:r w:rsidR="00ED151B">
              <w:rPr>
                <w:noProof/>
                <w:webHidden/>
              </w:rPr>
            </w:r>
            <w:r w:rsidR="00ED151B">
              <w:rPr>
                <w:noProof/>
                <w:webHidden/>
              </w:rPr>
              <w:fldChar w:fldCharType="separate"/>
            </w:r>
            <w:r w:rsidR="0046762E">
              <w:rPr>
                <w:noProof/>
                <w:webHidden/>
              </w:rPr>
              <w:t>50</w:t>
            </w:r>
            <w:r w:rsidR="00ED151B">
              <w:rPr>
                <w:noProof/>
                <w:webHidden/>
              </w:rPr>
              <w:fldChar w:fldCharType="end"/>
            </w:r>
          </w:hyperlink>
        </w:p>
        <w:p w14:paraId="0F09AC50"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91" w:history="1">
            <w:r w:rsidR="00ED151B" w:rsidRPr="009559EE">
              <w:rPr>
                <w:rStyle w:val="Hyperlink"/>
                <w:noProof/>
              </w:rPr>
              <w:t>6.</w:t>
            </w:r>
            <w:r w:rsidR="00ED151B">
              <w:rPr>
                <w:rFonts w:asciiTheme="minorHAnsi" w:eastAsiaTheme="minorEastAsia" w:hAnsiTheme="minorHAnsi" w:cstheme="minorBidi"/>
                <w:b w:val="0"/>
                <w:caps w:val="0"/>
                <w:noProof/>
                <w:sz w:val="22"/>
                <w:lang w:eastAsia="pt-BR"/>
              </w:rPr>
              <w:tab/>
            </w:r>
            <w:r w:rsidR="00ED151B" w:rsidRPr="009559EE">
              <w:rPr>
                <w:rStyle w:val="Hyperlink"/>
                <w:noProof/>
              </w:rPr>
              <w:t>CONSIDERAÇÕES FINAIS</w:t>
            </w:r>
            <w:r w:rsidR="00ED151B">
              <w:rPr>
                <w:noProof/>
                <w:webHidden/>
              </w:rPr>
              <w:tab/>
            </w:r>
            <w:r w:rsidR="00ED151B">
              <w:rPr>
                <w:noProof/>
                <w:webHidden/>
              </w:rPr>
              <w:fldChar w:fldCharType="begin"/>
            </w:r>
            <w:r w:rsidR="00ED151B">
              <w:rPr>
                <w:noProof/>
                <w:webHidden/>
              </w:rPr>
              <w:instrText xml:space="preserve"> PAGEREF _Toc49965791 \h </w:instrText>
            </w:r>
            <w:r w:rsidR="00ED151B">
              <w:rPr>
                <w:noProof/>
                <w:webHidden/>
              </w:rPr>
            </w:r>
            <w:r w:rsidR="00ED151B">
              <w:rPr>
                <w:noProof/>
                <w:webHidden/>
              </w:rPr>
              <w:fldChar w:fldCharType="separate"/>
            </w:r>
            <w:r w:rsidR="0046762E">
              <w:rPr>
                <w:noProof/>
                <w:webHidden/>
              </w:rPr>
              <w:t>54</w:t>
            </w:r>
            <w:r w:rsidR="00ED151B">
              <w:rPr>
                <w:noProof/>
                <w:webHidden/>
              </w:rPr>
              <w:fldChar w:fldCharType="end"/>
            </w:r>
          </w:hyperlink>
        </w:p>
        <w:p w14:paraId="01242DF7"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92" w:history="1">
            <w:r w:rsidR="00ED151B" w:rsidRPr="009559EE">
              <w:rPr>
                <w:rStyle w:val="Hyperlink"/>
                <w:noProof/>
              </w:rPr>
              <w:t>7.</w:t>
            </w:r>
            <w:r w:rsidR="00ED151B">
              <w:rPr>
                <w:rFonts w:asciiTheme="minorHAnsi" w:eastAsiaTheme="minorEastAsia" w:hAnsiTheme="minorHAnsi" w:cstheme="minorBidi"/>
                <w:b w:val="0"/>
                <w:caps w:val="0"/>
                <w:noProof/>
                <w:sz w:val="22"/>
                <w:lang w:eastAsia="pt-BR"/>
              </w:rPr>
              <w:tab/>
            </w:r>
            <w:r w:rsidR="00ED151B" w:rsidRPr="009559EE">
              <w:rPr>
                <w:rStyle w:val="Hyperlink"/>
                <w:noProof/>
              </w:rPr>
              <w:t>REFERÊNCIAS</w:t>
            </w:r>
            <w:r w:rsidR="00ED151B">
              <w:rPr>
                <w:noProof/>
                <w:webHidden/>
              </w:rPr>
              <w:tab/>
            </w:r>
            <w:r w:rsidR="00ED151B">
              <w:rPr>
                <w:noProof/>
                <w:webHidden/>
              </w:rPr>
              <w:fldChar w:fldCharType="begin"/>
            </w:r>
            <w:r w:rsidR="00ED151B">
              <w:rPr>
                <w:noProof/>
                <w:webHidden/>
              </w:rPr>
              <w:instrText xml:space="preserve"> PAGEREF _Toc49965792 \h </w:instrText>
            </w:r>
            <w:r w:rsidR="00ED151B">
              <w:rPr>
                <w:noProof/>
                <w:webHidden/>
              </w:rPr>
            </w:r>
            <w:r w:rsidR="00ED151B">
              <w:rPr>
                <w:noProof/>
                <w:webHidden/>
              </w:rPr>
              <w:fldChar w:fldCharType="separate"/>
            </w:r>
            <w:r w:rsidR="0046762E">
              <w:rPr>
                <w:noProof/>
                <w:webHidden/>
              </w:rPr>
              <w:t>55</w:t>
            </w:r>
            <w:r w:rsidR="00ED151B">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1" w:name="_Toc434956075"/>
      <w:bookmarkStart w:id="2" w:name="_Toc436215888"/>
      <w:bookmarkStart w:id="3" w:name="_Toc49965759"/>
      <w:r w:rsidRPr="00031D11">
        <w:lastRenderedPageBreak/>
        <w:t>Introdução</w:t>
      </w:r>
      <w:bookmarkEnd w:id="1"/>
      <w:bookmarkEnd w:id="2"/>
      <w:bookmarkEnd w:id="3"/>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115D776D"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xml:space="preserve">, que traz uma facilidade enorme em desenvolver aplicativos móveis de uma forma híbrida </w:t>
      </w:r>
      <w:r w:rsidR="00B11535">
        <w:t xml:space="preserve">a necessidade de retrabalho </w:t>
      </w:r>
      <w:r w:rsidRPr="00D9244B">
        <w:t>no código.</w:t>
      </w:r>
    </w:p>
    <w:p w14:paraId="09492BF0" w14:textId="477AF04A" w:rsidR="00D9244B" w:rsidRDefault="00D9244B" w:rsidP="00D9244B">
      <w:r w:rsidRPr="00D9244B">
        <w:t>Segundo Magalhães (2019)</w:t>
      </w:r>
      <w:r w:rsidR="004E1911">
        <w:t>,</w:t>
      </w:r>
      <w:r w:rsidRPr="00D9244B">
        <w:t xml:space="preserve"> o Flutter tem seu próprio framework de processamento, o que quer dizer que ele não dependerá de nada específico </w:t>
      </w:r>
      <w:r w:rsidR="00DF0DD5">
        <w:t xml:space="preserve">de </w:t>
      </w:r>
      <w:r w:rsidR="00B20BA9">
        <w:t>outras</w:t>
      </w:r>
      <w:r w:rsidRPr="00D9244B">
        <w:t xml:space="preserve"> plataforma</w:t>
      </w:r>
      <w:r w:rsidR="005435B3">
        <w:t>s</w:t>
      </w:r>
      <w:r w:rsidRPr="00D9244B">
        <w:t>.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5FDC30EB" w:rsidR="00D9244B" w:rsidRDefault="00D9244B" w:rsidP="00D9244B">
      <w:r w:rsidRPr="00D9244B">
        <w:t>Os aplicativos que se sobressaem no mercado hoje, são os com design mais trabalhados, com animações</w:t>
      </w:r>
      <w:r w:rsidR="00EC4367">
        <w:t xml:space="preserve"> rápidas</w:t>
      </w:r>
      <w:r w:rsidRPr="00D9244B">
        <w:t xml:space="preserve"> que cha</w:t>
      </w:r>
      <w:r w:rsidR="00EC4367">
        <w:t>mam a atenção e de uma usabilidade intuitiva</w:t>
      </w:r>
      <w:r w:rsidRPr="00D9244B">
        <w:t>.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4" w:name="_Toc49965760"/>
      <w:r>
        <w:lastRenderedPageBreak/>
        <w:t>OBJETIVOS</w:t>
      </w:r>
      <w:bookmarkEnd w:id="4"/>
    </w:p>
    <w:p w14:paraId="798A0B7F" w14:textId="71FAE2CE" w:rsidR="009F4495" w:rsidRDefault="00D9244B" w:rsidP="009F4495">
      <w:r w:rsidRPr="00D9244B">
        <w:t>Um dos objetivos com o desenvolvimento e implementação desse trabalho é produ</w:t>
      </w:r>
      <w:r w:rsidR="0007082F">
        <w:t>zir</w:t>
      </w:r>
      <w:r w:rsidR="00196726">
        <w:t>,</w:t>
      </w:r>
      <w:r w:rsidR="0007082F">
        <w:t xml:space="preserve"> por meio de um aplicativo hí</w:t>
      </w:r>
      <w:r w:rsidRPr="00D9244B">
        <w:t>brido, informações que auxiliará o usuário a fazer o controle monetário, pois servirá como suporte financeiro de diversas despesas pessoais</w:t>
      </w:r>
      <w:r w:rsidR="00E35271">
        <w:t>.</w:t>
      </w:r>
      <w:r w:rsidRPr="00D9244B">
        <w:t xml:space="preserve"> </w:t>
      </w:r>
      <w:r w:rsidR="00E35271">
        <w:t>N</w:t>
      </w:r>
      <w:r w:rsidRPr="00D9244B">
        <w:t>ele será contido as funcionalidades de inserção, remoção, exclusão e edição de dados de uma maneira simplificada</w:t>
      </w:r>
      <w:r w:rsidR="0041163B">
        <w:t>,</w:t>
      </w:r>
      <w:r w:rsidRPr="00D9244B">
        <w:t xml:space="preserve"> para que seja </w:t>
      </w:r>
      <w:r w:rsidR="007D3247">
        <w:t>de fácil utilização</w:t>
      </w:r>
      <w:r w:rsidRPr="00D9244B">
        <w:t xml:space="preserve"> e </w:t>
      </w:r>
      <w:r w:rsidR="007D3247">
        <w:t>de resposta rápida</w:t>
      </w:r>
      <w:r w:rsidRPr="00D9244B">
        <w:t>. Conterá também uma interface fluída</w:t>
      </w:r>
      <w:r w:rsidR="00A32338">
        <w:t xml:space="preserve"> e</w:t>
      </w:r>
      <w:r w:rsidRPr="00D9244B">
        <w:t xml:space="preserve"> elegante, sempre priorizando o desempenho.</w:t>
      </w:r>
    </w:p>
    <w:p w14:paraId="08591689" w14:textId="3E67F254" w:rsidR="00D9244B" w:rsidRDefault="00D9244B" w:rsidP="009F4495">
      <w:r w:rsidRPr="00D9244B">
        <w:t>Além da aplicação móvel, também terá como um dos focos expor mais sobre a ferramenta Flutter, pois trata-se de uma tecnologia de fácil aprendizagem e com um ótimo desempenho</w:t>
      </w:r>
      <w:r w:rsidR="00F72C87">
        <w:t>,</w:t>
      </w:r>
      <w:r w:rsidRPr="00D9244B">
        <w:t xml:space="preserve"> por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5" w:name="_Toc49965761"/>
      <w:r>
        <w:t>JUSTIFICATIVA</w:t>
      </w:r>
      <w:bookmarkEnd w:id="5"/>
    </w:p>
    <w:p w14:paraId="36596F02" w14:textId="4EDE1928" w:rsidR="004E1DDD" w:rsidRDefault="00E47F0D" w:rsidP="009F4495">
      <w:r>
        <w:t>Devi</w:t>
      </w:r>
      <w:r w:rsidR="005F4A3A">
        <w:t xml:space="preserve">do a necessidade de aprimorar </w:t>
      </w:r>
      <w:r w:rsidR="00663BFA" w:rsidRPr="00663BFA">
        <w:t>a produtividade em programação móvel híbrida, utilizando todo o conhecimento adquirido pelo curso de Análise e Desenvolvimento de Sistema</w:t>
      </w:r>
      <w:r w:rsidR="004F4431">
        <w:t>s</w:t>
      </w:r>
      <w:r w:rsidR="00663BFA" w:rsidRPr="00663BFA">
        <w:t xml:space="preserve">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65A66D90" w:rsidR="00663BFA" w:rsidRDefault="00663BFA" w:rsidP="009F4495">
      <w:r w:rsidRPr="00663BFA">
        <w:t xml:space="preserve">Outra defesa para esse trabalho, dá-se pela ausência de informações para essa nova tecnologia, que está crescendo </w:t>
      </w:r>
      <w:r w:rsidR="00F254E2">
        <w:t>ao</w:t>
      </w:r>
      <w:r w:rsidRPr="00663BFA">
        <w:t xml:space="preserve">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w:t>
      </w:r>
      <w:r w:rsidR="00F0037B">
        <w:t>se obtém</w:t>
      </w:r>
      <w:r w:rsidRPr="00663BFA">
        <w:t xml:space="preserve"> um aumento significativo na produtividade e ao mesmo tempo expondo seus pontos positivos e negativos para futuros desenvolvedores. Essa ferramenta será o Flutter</w:t>
      </w:r>
      <w:r w:rsidR="00B80DD8">
        <w:t>,</w:t>
      </w:r>
      <w:r w:rsidRPr="00663BFA">
        <w:t xml:space="preserve"> que utiliza a linguagem de programação Dart</w:t>
      </w:r>
      <w:r w:rsidR="00FA2196">
        <w:rPr>
          <w:rStyle w:val="Refdenotaderodap"/>
        </w:rPr>
        <w:footnoteReference w:id="4"/>
      </w:r>
      <w:r w:rsidR="005E77F3">
        <w:t xml:space="preserve"> </w:t>
      </w:r>
      <w:r w:rsidRPr="00663BFA">
        <w:t xml:space="preserve">para fins de </w:t>
      </w:r>
      <w:r w:rsidR="00141E98">
        <w:t>atingir</w:t>
      </w:r>
      <w:r w:rsidRPr="00663BFA">
        <w:t xml:space="preserve">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6" w:name="_Toc49965762"/>
      <w:r>
        <w:lastRenderedPageBreak/>
        <w:t>MOTIVAÇÃO</w:t>
      </w:r>
      <w:bookmarkEnd w:id="6"/>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0A28503" w:rsidR="009F4495" w:rsidRDefault="00663BFA" w:rsidP="00663BFA">
      <w:r>
        <w:t xml:space="preserve">Além disso, toda a experiência que foi aprendida em engenharia de software teve um papel </w:t>
      </w:r>
      <w:r w:rsidR="00677719">
        <w:t>essencial</w:t>
      </w:r>
      <w:r>
        <w:t xml:space="preserve">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7" w:name="_Toc49965763"/>
      <w:r>
        <w:t>PERSPECTIVA DE CONTRIBUIÇÃO</w:t>
      </w:r>
      <w:bookmarkEnd w:id="7"/>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bookmarkStart w:id="8" w:name="_Toc49965764"/>
      <w:r>
        <w:t>METODOLOGIA</w:t>
      </w:r>
      <w:bookmarkEnd w:id="8"/>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6B4CEB67" w:rsidR="00CA6762" w:rsidRDefault="000F7E89" w:rsidP="009F4495">
      <w:r>
        <w:t>Para fazer os casos de usos, diagrama de atividades</w:t>
      </w:r>
      <w:r w:rsidR="00C26578">
        <w:t xml:space="preserve"> e</w:t>
      </w:r>
      <w:r>
        <w:t xml:space="preserve"> diagrama de classes será usado a linguagem UML com base no programa Astah</w:t>
      </w:r>
      <w:r w:rsidR="004E309C">
        <w:rPr>
          <w:rStyle w:val="Refdenotaderodap"/>
        </w:rPr>
        <w:footnoteReference w:id="5"/>
      </w:r>
      <w:r>
        <w:t xml:space="preserve">, nele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w:t>
      </w:r>
      <w:r w:rsidR="002144F5">
        <w:t>, finalmente</w:t>
      </w:r>
      <w:r>
        <w:t xml:space="preserv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9" w:name="_Toc49965765"/>
      <w:r>
        <w:t>PÚBLICO ALVO</w:t>
      </w:r>
      <w:bookmarkEnd w:id="9"/>
    </w:p>
    <w:p w14:paraId="30F9D7EB" w14:textId="0A2CFD65" w:rsidR="009F4495" w:rsidRDefault="00A31E6E" w:rsidP="009F4495">
      <w:r w:rsidRPr="00A31E6E">
        <w:t>O aplicativo desenvolvido nesse trabalho tem como público principal qualquer pessoa que deseja manter seu planejamento financeiro de uma forma eficiente e prática. Visa também alcançar novos profissionais na área de desenvolvimento híbrido</w:t>
      </w:r>
      <w:r w:rsidR="00505A18">
        <w:t>,</w:t>
      </w:r>
      <w:r w:rsidRPr="00A31E6E">
        <w:t xml:space="preserve"> que pretendem iniciar na programação em Flutter ou em tecnologias similares. Dito isso, servirá tanto para pessoas que não sabem programação e querem o aplicativo para seu controle pessoal, quanto para desenvolvedores que querem aprender mais sobre essa ferramenta </w:t>
      </w:r>
      <w:r w:rsidR="0098437C">
        <w:t>atual</w:t>
      </w:r>
      <w:r w:rsidRPr="00A31E6E">
        <w:t xml:space="preserv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10" w:name="_Toc49965766"/>
      <w:r>
        <w:t>ESTRUTURA DO TRABALHO</w:t>
      </w:r>
      <w:bookmarkEnd w:id="10"/>
    </w:p>
    <w:p w14:paraId="1E72D9A2" w14:textId="07AB7A21" w:rsidR="002E515F" w:rsidRDefault="002E515F" w:rsidP="002E515F">
      <w:r>
        <w:t>Este trabal</w:t>
      </w:r>
      <w:r w:rsidR="00FC20A0">
        <w:t>ho está dividido em capítulos. O</w:t>
      </w:r>
      <w:r>
        <w:t xml:space="preserve"> primeiro capítulo é </w:t>
      </w:r>
      <w:r w:rsidR="00F31289">
        <w:t>constituído</w:t>
      </w:r>
      <w:r>
        <w:t xml:space="preserve"> por introdução, objetivos, justificativas, motivação, perspectiva de contribuição, metodologia, público alvo e estrutura do trabalho.</w:t>
      </w:r>
    </w:p>
    <w:p w14:paraId="0ABDBC24" w14:textId="754CFC53" w:rsidR="00002468" w:rsidRDefault="006765F7" w:rsidP="002E515F">
      <w:r>
        <w:lastRenderedPageBreak/>
        <w:t>O s</w:t>
      </w:r>
      <w:r w:rsidR="00D02B99">
        <w:t>egundo capí</w:t>
      </w:r>
      <w:r w:rsidR="00002468">
        <w:t>tulo explica sobre a tecnologia principal desse trabalho, o Flutter.</w:t>
      </w:r>
      <w:r w:rsidR="00855D1D">
        <w:t xml:space="preserve"> Também com ênfase em explicar como funciona a arquitetura do </w:t>
      </w:r>
      <w:r w:rsidR="00EE0555">
        <w:t>mesmo, que foc</w:t>
      </w:r>
      <w:r w:rsidR="00652101">
        <w:t>a</w:t>
      </w:r>
      <w:r w:rsidR="00EE0555">
        <w:t xml:space="preserve"> na</w:t>
      </w:r>
      <w:r w:rsidR="00855D1D">
        <w:t xml:space="preserve"> profundidade de como funciona </w:t>
      </w:r>
      <w:r w:rsidR="00EE0555">
        <w:t xml:space="preserve">o </w:t>
      </w:r>
      <w:r w:rsidR="00855D1D">
        <w:t>desenvolvimento.</w:t>
      </w:r>
    </w:p>
    <w:p w14:paraId="3BDD50FC" w14:textId="1C843476" w:rsidR="00EE0555" w:rsidRDefault="002E515F" w:rsidP="002E515F">
      <w:r>
        <w:t xml:space="preserve">O </w:t>
      </w:r>
      <w:r w:rsidR="00002468">
        <w:t>terceiro capítulo explana sobre os conceitos e</w:t>
      </w:r>
      <w:r>
        <w:t xml:space="preserve"> tecnologias que foram utilizadas para o desenvolvimento desse trabalho.</w:t>
      </w:r>
    </w:p>
    <w:p w14:paraId="193D5E68" w14:textId="75254725" w:rsidR="002E515F" w:rsidRDefault="00C028E7" w:rsidP="00003ABE">
      <w:r>
        <w:t>No</w:t>
      </w:r>
      <w:r w:rsidR="00003ABE">
        <w:t xml:space="preserve"> quarto capítulo é apresentado as modelagens do estudo de caso do projeto, para que o leitor tenha um maior entendimento referente ao foco </w:t>
      </w:r>
      <w:r>
        <w:t xml:space="preserve">principal </w:t>
      </w:r>
      <w:r w:rsidR="00003ABE">
        <w:t xml:space="preserve">do </w:t>
      </w:r>
      <w:r>
        <w:t>trabalho</w:t>
      </w:r>
      <w:r w:rsidR="00003ABE">
        <w:t>.</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47794375" w14:textId="5222621B" w:rsidR="002E515F" w:rsidRDefault="00971863" w:rsidP="002E515F">
      <w:r>
        <w:t>No c</w:t>
      </w:r>
      <w:r w:rsidR="002E515F">
        <w:t xml:space="preserve">apítulo </w:t>
      </w:r>
      <w:r w:rsidR="00134E77">
        <w:t>seis</w:t>
      </w:r>
      <w:r w:rsidR="002E515F">
        <w:t xml:space="preserve"> é apresentado as considerações finais do trabalho.</w:t>
      </w:r>
    </w:p>
    <w:p w14:paraId="6B4CCF72" w14:textId="23C3BA65" w:rsidR="009F4495" w:rsidRPr="009F4495" w:rsidRDefault="002E515F" w:rsidP="009F4495">
      <w:pPr>
        <w:rPr>
          <w:b/>
          <w:color w:val="FF0000"/>
        </w:rPr>
      </w:pPr>
      <w:r>
        <w:t xml:space="preserve">Por fim, o capítulo </w:t>
      </w:r>
      <w:r w:rsidR="00134E77">
        <w:t>sétimo</w:t>
      </w:r>
      <w:r>
        <w:t xml:space="preserve">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1" w:name="_Toc49965767"/>
      <w:r>
        <w:lastRenderedPageBreak/>
        <w:t>tecnologia flutter</w:t>
      </w:r>
      <w:bookmarkEnd w:id="11"/>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60E55B4A" w:rsidR="00381870" w:rsidRDefault="00381870" w:rsidP="0095350E">
      <w:r>
        <w:t>Segundo Santana (2019)</w:t>
      </w:r>
      <w:r w:rsidR="00456BBB">
        <w:t>,</w:t>
      </w:r>
      <w:r>
        <w:t xml:space="preserve">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A244F2">
        <w:t>sendo assim</w:t>
      </w:r>
      <w:r>
        <w:t xml:space="preserve">, </w:t>
      </w:r>
      <w:r w:rsidR="00A244F2">
        <w:t xml:space="preserve">respeitando </w:t>
      </w:r>
      <w:r w:rsidR="00865170">
        <w:t>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w:t>
      </w:r>
      <w:r w:rsidR="002A27DA">
        <w:t>Figura 1</w:t>
      </w:r>
      <w:r>
        <w:t xml:space="preserve">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Pr="001511BB" w:rsidRDefault="005405DA" w:rsidP="00652500">
      <w:pPr>
        <w:pStyle w:val="Legenda"/>
      </w:pPr>
      <w:bookmarkStart w:id="12" w:name="_Toc48406080"/>
      <w:bookmarkStart w:id="13" w:name="_Toc49965793"/>
      <w:r w:rsidRPr="001511BB">
        <w:t xml:space="preserve">Figura </w:t>
      </w:r>
      <w:r w:rsidR="003874EB" w:rsidRPr="001511BB">
        <w:rPr>
          <w:noProof/>
        </w:rPr>
        <w:fldChar w:fldCharType="begin"/>
      </w:r>
      <w:r w:rsidR="003874EB" w:rsidRPr="001511BB">
        <w:rPr>
          <w:noProof/>
        </w:rPr>
        <w:instrText xml:space="preserve"> SEQ Figura \* ARABIC </w:instrText>
      </w:r>
      <w:r w:rsidR="003874EB" w:rsidRPr="001511BB">
        <w:rPr>
          <w:noProof/>
        </w:rPr>
        <w:fldChar w:fldCharType="separate"/>
      </w:r>
      <w:r w:rsidR="0046762E">
        <w:rPr>
          <w:noProof/>
        </w:rPr>
        <w:t>1</w:t>
      </w:r>
      <w:r w:rsidR="003874EB" w:rsidRPr="001511BB">
        <w:rPr>
          <w:noProof/>
        </w:rPr>
        <w:fldChar w:fldCharType="end"/>
      </w:r>
      <w:r w:rsidRPr="001511BB">
        <w:t>: Árvore de Widgets</w:t>
      </w:r>
      <w:bookmarkEnd w:id="12"/>
      <w:bookmarkEnd w:id="13"/>
    </w:p>
    <w:p w14:paraId="33AC83E4" w14:textId="77777777" w:rsidR="005405DA" w:rsidRPr="005405DA" w:rsidRDefault="005405DA" w:rsidP="005405DA"/>
    <w:p w14:paraId="067635E4" w14:textId="3E7D9E69" w:rsidR="00790F82" w:rsidRPr="009F2882" w:rsidRDefault="00790F82" w:rsidP="00790F82">
      <w:r>
        <w:lastRenderedPageBreak/>
        <w:t xml:space="preserve">Todos esses itens da árvore são </w:t>
      </w:r>
      <w:r w:rsidRPr="007436AC">
        <w:rPr>
          <w:i/>
        </w:rPr>
        <w:t>widgets</w:t>
      </w:r>
      <w:r>
        <w:t xml:space="preserve"> que dependem de outros </w:t>
      </w:r>
      <w:r w:rsidRPr="007436AC">
        <w:rPr>
          <w:i/>
        </w:rPr>
        <w:t>widgets</w:t>
      </w:r>
      <w:r>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4" w:name="_Toc49965768"/>
      <w:r>
        <w:t>ARQUITETURA FLUTTER</w:t>
      </w:r>
      <w:bookmarkEnd w:id="14"/>
    </w:p>
    <w:p w14:paraId="2676681D" w14:textId="42038D75"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w:t>
      </w:r>
      <w:r w:rsidR="00326721">
        <w:t>Figura</w:t>
      </w:r>
      <w:r w:rsidRPr="002E515F">
        <w:t xml:space="preserve"> </w:t>
      </w:r>
      <w:r w:rsidR="00326721">
        <w:t>2</w:t>
      </w:r>
      <w:r w:rsidRPr="002E515F">
        <w:t xml:space="preserve"> abaixo mostra a visão geral </w:t>
      </w:r>
      <w:r w:rsidR="00326721">
        <w:t>da arquitetura Flutter</w:t>
      </w:r>
      <w:r w:rsidRPr="002E515F">
        <w:t>.</w:t>
      </w:r>
    </w:p>
    <w:p w14:paraId="05CAD1BA" w14:textId="3C1C8C92" w:rsidR="002E515F" w:rsidRDefault="00420A16" w:rsidP="00420A16">
      <w:pPr>
        <w:keepNext/>
        <w:jc w:val="center"/>
      </w:pPr>
      <w:r>
        <w:rPr>
          <w:noProof/>
          <w:lang w:eastAsia="pt-BR"/>
        </w:rPr>
        <w:drawing>
          <wp:inline distT="0" distB="0" distL="0" distR="0" wp14:anchorId="2E4990F6" wp14:editId="2E7EF024">
            <wp:extent cx="4186788" cy="3434400"/>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788" cy="3434400"/>
                    </a:xfrm>
                    <a:prstGeom prst="rect">
                      <a:avLst/>
                    </a:prstGeom>
                  </pic:spPr>
                </pic:pic>
              </a:graphicData>
            </a:graphic>
          </wp:inline>
        </w:drawing>
      </w:r>
    </w:p>
    <w:p w14:paraId="769C4F47" w14:textId="1E02BAE7" w:rsidR="002E515F" w:rsidRDefault="002E515F" w:rsidP="00652500">
      <w:pPr>
        <w:pStyle w:val="Legenda"/>
      </w:pPr>
      <w:bookmarkStart w:id="15" w:name="_Toc48406081"/>
      <w:bookmarkStart w:id="16" w:name="_Toc49965794"/>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46762E">
        <w:rPr>
          <w:noProof/>
        </w:rPr>
        <w:t>2</w:t>
      </w:r>
      <w:r w:rsidR="00F03BC5">
        <w:rPr>
          <w:noProof/>
        </w:rPr>
        <w:fldChar w:fldCharType="end"/>
      </w:r>
      <w:r>
        <w:t xml:space="preserve">: </w:t>
      </w:r>
      <w:r w:rsidRPr="00D50770">
        <w:t>Diagrama da visão geral do sistema Flutter</w:t>
      </w:r>
      <w:bookmarkEnd w:id="15"/>
      <w:bookmarkEnd w:id="16"/>
    </w:p>
    <w:p w14:paraId="7BD61D42" w14:textId="77777777" w:rsidR="002E515F" w:rsidRDefault="002E515F" w:rsidP="002E515F"/>
    <w:p w14:paraId="1FCAFD20" w14:textId="592A2072" w:rsidR="00766DC3" w:rsidRDefault="002E515F" w:rsidP="002E515F">
      <w:r w:rsidRPr="002E515F">
        <w:t xml:space="preserve">Após a leitura da </w:t>
      </w:r>
      <w:r w:rsidR="0032572F">
        <w:t>Figura 2</w:t>
      </w:r>
      <w:r w:rsidR="00891872">
        <w:t xml:space="preserve"> acima</w:t>
      </w:r>
      <w:r w:rsidRPr="002E515F">
        <w:t>, tira-se a conclusão que o Flutter tem 3 camadas para seu funcionamento. A primeira camada</w:t>
      </w:r>
      <w:r w:rsidR="00002764">
        <w:t xml:space="preserve"> (em verde)</w:t>
      </w:r>
      <w:r w:rsidRPr="002E515F">
        <w:t xml:space="preserve"> é </w:t>
      </w:r>
      <w:r w:rsidR="00420A16">
        <w:t>toda</w:t>
      </w:r>
      <w:r w:rsidRPr="002E515F">
        <w:t xml:space="preserve"> a estrutura do Flutter escrita em Dart, onde será executado o trabalho do desenvolvedor, essa parte é muito importante que seja bem entendida para quem for desenvolver. A segunda camada </w:t>
      </w:r>
      <w:r w:rsidR="00002764">
        <w:t>(</w:t>
      </w:r>
      <w:r w:rsidRPr="002E515F">
        <w:t>em azul</w:t>
      </w:r>
      <w:r w:rsidR="00002764">
        <w:t>)</w:t>
      </w:r>
      <w:r w:rsidRPr="002E515F">
        <w:t xml:space="preserve">, é onde o desenvolvedor não precisa se preocupar, pois é o núcleo da ferramenta, onde fica o cérebro do mesmo. </w:t>
      </w:r>
      <w:r w:rsidR="00C22505">
        <w:t xml:space="preserve">Essa camada </w:t>
      </w:r>
      <w:r w:rsidR="00AC0594">
        <w:t xml:space="preserve">oferece </w:t>
      </w:r>
      <w:r w:rsidR="00C22505">
        <w:t>suporte aos primitivos necessários que dão suporte a todos aplicativos Flutter</w:t>
      </w:r>
      <w:r w:rsidR="005736D1">
        <w:t xml:space="preserve">, </w:t>
      </w:r>
      <w:r w:rsidR="00B81448">
        <w:t>significa que</w:t>
      </w:r>
      <w:r w:rsidR="00AC0594">
        <w:t>,</w:t>
      </w:r>
      <w:r w:rsidR="005736D1">
        <w:t xml:space="preserve"> </w:t>
      </w:r>
      <w:r w:rsidR="00B81448">
        <w:t>essa camada</w:t>
      </w:r>
      <w:r w:rsidR="005736D1">
        <w:t xml:space="preserve"> é responsável por construir pixel por pixel da interface requisitada</w:t>
      </w:r>
      <w:r w:rsidR="00B81448">
        <w:t xml:space="preserve"> para o dispositivo que está executando o aplicativo</w:t>
      </w:r>
      <w:r w:rsidRPr="002E515F">
        <w:t xml:space="preserve">. </w:t>
      </w:r>
      <w:r w:rsidR="00743D7A">
        <w:t>A</w:t>
      </w:r>
      <w:r w:rsidR="00670DC0">
        <w:t xml:space="preserve"> terceira camada é o incorporador do Flutter que tem como utilidade empacotar o aplicativo nativo, </w:t>
      </w:r>
      <w:r w:rsidR="00670DC0">
        <w:lastRenderedPageBreak/>
        <w:t>onde é alinhado com o sistema de baixo nível para acesso a serviços. Essa camada também é responsável por fazer integração com outro aplicativo existente, como se fosse um módulo.</w:t>
      </w:r>
    </w:p>
    <w:p w14:paraId="495D700B" w14:textId="77777777" w:rsidR="00766DC3" w:rsidRDefault="00766DC3" w:rsidP="002E515F"/>
    <w:p w14:paraId="20A03169" w14:textId="58E46309" w:rsidR="00766DC3" w:rsidRDefault="00766DC3" w:rsidP="00766DC3">
      <w:pPr>
        <w:pStyle w:val="Ttulo2"/>
      </w:pPr>
      <w:bookmarkStart w:id="17" w:name="_Toc49965769"/>
      <w:r>
        <w:t>WIDGETS</w:t>
      </w:r>
      <w:bookmarkEnd w:id="17"/>
    </w:p>
    <w:p w14:paraId="1B0639CE" w14:textId="504CFB37"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w:t>
      </w:r>
      <w:r w:rsidR="00BB731C">
        <w:t>,</w:t>
      </w:r>
      <w:r w:rsidRPr="00766DC3">
        <w:t xml:space="preserve"> segundo Magalhães (2019)</w:t>
      </w:r>
      <w:r w:rsidR="00EB2AE8">
        <w:t>,</w:t>
      </w:r>
      <w:r w:rsidRPr="00766DC3">
        <w:t xml:space="preserve"> é para não haver herança e sim composições a fins de facilitar reaproveitamento de componentes já existentes.</w:t>
      </w:r>
    </w:p>
    <w:p w14:paraId="106ADEB2" w14:textId="29DC8C7A"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Na</w:t>
      </w:r>
      <w:r w:rsidR="00F6038C">
        <w:t xml:space="preserve"> Figura 3</w:t>
      </w:r>
      <w:r w:rsidRPr="00766DC3">
        <w:t xml:space="preserve"> </w:t>
      </w:r>
      <w:r w:rsidR="00DB457C">
        <w:t>abaixo</w:t>
      </w:r>
      <w:r w:rsidRPr="00766DC3">
        <w:t xml:space="preserve"> </w:t>
      </w:r>
      <w:r w:rsidR="00F6038C">
        <w:t>é ilustrado</w:t>
      </w:r>
      <w:r w:rsidRPr="00766DC3">
        <w:t xml:space="preserve"> a simulação</w:t>
      </w:r>
      <w:r w:rsidR="00E6109C">
        <w:t>,</w:t>
      </w:r>
      <w:r w:rsidRPr="00766DC3">
        <w:t xml:space="preserve"> de forma didática</w:t>
      </w:r>
      <w:r w:rsidR="00711ED3">
        <w:t>,</w:t>
      </w:r>
      <w:r w:rsidRPr="00766DC3">
        <w:t xml:space="preserve"> de como ficaria esse primeiro processo.</w:t>
      </w:r>
    </w:p>
    <w:p w14:paraId="39E4BF97" w14:textId="77777777" w:rsidR="00FD3B1E" w:rsidRDefault="00FD3B1E" w:rsidP="00782B49"/>
    <w:p w14:paraId="2F572F7C" w14:textId="77777777" w:rsidR="009B41B7" w:rsidRDefault="00612249" w:rsidP="009B41B7">
      <w:pPr>
        <w:keepNext/>
        <w:jc w:val="center"/>
      </w:pPr>
      <w:r w:rsidRPr="00612249">
        <w:rPr>
          <w:noProof/>
          <w:lang w:eastAsia="pt-BR"/>
        </w:rPr>
        <w:drawing>
          <wp:inline distT="0" distB="0" distL="0" distR="0" wp14:anchorId="5DC91572" wp14:editId="26A91F2C">
            <wp:extent cx="1537025" cy="324000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7025" cy="3240000"/>
                    </a:xfrm>
                    <a:prstGeom prst="rect">
                      <a:avLst/>
                    </a:prstGeom>
                  </pic:spPr>
                </pic:pic>
              </a:graphicData>
            </a:graphic>
          </wp:inline>
        </w:drawing>
      </w:r>
    </w:p>
    <w:p w14:paraId="13643152" w14:textId="1C3AADD4" w:rsidR="00766DC3" w:rsidRDefault="009B41B7" w:rsidP="00652500">
      <w:pPr>
        <w:pStyle w:val="Legenda"/>
      </w:pPr>
      <w:bookmarkStart w:id="18" w:name="_Toc48406082"/>
      <w:bookmarkStart w:id="19" w:name="_Toc4996579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3</w:t>
      </w:r>
      <w:r w:rsidR="003874EB">
        <w:rPr>
          <w:noProof/>
        </w:rPr>
        <w:fldChar w:fldCharType="end"/>
      </w:r>
      <w:r>
        <w:t>: Interface gráfica do container vermelho</w:t>
      </w:r>
      <w:bookmarkEnd w:id="18"/>
      <w:bookmarkEnd w:id="19"/>
    </w:p>
    <w:p w14:paraId="122B5132" w14:textId="77777777" w:rsidR="00E974A7" w:rsidRPr="00E974A7" w:rsidRDefault="00E974A7" w:rsidP="00E974A7"/>
    <w:p w14:paraId="3BCEB449" w14:textId="4A9F8E4B" w:rsidR="00766DC3" w:rsidRDefault="00766DC3" w:rsidP="00782B49">
      <w:r w:rsidRPr="00766DC3">
        <w:lastRenderedPageBreak/>
        <w:t xml:space="preserve">O Container pode </w:t>
      </w:r>
      <w:r w:rsidR="0058079A">
        <w:t>conter</w:t>
      </w:r>
      <w:r w:rsidRPr="00766DC3">
        <w:t xml:space="preserve"> qualquer altura, largura, imagem de fundo e cor, até mesmo gradiente de cores. Nele há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que no nosso exemplo seria</w:t>
      </w:r>
      <w:r w:rsidR="003A2BB0">
        <w:t>m</w:t>
      </w:r>
      <w:r w:rsidRPr="00766DC3">
        <w:t xml:space="preserve"> os textos, porém </w:t>
      </w:r>
      <w:r w:rsidR="00B258F8">
        <w:t>sugere-se</w:t>
      </w:r>
      <w:r w:rsidRPr="00766DC3">
        <w:t xml:space="preserve">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Para solucionar esse problema</w:t>
      </w:r>
      <w:r w:rsidR="00C938A5">
        <w:t>,</w:t>
      </w:r>
      <w:r w:rsidRPr="00766DC3">
        <w:t xml:space="preserve">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 onde nele é aceito mais de um </w:t>
      </w:r>
      <w:r w:rsidRPr="0080632B">
        <w:rPr>
          <w:i/>
        </w:rPr>
        <w:t>Widget</w:t>
      </w:r>
      <w:r w:rsidRPr="00766DC3">
        <w:t xml:space="preserve">, nele há a propriedade chamada </w:t>
      </w:r>
      <w:r w:rsidRPr="0080632B">
        <w:rPr>
          <w:i/>
        </w:rPr>
        <w:t>children</w:t>
      </w:r>
      <w:r w:rsidRPr="00766DC3">
        <w:t xml:space="preserve">, que resolveria nosso problema inicial, </w:t>
      </w:r>
      <w:r w:rsidR="00212C3B">
        <w:t>conforme</w:t>
      </w:r>
      <w:r w:rsidRPr="00766DC3">
        <w:t xml:space="preserve"> </w:t>
      </w:r>
      <w:r w:rsidR="00CA2F15">
        <w:t xml:space="preserve">a </w:t>
      </w:r>
      <w:r w:rsidR="002D566C">
        <w:t>Figura 4</w:t>
      </w:r>
      <w:r w:rsidRPr="00766DC3">
        <w:t xml:space="preserve">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drawing>
          <wp:inline distT="0" distB="0" distL="0" distR="0" wp14:anchorId="2DC60F14" wp14:editId="25D947B0">
            <wp:extent cx="1755446" cy="3600000"/>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5446" cy="3600000"/>
                    </a:xfrm>
                    <a:prstGeom prst="rect">
                      <a:avLst/>
                    </a:prstGeom>
                  </pic:spPr>
                </pic:pic>
              </a:graphicData>
            </a:graphic>
          </wp:inline>
        </w:drawing>
      </w:r>
    </w:p>
    <w:p w14:paraId="54F63459" w14:textId="0D4E6240" w:rsidR="00BB6784" w:rsidRDefault="009B41B7" w:rsidP="00652500">
      <w:pPr>
        <w:pStyle w:val="Legenda"/>
      </w:pPr>
      <w:bookmarkStart w:id="20" w:name="_Toc48406083"/>
      <w:bookmarkStart w:id="21" w:name="_Toc4996579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4</w:t>
      </w:r>
      <w:r w:rsidR="003874EB">
        <w:rPr>
          <w:noProof/>
        </w:rPr>
        <w:fldChar w:fldCharType="end"/>
      </w:r>
      <w:r>
        <w:t>: Interface gráfica com textos em linha</w:t>
      </w:r>
      <w:bookmarkEnd w:id="20"/>
      <w:bookmarkEnd w:id="21"/>
    </w:p>
    <w:p w14:paraId="6F091864" w14:textId="33236399" w:rsidR="00BB6784" w:rsidRDefault="003E0568" w:rsidP="00BB6784">
      <w:r>
        <w:br/>
      </w:r>
      <w:r w:rsidR="00BB6784" w:rsidRPr="00BB6784">
        <w:t>Percebe-se pela explicação e imagem acima</w:t>
      </w:r>
      <w:r w:rsidR="0032572F">
        <w:t xml:space="preserve"> (Figura 4)</w:t>
      </w:r>
      <w:r w:rsidR="00BB6784" w:rsidRPr="00BB6784">
        <w:t xml:space="preserve">, que tudo que tiver </w:t>
      </w:r>
      <w:r w:rsidR="00BB6784" w:rsidRPr="008E7C76">
        <w:rPr>
          <w:i/>
        </w:rPr>
        <w:t>child</w:t>
      </w:r>
      <w:r w:rsidR="00BB6784" w:rsidRPr="00BB6784">
        <w:t xml:space="preserve"> pode </w:t>
      </w:r>
      <w:r w:rsidR="00264A3D">
        <w:t>conter</w:t>
      </w:r>
      <w:r w:rsidR="00BB6784" w:rsidRPr="00BB6784">
        <w:t xml:space="preserve"> somente um </w:t>
      </w:r>
      <w:r w:rsidR="00BB6784" w:rsidRPr="008E7C76">
        <w:rPr>
          <w:i/>
        </w:rPr>
        <w:t>Widget</w:t>
      </w:r>
      <w:r w:rsidR="00BB6784" w:rsidRPr="00BB6784">
        <w:t xml:space="preserve"> e o que tiver </w:t>
      </w:r>
      <w:r w:rsidR="00BB6784" w:rsidRPr="008E7C76">
        <w:rPr>
          <w:i/>
        </w:rPr>
        <w:t>children</w:t>
      </w:r>
      <w:r w:rsidR="00264A3D">
        <w:t xml:space="preserve"> pode </w:t>
      </w:r>
      <w:r w:rsidR="00BB6784" w:rsidRPr="00BB6784">
        <w:t xml:space="preserve">se inserir mais de um, porém no nosso exemplo os textos deveriam ficar um em cada linha e para isso, ao invés de chamar de primeiro momento o </w:t>
      </w:r>
      <w:r w:rsidR="00BB6784" w:rsidRPr="008E7C76">
        <w:rPr>
          <w:i/>
        </w:rPr>
        <w:t>Widget</w:t>
      </w:r>
      <w:r w:rsidR="00BB6784" w:rsidRPr="00BB6784">
        <w:t xml:space="preserve"> </w:t>
      </w:r>
      <w:r w:rsidR="00BB6784" w:rsidRPr="008E7C76">
        <w:rPr>
          <w:i/>
        </w:rPr>
        <w:t>Row</w:t>
      </w:r>
      <w:r w:rsidR="00BB6784" w:rsidRPr="00BB6784">
        <w:t xml:space="preserve"> que trabalha na horizontal, podemos chamar o </w:t>
      </w:r>
      <w:r w:rsidR="00BB6784" w:rsidRPr="008E7C76">
        <w:rPr>
          <w:i/>
        </w:rPr>
        <w:t>Widget</w:t>
      </w:r>
      <w:r w:rsidR="00BB6784" w:rsidRPr="00BB6784">
        <w:t xml:space="preserve"> </w:t>
      </w:r>
      <w:r w:rsidR="00BB6784" w:rsidRPr="008E7C76">
        <w:rPr>
          <w:i/>
        </w:rPr>
        <w:t>Column</w:t>
      </w:r>
      <w:r w:rsidR="00BB6784" w:rsidRPr="00BB6784">
        <w:t xml:space="preserve"> que trabalha na vertical e também tem a propriedade </w:t>
      </w:r>
      <w:r w:rsidR="00BB6784" w:rsidRPr="008E7C76">
        <w:rPr>
          <w:i/>
        </w:rPr>
        <w:t>children</w:t>
      </w:r>
      <w:r w:rsidR="00BB6784" w:rsidRPr="00BB6784">
        <w:t xml:space="preserve"> e para cada </w:t>
      </w:r>
      <w:r w:rsidR="00D059AC" w:rsidRPr="00D059AC">
        <w:t>uma</w:t>
      </w:r>
      <w:r w:rsidR="00D059AC">
        <w:t xml:space="preserve"> pode</w:t>
      </w:r>
      <w:r w:rsidR="00BB6784" w:rsidRPr="00BB6784">
        <w:t xml:space="preserve"> ser inserido uma </w:t>
      </w:r>
      <w:r w:rsidR="00BB6784" w:rsidRPr="008E7C76">
        <w:rPr>
          <w:i/>
        </w:rPr>
        <w:t>Row</w:t>
      </w:r>
      <w:r w:rsidR="00BB6784" w:rsidRPr="00BB6784">
        <w:t xml:space="preserve"> e dentro de cada </w:t>
      </w:r>
      <w:r w:rsidR="00BB6784" w:rsidRPr="008E7C76">
        <w:rPr>
          <w:i/>
        </w:rPr>
        <w:t>Row</w:t>
      </w:r>
      <w:r w:rsidR="00BB6784" w:rsidRPr="00BB6784">
        <w:t xml:space="preserve"> inserir um </w:t>
      </w:r>
      <w:r w:rsidR="008A4674">
        <w:t xml:space="preserve">ou mais </w:t>
      </w:r>
      <w:r w:rsidR="00BB6784" w:rsidRPr="00BB6784">
        <w:t>Texto</w:t>
      </w:r>
      <w:r w:rsidR="008A4674">
        <w:t>s</w:t>
      </w:r>
      <w:r w:rsidR="00BB6784" w:rsidRPr="00BB6784">
        <w:t xml:space="preserve">. Segue </w:t>
      </w:r>
      <w:r w:rsidR="00CA2F15">
        <w:t xml:space="preserve">a </w:t>
      </w:r>
      <w:r w:rsidR="00E915AC">
        <w:t>Figura 5</w:t>
      </w:r>
      <w:r w:rsidR="00BB6784" w:rsidRPr="00BB6784">
        <w:t xml:space="preserve"> </w:t>
      </w:r>
      <w:r w:rsidR="00D059AC">
        <w:t>abaixo</w:t>
      </w:r>
      <w:r w:rsidR="00BB6784" w:rsidRPr="00BB6784">
        <w:t xml:space="preserve"> para entendimento</w:t>
      </w:r>
      <w:r w:rsidR="00E915AC">
        <w:t>,</w:t>
      </w:r>
      <w:r w:rsidR="00BB6784" w:rsidRPr="00BB6784">
        <w:t xml:space="preserve"> onde laranja claro é o Container, azul claro é a </w:t>
      </w:r>
      <w:r w:rsidR="00BB6784" w:rsidRPr="008E7C76">
        <w:rPr>
          <w:i/>
        </w:rPr>
        <w:t>Column</w:t>
      </w:r>
      <w:r w:rsidR="00BB6784" w:rsidRPr="00BB6784">
        <w:t xml:space="preserve"> e as </w:t>
      </w:r>
      <w:r w:rsidR="00BB6784" w:rsidRPr="008E7C76">
        <w:rPr>
          <w:i/>
        </w:rPr>
        <w:t>Row</w:t>
      </w:r>
      <w:r w:rsidR="00BB6784"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652500">
      <w:pPr>
        <w:pStyle w:val="Legenda"/>
      </w:pPr>
      <w:bookmarkStart w:id="22" w:name="_Toc48406084"/>
      <w:bookmarkStart w:id="23" w:name="_Toc4996579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5</w:t>
      </w:r>
      <w:r w:rsidR="003874EB">
        <w:rPr>
          <w:noProof/>
        </w:rPr>
        <w:fldChar w:fldCharType="end"/>
      </w:r>
      <w:r>
        <w:t>: Imagem ilustrativa de hierarquia de Widets</w:t>
      </w:r>
      <w:bookmarkEnd w:id="22"/>
      <w:bookmarkEnd w:id="23"/>
    </w:p>
    <w:p w14:paraId="5C95630D" w14:textId="77777777" w:rsidR="00844600" w:rsidRDefault="00844600" w:rsidP="00844600"/>
    <w:p w14:paraId="6A05D192" w14:textId="429E56CB" w:rsidR="00844600" w:rsidRDefault="00844600" w:rsidP="00844600">
      <w:r w:rsidRPr="00844600">
        <w:t xml:space="preserve">E com isso finalizaríamos nosso exemplo, e ficaria como a </w:t>
      </w:r>
      <w:r w:rsidR="00E159C9">
        <w:t>Figura 6</w:t>
      </w:r>
      <w:r w:rsidRPr="00844600">
        <w:t>:</w:t>
      </w:r>
    </w:p>
    <w:p w14:paraId="7BADB9AF" w14:textId="77777777" w:rsidR="009B41B7" w:rsidRDefault="00AF72AB" w:rsidP="009B41B7">
      <w:pPr>
        <w:keepNext/>
        <w:jc w:val="center"/>
      </w:pPr>
      <w:r w:rsidRPr="00AF72AB">
        <w:rPr>
          <w:noProof/>
          <w:lang w:eastAsia="pt-BR"/>
        </w:rPr>
        <w:drawing>
          <wp:inline distT="0" distB="0" distL="0" distR="0" wp14:anchorId="6090D85B" wp14:editId="10CCA51C">
            <wp:extent cx="1747188" cy="3600000"/>
            <wp:effectExtent l="0" t="0" r="5715"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7188" cy="3600000"/>
                    </a:xfrm>
                    <a:prstGeom prst="rect">
                      <a:avLst/>
                    </a:prstGeom>
                  </pic:spPr>
                </pic:pic>
              </a:graphicData>
            </a:graphic>
          </wp:inline>
        </w:drawing>
      </w:r>
    </w:p>
    <w:p w14:paraId="5BDF9ACD" w14:textId="19DE4130" w:rsidR="00844600" w:rsidRDefault="009B41B7" w:rsidP="00652500">
      <w:pPr>
        <w:pStyle w:val="Legenda"/>
      </w:pPr>
      <w:bookmarkStart w:id="24" w:name="_Toc48406085"/>
      <w:bookmarkStart w:id="25" w:name="_Toc4996579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6</w:t>
      </w:r>
      <w:r w:rsidR="003874EB">
        <w:rPr>
          <w:noProof/>
        </w:rPr>
        <w:fldChar w:fldCharType="end"/>
      </w:r>
      <w:r>
        <w:t>: Interface gráfica dos textos em cada linha</w:t>
      </w:r>
      <w:bookmarkEnd w:id="24"/>
      <w:bookmarkEnd w:id="25"/>
    </w:p>
    <w:p w14:paraId="4EF7AB3F" w14:textId="77777777" w:rsidR="00844600" w:rsidRDefault="00844600" w:rsidP="00844600"/>
    <w:p w14:paraId="6C4908FC" w14:textId="4138CF8A" w:rsidR="004E6D9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w:t>
      </w:r>
      <w:r w:rsidR="00264A3D">
        <w:t>teria</w:t>
      </w:r>
      <w:r w:rsidRPr="00844600">
        <w:t xml:space="preserve"> que analisar qual </w:t>
      </w:r>
      <w:r w:rsidR="00264A3D">
        <w:t xml:space="preserve">o </w:t>
      </w:r>
      <w:r w:rsidRPr="00844600">
        <w:t xml:space="preserve">melhor </w:t>
      </w:r>
      <w:r w:rsidRPr="004952DA">
        <w:rPr>
          <w:i/>
        </w:rPr>
        <w:t>Widget</w:t>
      </w:r>
      <w:r w:rsidRPr="00844600">
        <w:t xml:space="preserve"> para o</w:t>
      </w:r>
      <w:r w:rsidR="00264A3D">
        <w:t xml:space="preserve"> seu caso atual</w:t>
      </w:r>
      <w:r w:rsidRPr="00844600">
        <w:t>.</w:t>
      </w:r>
    </w:p>
    <w:p w14:paraId="31E82870" w14:textId="77777777" w:rsidR="00907FB4" w:rsidRDefault="00907FB4" w:rsidP="00844600"/>
    <w:p w14:paraId="46C919D6" w14:textId="77777777" w:rsidR="00907FB4" w:rsidRDefault="00907FB4" w:rsidP="00E420D0">
      <w:pPr>
        <w:pStyle w:val="Ttulo2"/>
      </w:pPr>
      <w:bookmarkStart w:id="26" w:name="_Toc49965770"/>
      <w:r w:rsidRPr="00907FB4">
        <w:t>desenvolvimento</w:t>
      </w:r>
      <w:r>
        <w:t xml:space="preserve"> com flutter</w:t>
      </w:r>
      <w:bookmarkEnd w:id="26"/>
    </w:p>
    <w:p w14:paraId="2BF10946" w14:textId="720FEE9D" w:rsidR="00907FB4" w:rsidRDefault="00907FB4" w:rsidP="00907FB4">
      <w:r>
        <w:t xml:space="preserve">Nessa </w:t>
      </w:r>
      <w:r w:rsidR="00794623">
        <w:t>seção</w:t>
      </w:r>
      <w:r>
        <w:t xml:space="preserve"> será apresentada </w:t>
      </w:r>
      <w:r w:rsidR="00B15754">
        <w:t xml:space="preserve">a </w:t>
      </w:r>
      <w:r>
        <w:t>facilidade de desenvolvimento utilizando Flutter, passo a passo como fazer uma interface gráfica de inserção de nome, sobrenome e idade com botão de adicionar, porém sem funcionalidades.</w:t>
      </w:r>
    </w:p>
    <w:p w14:paraId="58FD96CC" w14:textId="6A5A3A94" w:rsidR="00907FB4" w:rsidRDefault="00907FB4" w:rsidP="00907FB4">
      <w:r>
        <w:t xml:space="preserve">Do lado esquerdo ficará o código da aplicação e do lado direito a interface gráfica que é referente ao código lateral, isso será padrão para todas imagens abaixo dentro dessa </w:t>
      </w:r>
      <w:r w:rsidR="00794623">
        <w:t>seção</w:t>
      </w:r>
      <w:r>
        <w:t>.</w:t>
      </w:r>
    </w:p>
    <w:tbl>
      <w:tblPr>
        <w:tblStyle w:val="Tabelacomgrade"/>
        <w:tblW w:w="0" w:type="auto"/>
        <w:tblLook w:val="04A0" w:firstRow="1" w:lastRow="0" w:firstColumn="1" w:lastColumn="0" w:noHBand="0" w:noVBand="1"/>
      </w:tblPr>
      <w:tblGrid>
        <w:gridCol w:w="6886"/>
        <w:gridCol w:w="2734"/>
      </w:tblGrid>
      <w:tr w:rsidR="00907FB4" w14:paraId="10833C2C" w14:textId="77777777" w:rsidTr="001511BB">
        <w:trPr>
          <w:trHeight w:val="6083"/>
        </w:trPr>
        <w:tc>
          <w:tcPr>
            <w:tcW w:w="6877" w:type="dxa"/>
          </w:tcPr>
          <w:p w14:paraId="6FB9FE07" w14:textId="76C0425E" w:rsidR="00907FB4" w:rsidRDefault="00907FB4" w:rsidP="00DD3E0C">
            <w:pPr>
              <w:jc w:val="center"/>
            </w:pPr>
            <w:r w:rsidRPr="00DD3E0C">
              <w:rPr>
                <w:noProof/>
                <w:lang w:eastAsia="pt-BR"/>
              </w:rPr>
              <w:drawing>
                <wp:anchor distT="0" distB="0" distL="114300" distR="114300" simplePos="0" relativeHeight="251664384" behindDoc="0" locked="0" layoutInCell="1" allowOverlap="1" wp14:anchorId="2112305F" wp14:editId="668ACA79">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6">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r w:rsidR="00DD3E0C">
              <w:rPr>
                <w:sz w:val="20"/>
              </w:rPr>
              <w:t xml:space="preserve">a) </w:t>
            </w:r>
            <w:r w:rsidR="00DD3E0C" w:rsidRPr="00DD3E0C">
              <w:rPr>
                <w:sz w:val="20"/>
              </w:rPr>
              <w:t>Código inicial</w:t>
            </w:r>
          </w:p>
        </w:tc>
        <w:tc>
          <w:tcPr>
            <w:tcW w:w="2734" w:type="dxa"/>
          </w:tcPr>
          <w:p w14:paraId="4D535225" w14:textId="4D34EC99" w:rsidR="00907FB4" w:rsidRDefault="00907FB4" w:rsidP="00DD3E0C">
            <w:pPr>
              <w:keepNext/>
              <w:jc w:val="center"/>
            </w:pPr>
            <w:r w:rsidRPr="00DD3E0C">
              <w:rPr>
                <w:noProof/>
                <w:lang w:eastAsia="pt-BR"/>
              </w:rPr>
              <w:drawing>
                <wp:anchor distT="0" distB="0" distL="114300" distR="114300" simplePos="0" relativeHeight="251663360" behindDoc="0" locked="0" layoutInCell="1" allowOverlap="1" wp14:anchorId="2BFE929D" wp14:editId="0A1F83ED">
                  <wp:simplePos x="0" y="0"/>
                  <wp:positionH relativeFrom="margin">
                    <wp:posOffset>40971</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r w:rsidR="00DD3E0C">
              <w:rPr>
                <w:sz w:val="20"/>
              </w:rPr>
              <w:t xml:space="preserve">b) </w:t>
            </w:r>
            <w:r w:rsidR="00DD3E0C" w:rsidRPr="00DD3E0C">
              <w:rPr>
                <w:sz w:val="20"/>
              </w:rPr>
              <w:t>Interface gráfica do aplicativo</w:t>
            </w:r>
          </w:p>
        </w:tc>
      </w:tr>
    </w:tbl>
    <w:p w14:paraId="15A81896" w14:textId="253A1CF4" w:rsidR="00907FB4" w:rsidRDefault="001511BB" w:rsidP="00652500">
      <w:pPr>
        <w:pStyle w:val="Legenda"/>
      </w:pPr>
      <w:r>
        <w:br/>
      </w:r>
      <w:bookmarkStart w:id="27" w:name="_Toc48406086"/>
      <w:bookmarkStart w:id="28" w:name="_Toc49965799"/>
      <w:r w:rsidR="00DD3E0C"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7</w:t>
      </w:r>
      <w:r w:rsidR="00652500">
        <w:rPr>
          <w:noProof/>
        </w:rPr>
        <w:fldChar w:fldCharType="end"/>
      </w:r>
      <w:r w:rsidR="00DD3E0C" w:rsidRPr="00701C24">
        <w:t>: Código e interface inicial</w:t>
      </w:r>
      <w:bookmarkEnd w:id="27"/>
      <w:bookmarkEnd w:id="28"/>
      <w:r w:rsidR="00DD3E0C" w:rsidRPr="00701C24">
        <w:br/>
      </w:r>
    </w:p>
    <w:p w14:paraId="6CC3F999" w14:textId="563CA36F" w:rsidR="00907FB4" w:rsidRDefault="00907FB4" w:rsidP="00907FB4">
      <w:r>
        <w:t xml:space="preserve">Como </w:t>
      </w:r>
      <w:r w:rsidR="00686604">
        <w:t>ilustrado</w:t>
      </w:r>
      <w:r>
        <w:t xml:space="preserve"> na </w:t>
      </w:r>
      <w:r w:rsidR="00AF7466">
        <w:t>imagem</w:t>
      </w:r>
      <w:r>
        <w:t xml:space="preserve"> </w:t>
      </w:r>
      <w:r w:rsidR="00686604">
        <w:t>acima (</w:t>
      </w:r>
      <w:r w:rsidR="00536305">
        <w:t>Figura 7</w:t>
      </w:r>
      <w:r w:rsidR="00B92701">
        <w:t>)</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w:t>
      </w:r>
      <w:r>
        <w:lastRenderedPageBreak/>
        <w:t>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6279"/>
        <w:gridCol w:w="3349"/>
      </w:tblGrid>
      <w:tr w:rsidR="00907FB4" w14:paraId="4AD27516" w14:textId="77777777" w:rsidTr="00C668C7">
        <w:tc>
          <w:tcPr>
            <w:tcW w:w="4814" w:type="dxa"/>
          </w:tcPr>
          <w:p w14:paraId="0D2C8E92" w14:textId="18E5F956" w:rsidR="00907FB4" w:rsidRDefault="00907FB4" w:rsidP="007A3662">
            <w:pPr>
              <w:jc w:val="center"/>
            </w:pPr>
            <w:r w:rsidRPr="007A3662">
              <w:rPr>
                <w:noProof/>
                <w:sz w:val="28"/>
                <w:lang w:eastAsia="pt-BR"/>
              </w:rPr>
              <w:drawing>
                <wp:anchor distT="0" distB="0" distL="114300" distR="114300" simplePos="0" relativeHeight="251665408" behindDoc="0" locked="0" layoutInCell="1" allowOverlap="1" wp14:anchorId="453C487B" wp14:editId="0BA33F64">
                  <wp:simplePos x="0" y="0"/>
                  <wp:positionH relativeFrom="column">
                    <wp:posOffset>1905</wp:posOffset>
                  </wp:positionH>
                  <wp:positionV relativeFrom="paragraph">
                    <wp:posOffset>89535</wp:posOffset>
                  </wp:positionV>
                  <wp:extent cx="3850005" cy="2240280"/>
                  <wp:effectExtent l="0" t="0" r="0" b="762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8">
                            <a:extLst>
                              <a:ext uri="{28A0092B-C50C-407E-A947-70E740481C1C}">
                                <a14:useLocalDpi xmlns:a14="http://schemas.microsoft.com/office/drawing/2010/main" val="0"/>
                              </a:ext>
                            </a:extLst>
                          </a:blip>
                          <a:stretch>
                            <a:fillRect/>
                          </a:stretch>
                        </pic:blipFill>
                        <pic:spPr>
                          <a:xfrm>
                            <a:off x="0" y="0"/>
                            <a:ext cx="3850005" cy="2240280"/>
                          </a:xfrm>
                          <a:prstGeom prst="rect">
                            <a:avLst/>
                          </a:prstGeom>
                        </pic:spPr>
                      </pic:pic>
                    </a:graphicData>
                  </a:graphic>
                  <wp14:sizeRelH relativeFrom="margin">
                    <wp14:pctWidth>0</wp14:pctWidth>
                  </wp14:sizeRelH>
                  <wp14:sizeRelV relativeFrom="margin">
                    <wp14:pctHeight>0</wp14:pctHeight>
                  </wp14:sizeRelV>
                </wp:anchor>
              </w:drawing>
            </w:r>
            <w:r w:rsidR="007A3662" w:rsidRPr="007A3662">
              <w:rPr>
                <w:sz w:val="20"/>
              </w:rPr>
              <w:t>a) Código de inserção da AppBar</w:t>
            </w:r>
          </w:p>
        </w:tc>
        <w:tc>
          <w:tcPr>
            <w:tcW w:w="4814" w:type="dxa"/>
          </w:tcPr>
          <w:p w14:paraId="016640D9" w14:textId="7DB0833D" w:rsidR="00907FB4" w:rsidRDefault="00012FC1" w:rsidP="00012FC1">
            <w:pPr>
              <w:keepNext/>
              <w:jc w:val="center"/>
            </w:pPr>
            <w:r>
              <w:rPr>
                <w:noProof/>
                <w:lang w:eastAsia="pt-BR"/>
              </w:rPr>
              <w:drawing>
                <wp:anchor distT="0" distB="0" distL="114300" distR="114300" simplePos="0" relativeHeight="251666432" behindDoc="0" locked="0" layoutInCell="1" allowOverlap="1" wp14:anchorId="32177A6B" wp14:editId="0A176C64">
                  <wp:simplePos x="0" y="0"/>
                  <wp:positionH relativeFrom="column">
                    <wp:posOffset>459172</wp:posOffset>
                  </wp:positionH>
                  <wp:positionV relativeFrom="paragraph">
                    <wp:posOffset>65405</wp:posOffset>
                  </wp:positionV>
                  <wp:extent cx="1066165" cy="2309495"/>
                  <wp:effectExtent l="0" t="0" r="63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165" cy="2309495"/>
                          </a:xfrm>
                          <a:prstGeom prst="rect">
                            <a:avLst/>
                          </a:prstGeom>
                        </pic:spPr>
                      </pic:pic>
                    </a:graphicData>
                  </a:graphic>
                  <wp14:sizeRelH relativeFrom="margin">
                    <wp14:pctWidth>0</wp14:pctWidth>
                  </wp14:sizeRelH>
                  <wp14:sizeRelV relativeFrom="margin">
                    <wp14:pctHeight>0</wp14:pctHeight>
                  </wp14:sizeRelV>
                </wp:anchor>
              </w:drawing>
            </w:r>
            <w:r w:rsidR="007A3662">
              <w:rPr>
                <w:sz w:val="20"/>
              </w:rPr>
              <w:t>b</w:t>
            </w:r>
            <w:r w:rsidR="007A3662" w:rsidRPr="007A3662">
              <w:rPr>
                <w:sz w:val="20"/>
              </w:rPr>
              <w:t>) Interface gráfica da AppBar</w:t>
            </w:r>
          </w:p>
        </w:tc>
      </w:tr>
    </w:tbl>
    <w:p w14:paraId="06E2A5F0" w14:textId="43EF24E1" w:rsidR="00907FB4" w:rsidRDefault="007A3662" w:rsidP="00652500">
      <w:pPr>
        <w:pStyle w:val="Legenda"/>
      </w:pPr>
      <w:r>
        <w:br/>
      </w:r>
      <w:bookmarkStart w:id="29" w:name="_Toc48406087"/>
      <w:bookmarkStart w:id="30" w:name="_Toc49965800"/>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8</w:t>
      </w:r>
      <w:r w:rsidR="00652500">
        <w:rPr>
          <w:noProof/>
        </w:rPr>
        <w:fldChar w:fldCharType="end"/>
      </w:r>
      <w:r w:rsidRPr="00701C24">
        <w:t xml:space="preserve">: Inserção </w:t>
      </w:r>
      <w:r w:rsidR="007C1B60">
        <w:t>da AppBar</w:t>
      </w:r>
      <w:bookmarkEnd w:id="29"/>
      <w:bookmarkEnd w:id="30"/>
      <w:r w:rsidRPr="00701C24">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3F142738"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w:t>
      </w:r>
      <w:r w:rsidR="00E402D4">
        <w:t>s</w:t>
      </w:r>
      <w:r w:rsidRPr="00C34382">
        <w:t>, rodando instantaneamente no aplicativo em depuração.</w:t>
      </w:r>
    </w:p>
    <w:tbl>
      <w:tblPr>
        <w:tblStyle w:val="Tabelacomgrade"/>
        <w:tblW w:w="0" w:type="auto"/>
        <w:tblLook w:val="04A0" w:firstRow="1" w:lastRow="0" w:firstColumn="1" w:lastColumn="0" w:noHBand="0" w:noVBand="1"/>
      </w:tblPr>
      <w:tblGrid>
        <w:gridCol w:w="5796"/>
        <w:gridCol w:w="3832"/>
      </w:tblGrid>
      <w:tr w:rsidR="00907FB4" w14:paraId="3D62EFDE" w14:textId="77777777" w:rsidTr="00C668C7">
        <w:tc>
          <w:tcPr>
            <w:tcW w:w="4814" w:type="dxa"/>
          </w:tcPr>
          <w:p w14:paraId="55684396" w14:textId="77777777" w:rsidR="00907FB4" w:rsidRDefault="00907FB4" w:rsidP="00764078">
            <w:pPr>
              <w:keepNext/>
              <w:jc w:val="center"/>
            </w:pPr>
            <w:r>
              <w:rPr>
                <w:b/>
                <w:noProof/>
                <w:sz w:val="18"/>
                <w:lang w:eastAsia="pt-BR"/>
              </w:rPr>
              <w:lastRenderedPageBreak/>
              <w:drawing>
                <wp:inline distT="0" distB="0" distL="0" distR="0" wp14:anchorId="6C76CA03" wp14:editId="7CBE8E2A">
                  <wp:extent cx="3543300" cy="28196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0">
                            <a:extLst>
                              <a:ext uri="{28A0092B-C50C-407E-A947-70E740481C1C}">
                                <a14:useLocalDpi xmlns:a14="http://schemas.microsoft.com/office/drawing/2010/main" val="0"/>
                              </a:ext>
                            </a:extLst>
                          </a:blip>
                          <a:stretch>
                            <a:fillRect/>
                          </a:stretch>
                        </pic:blipFill>
                        <pic:spPr>
                          <a:xfrm>
                            <a:off x="0" y="0"/>
                            <a:ext cx="3543300" cy="2819602"/>
                          </a:xfrm>
                          <a:prstGeom prst="rect">
                            <a:avLst/>
                          </a:prstGeom>
                        </pic:spPr>
                      </pic:pic>
                    </a:graphicData>
                  </a:graphic>
                </wp:inline>
              </w:drawing>
            </w:r>
          </w:p>
          <w:p w14:paraId="6E2E546E" w14:textId="08EDDF2A" w:rsidR="00764078" w:rsidRDefault="00764078" w:rsidP="00764078">
            <w:pPr>
              <w:keepNext/>
              <w:jc w:val="center"/>
            </w:pPr>
            <w:r w:rsidRPr="00764078">
              <w:rPr>
                <w:sz w:val="20"/>
              </w:rPr>
              <w:t>a) Código de inserção do ícone menu</w:t>
            </w: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4FA90811">
                  <wp:extent cx="1301277" cy="2819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1706" cy="2841997"/>
                          </a:xfrm>
                          <a:prstGeom prst="rect">
                            <a:avLst/>
                          </a:prstGeom>
                        </pic:spPr>
                      </pic:pic>
                    </a:graphicData>
                  </a:graphic>
                </wp:inline>
              </w:drawing>
            </w:r>
          </w:p>
          <w:p w14:paraId="172187BA" w14:textId="7C5B362F" w:rsidR="00907FB4" w:rsidRDefault="00764078" w:rsidP="00652500">
            <w:pPr>
              <w:pStyle w:val="Legenda"/>
            </w:pPr>
            <w:r>
              <w:t>b</w:t>
            </w:r>
            <w:r w:rsidR="00701C24">
              <w:t xml:space="preserve">) </w:t>
            </w:r>
            <w:r w:rsidRPr="00764078">
              <w:t>Código de inserção do ícone menu</w:t>
            </w:r>
          </w:p>
          <w:p w14:paraId="36F7040B" w14:textId="2DE39BE4" w:rsidR="00764078" w:rsidRPr="00764078" w:rsidRDefault="00764078" w:rsidP="00764078"/>
        </w:tc>
      </w:tr>
    </w:tbl>
    <w:p w14:paraId="1798E846" w14:textId="4F1742DA" w:rsidR="00907FB4" w:rsidRDefault="00764078" w:rsidP="00652500">
      <w:pPr>
        <w:pStyle w:val="Legenda"/>
      </w:pPr>
      <w:r>
        <w:br/>
      </w:r>
      <w:bookmarkStart w:id="31" w:name="_Toc48406088"/>
      <w:bookmarkStart w:id="32" w:name="_Toc49965801"/>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9</w:t>
      </w:r>
      <w:r w:rsidR="00652500">
        <w:rPr>
          <w:noProof/>
        </w:rPr>
        <w:fldChar w:fldCharType="end"/>
      </w:r>
      <w:r w:rsidRPr="00701C24">
        <w:t>: Inserção do ícone</w:t>
      </w:r>
      <w:bookmarkEnd w:id="31"/>
      <w:bookmarkEnd w:id="32"/>
      <w:r w:rsidRPr="00701C24">
        <w:br/>
      </w:r>
      <w:r>
        <w:br/>
      </w:r>
    </w:p>
    <w:p w14:paraId="601389FD" w14:textId="775FDD6E" w:rsidR="00907FB4" w:rsidRPr="00BC1A1A" w:rsidRDefault="00C668C7" w:rsidP="00852F07">
      <w:pPr>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 xml:space="preserve">que é </w:t>
      </w:r>
      <w:r w:rsidR="00A2733F">
        <w:t xml:space="preserve">uma </w:t>
      </w:r>
      <w:r w:rsidR="00FD0424" w:rsidRPr="00FD0424">
        <w:t>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4814"/>
        <w:gridCol w:w="4814"/>
      </w:tblGrid>
      <w:tr w:rsidR="007A6123" w14:paraId="2CF0DA75" w14:textId="77777777" w:rsidTr="00C668C7">
        <w:tc>
          <w:tcPr>
            <w:tcW w:w="4814" w:type="dxa"/>
          </w:tcPr>
          <w:p w14:paraId="488509B6" w14:textId="77777777" w:rsidR="00907FB4" w:rsidRDefault="00907FB4" w:rsidP="00115FE4">
            <w:pPr>
              <w:keepNext/>
              <w:jc w:val="center"/>
            </w:pPr>
            <w:r>
              <w:rPr>
                <w:b/>
                <w:noProof/>
                <w:sz w:val="18"/>
                <w:lang w:eastAsia="pt-BR"/>
              </w:rPr>
              <w:drawing>
                <wp:inline distT="0" distB="0" distL="0" distR="0" wp14:anchorId="270C13D5" wp14:editId="614C6034">
                  <wp:extent cx="2806253" cy="258882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2">
                            <a:extLst>
                              <a:ext uri="{28A0092B-C50C-407E-A947-70E740481C1C}">
                                <a14:useLocalDpi xmlns:a14="http://schemas.microsoft.com/office/drawing/2010/main" val="0"/>
                              </a:ext>
                            </a:extLst>
                          </a:blip>
                          <a:stretch>
                            <a:fillRect/>
                          </a:stretch>
                        </pic:blipFill>
                        <pic:spPr>
                          <a:xfrm>
                            <a:off x="0" y="0"/>
                            <a:ext cx="2851656" cy="2630706"/>
                          </a:xfrm>
                          <a:prstGeom prst="rect">
                            <a:avLst/>
                          </a:prstGeom>
                        </pic:spPr>
                      </pic:pic>
                    </a:graphicData>
                  </a:graphic>
                </wp:inline>
              </w:drawing>
            </w:r>
          </w:p>
          <w:p w14:paraId="1930121B" w14:textId="44DC3F22" w:rsidR="00115FE4" w:rsidRPr="00115FE4" w:rsidRDefault="00115FE4" w:rsidP="00115FE4">
            <w:pPr>
              <w:keepNext/>
              <w:jc w:val="center"/>
            </w:pPr>
            <w:r w:rsidRPr="00115FE4">
              <w:rPr>
                <w:sz w:val="20"/>
              </w:rPr>
              <w:t>a) Código de alteração de cor do ícone menu</w:t>
            </w:r>
          </w:p>
        </w:tc>
        <w:tc>
          <w:tcPr>
            <w:tcW w:w="4814" w:type="dxa"/>
          </w:tcPr>
          <w:p w14:paraId="2825F111" w14:textId="77777777" w:rsidR="00907FB4" w:rsidRDefault="00907FB4" w:rsidP="00115FE4">
            <w:pPr>
              <w:keepNext/>
              <w:jc w:val="center"/>
            </w:pPr>
            <w:r>
              <w:rPr>
                <w:b/>
                <w:noProof/>
                <w:sz w:val="18"/>
                <w:lang w:eastAsia="pt-BR"/>
              </w:rPr>
              <w:drawing>
                <wp:inline distT="0" distB="0" distL="0" distR="0" wp14:anchorId="5A6A07F1" wp14:editId="02283A26">
                  <wp:extent cx="1052349" cy="2280062"/>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4148" cy="2327293"/>
                          </a:xfrm>
                          <a:prstGeom prst="rect">
                            <a:avLst/>
                          </a:prstGeom>
                        </pic:spPr>
                      </pic:pic>
                    </a:graphicData>
                  </a:graphic>
                </wp:inline>
              </w:drawing>
            </w:r>
          </w:p>
          <w:p w14:paraId="1E1F2C3D" w14:textId="506ECC6C" w:rsidR="00115FE4" w:rsidRDefault="00115FE4" w:rsidP="00115FE4">
            <w:pPr>
              <w:keepNext/>
              <w:jc w:val="center"/>
            </w:pPr>
            <w:r w:rsidRPr="00115FE4">
              <w:rPr>
                <w:sz w:val="20"/>
              </w:rPr>
              <w:t>b) Interface gráfica da alteração de cor do ícone menu</w:t>
            </w:r>
          </w:p>
        </w:tc>
      </w:tr>
    </w:tbl>
    <w:p w14:paraId="2EF97A1F" w14:textId="29932BCA" w:rsidR="00907FB4" w:rsidRPr="00115FE4" w:rsidRDefault="00115FE4" w:rsidP="00652500">
      <w:pPr>
        <w:pStyle w:val="Legenda"/>
      </w:pPr>
      <w:r>
        <w:br/>
      </w:r>
      <w:bookmarkStart w:id="33" w:name="_Toc48406089"/>
      <w:bookmarkStart w:id="34" w:name="_Toc49965802"/>
      <w:r w:rsidRPr="00115FE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10</w:t>
      </w:r>
      <w:r w:rsidR="00652500">
        <w:rPr>
          <w:noProof/>
        </w:rPr>
        <w:fldChar w:fldCharType="end"/>
      </w:r>
      <w:r w:rsidRPr="00115FE4">
        <w:t>: Alteração cor do ícone</w:t>
      </w:r>
      <w:bookmarkEnd w:id="33"/>
      <w:bookmarkEnd w:id="34"/>
    </w:p>
    <w:p w14:paraId="0E03B4A2" w14:textId="77777777" w:rsidR="00115FE4" w:rsidRPr="00115FE4" w:rsidRDefault="00115FE4" w:rsidP="00115FE4"/>
    <w:p w14:paraId="33CEB2E8" w14:textId="384E31A0" w:rsidR="00907FB4" w:rsidRDefault="00907FB4" w:rsidP="00907FB4">
      <w:pPr>
        <w:jc w:val="left"/>
      </w:pPr>
      <w:r>
        <w:lastRenderedPageBreak/>
        <w:t xml:space="preserve">Na </w:t>
      </w:r>
      <w:r w:rsidR="007A6123">
        <w:t>imagem</w:t>
      </w:r>
      <w:r>
        <w:t xml:space="preserve"> </w:t>
      </w:r>
      <w:r w:rsidR="006B1DBF">
        <w:t>d</w:t>
      </w:r>
      <w:r w:rsidR="007A6123">
        <w:t>o</w:t>
      </w:r>
      <w:r w:rsidR="006B1DBF">
        <w:t xml:space="preserve"> código </w:t>
      </w:r>
      <w:r w:rsidR="0001108B">
        <w:t>da página anterior</w:t>
      </w:r>
      <w:r w:rsidR="007A6123">
        <w:t xml:space="preserve"> (Figura 10a)</w:t>
      </w:r>
      <w:r w:rsidR="006B1DBF">
        <w:t>,</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rsidR="00A2733F">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6246"/>
        <w:gridCol w:w="3382"/>
      </w:tblGrid>
      <w:tr w:rsidR="00907FB4" w14:paraId="5DC21589" w14:textId="77777777" w:rsidTr="00C668C7">
        <w:tc>
          <w:tcPr>
            <w:tcW w:w="4814" w:type="dxa"/>
          </w:tcPr>
          <w:p w14:paraId="49CBEFBD" w14:textId="77777777" w:rsidR="00907FB4" w:rsidRDefault="00907FB4" w:rsidP="00CA37F1">
            <w:pPr>
              <w:keepNext/>
              <w:jc w:val="center"/>
            </w:pPr>
            <w:r>
              <w:rPr>
                <w:b/>
                <w:noProof/>
                <w:sz w:val="18"/>
                <w:lang w:eastAsia="pt-BR"/>
              </w:rPr>
              <w:drawing>
                <wp:inline distT="0" distB="0" distL="0" distR="0" wp14:anchorId="427AB424" wp14:editId="597FE15A">
                  <wp:extent cx="3821373" cy="2004654"/>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4">
                            <a:extLst>
                              <a:ext uri="{28A0092B-C50C-407E-A947-70E740481C1C}">
                                <a14:useLocalDpi xmlns:a14="http://schemas.microsoft.com/office/drawing/2010/main" val="0"/>
                              </a:ext>
                            </a:extLst>
                          </a:blip>
                          <a:stretch>
                            <a:fillRect/>
                          </a:stretch>
                        </pic:blipFill>
                        <pic:spPr>
                          <a:xfrm>
                            <a:off x="0" y="0"/>
                            <a:ext cx="3854313" cy="2021934"/>
                          </a:xfrm>
                          <a:prstGeom prst="rect">
                            <a:avLst/>
                          </a:prstGeom>
                        </pic:spPr>
                      </pic:pic>
                    </a:graphicData>
                  </a:graphic>
                </wp:inline>
              </w:drawing>
            </w:r>
          </w:p>
          <w:p w14:paraId="4BDF5F65" w14:textId="14906DA8" w:rsidR="00CA37F1" w:rsidRDefault="00CA37F1" w:rsidP="00CA37F1">
            <w:pPr>
              <w:keepNext/>
              <w:jc w:val="center"/>
            </w:pPr>
            <w:r w:rsidRPr="00CA37F1">
              <w:rPr>
                <w:sz w:val="20"/>
              </w:rPr>
              <w:t>a</w:t>
            </w:r>
            <w:r>
              <w:rPr>
                <w:sz w:val="20"/>
              </w:rPr>
              <w:t>)</w:t>
            </w:r>
            <w:r w:rsidRPr="00CA37F1">
              <w:rPr>
                <w:sz w:val="20"/>
              </w:rPr>
              <w:t xml:space="preserve"> Código de alteração do ícone</w:t>
            </w:r>
          </w:p>
        </w:tc>
        <w:tc>
          <w:tcPr>
            <w:tcW w:w="4814" w:type="dxa"/>
          </w:tcPr>
          <w:p w14:paraId="5E702D9A" w14:textId="77777777" w:rsidR="00907FB4" w:rsidRDefault="00907FB4" w:rsidP="00CA37F1">
            <w:pPr>
              <w:keepNext/>
              <w:jc w:val="center"/>
            </w:pPr>
            <w:r>
              <w:rPr>
                <w:b/>
                <w:noProof/>
                <w:sz w:val="18"/>
                <w:lang w:eastAsia="pt-BR"/>
              </w:rPr>
              <w:drawing>
                <wp:inline distT="0" distB="0" distL="0" distR="0" wp14:anchorId="3ABE88DD" wp14:editId="0BBB5539">
                  <wp:extent cx="888165" cy="1924334"/>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8352" cy="1968072"/>
                          </a:xfrm>
                          <a:prstGeom prst="rect">
                            <a:avLst/>
                          </a:prstGeom>
                        </pic:spPr>
                      </pic:pic>
                    </a:graphicData>
                  </a:graphic>
                </wp:inline>
              </w:drawing>
            </w:r>
          </w:p>
          <w:p w14:paraId="76134EC7" w14:textId="7BF33602" w:rsidR="00CA37F1" w:rsidRDefault="00CA37F1" w:rsidP="00CA37F1">
            <w:pPr>
              <w:keepNext/>
              <w:jc w:val="center"/>
            </w:pPr>
            <w:r w:rsidRPr="00CA37F1">
              <w:rPr>
                <w:sz w:val="20"/>
              </w:rPr>
              <w:t>b</w:t>
            </w:r>
            <w:r>
              <w:rPr>
                <w:sz w:val="20"/>
              </w:rPr>
              <w:t>)</w:t>
            </w:r>
            <w:r w:rsidRPr="00CA37F1">
              <w:rPr>
                <w:sz w:val="20"/>
              </w:rPr>
              <w:t xml:space="preserve"> Interface gráfica da alteração do ícone</w:t>
            </w:r>
          </w:p>
        </w:tc>
      </w:tr>
    </w:tbl>
    <w:p w14:paraId="79C122AD" w14:textId="358316A7" w:rsidR="00907FB4" w:rsidRDefault="00CA37F1" w:rsidP="00652500">
      <w:pPr>
        <w:pStyle w:val="Legenda"/>
      </w:pPr>
      <w:r>
        <w:br/>
      </w:r>
      <w:bookmarkStart w:id="35" w:name="_Toc48406090"/>
      <w:bookmarkStart w:id="36" w:name="_Toc49965803"/>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11</w:t>
      </w:r>
      <w:r w:rsidR="00652500">
        <w:rPr>
          <w:noProof/>
        </w:rPr>
        <w:fldChar w:fldCharType="end"/>
      </w:r>
      <w:r>
        <w:t>: Alteração ícone</w:t>
      </w:r>
      <w:bookmarkEnd w:id="35"/>
      <w:bookmarkEnd w:id="36"/>
    </w:p>
    <w:p w14:paraId="0108CDCD" w14:textId="77777777" w:rsidR="00CA37F1" w:rsidRPr="00CA37F1" w:rsidRDefault="00CA37F1" w:rsidP="00CA37F1"/>
    <w:p w14:paraId="015C34FF" w14:textId="09AA19EB" w:rsidR="00907FB4" w:rsidRDefault="00907FB4" w:rsidP="00630FB1">
      <w:r>
        <w:t xml:space="preserve">Na </w:t>
      </w:r>
      <w:r w:rsidR="000B3011">
        <w:t>imagem</w:t>
      </w:r>
      <w:r>
        <w:t xml:space="preserve"> </w:t>
      </w:r>
      <w:r w:rsidR="00FE3A96">
        <w:t xml:space="preserve">acima </w:t>
      </w:r>
      <w:r w:rsidR="007A6123">
        <w:t>(Figura 11)</w:t>
      </w:r>
      <w:r w:rsidR="00A1339F">
        <w:t xml:space="preserve"> </w:t>
      </w:r>
      <w:r>
        <w:t xml:space="preserve">é exibida algumas das opções de ícones que começam com a letra </w:t>
      </w:r>
      <w:r w:rsidR="00A1339F">
        <w:t>“</w:t>
      </w:r>
      <w:r>
        <w:t>s</w:t>
      </w:r>
      <w:r w:rsidR="00A1339F">
        <w:t>”</w:t>
      </w:r>
      <w:r>
        <w:t>. No próprio site da ferramenta</w:t>
      </w:r>
      <w:r w:rsidR="004D7B07">
        <w:t>,</w:t>
      </w:r>
      <w:r>
        <w:t xml:space="preserve"> </w:t>
      </w:r>
      <w:r w:rsidR="004D7B07">
        <w:t>contém</w:t>
      </w:r>
      <w:r>
        <w:t xml:space="preserve"> todas as imagens dos ícones e seus </w:t>
      </w:r>
      <w:r w:rsidR="004D7B07">
        <w:t xml:space="preserve">respectivos </w:t>
      </w:r>
      <w:r>
        <w:t xml:space="preserve">nomes para </w:t>
      </w:r>
      <w:r w:rsidR="00A1339F">
        <w:t>ser</w:t>
      </w:r>
      <w:r w:rsidR="00592FB6">
        <w:t>em</w:t>
      </w:r>
      <w:r w:rsidR="00A1339F">
        <w:t xml:space="preserve"> inserido</w:t>
      </w:r>
      <w:r w:rsidR="00592FB6">
        <w:t>s</w:t>
      </w:r>
      <w:r w:rsidR="00A1339F">
        <w:t xml:space="preserve">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4814"/>
        <w:gridCol w:w="4814"/>
      </w:tblGrid>
      <w:tr w:rsidR="00012FC1" w14:paraId="14BDEBE9" w14:textId="77777777" w:rsidTr="00C668C7">
        <w:tc>
          <w:tcPr>
            <w:tcW w:w="4814" w:type="dxa"/>
          </w:tcPr>
          <w:p w14:paraId="1CECCF69" w14:textId="77777777" w:rsidR="00907FB4" w:rsidRDefault="00907FB4" w:rsidP="00340315">
            <w:pPr>
              <w:keepNext/>
              <w:jc w:val="center"/>
            </w:pPr>
            <w:r>
              <w:rPr>
                <w:b/>
                <w:noProof/>
                <w:sz w:val="18"/>
                <w:lang w:eastAsia="pt-BR"/>
              </w:rPr>
              <w:drawing>
                <wp:inline distT="0" distB="0" distL="0" distR="0" wp14:anchorId="0E92C8F1" wp14:editId="449F92CF">
                  <wp:extent cx="2415654" cy="1743664"/>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6">
                            <a:extLst>
                              <a:ext uri="{28A0092B-C50C-407E-A947-70E740481C1C}">
                                <a14:useLocalDpi xmlns:a14="http://schemas.microsoft.com/office/drawing/2010/main" val="0"/>
                              </a:ext>
                            </a:extLst>
                          </a:blip>
                          <a:stretch>
                            <a:fillRect/>
                          </a:stretch>
                        </pic:blipFill>
                        <pic:spPr>
                          <a:xfrm>
                            <a:off x="0" y="0"/>
                            <a:ext cx="2472086" cy="1784398"/>
                          </a:xfrm>
                          <a:prstGeom prst="rect">
                            <a:avLst/>
                          </a:prstGeom>
                        </pic:spPr>
                      </pic:pic>
                    </a:graphicData>
                  </a:graphic>
                </wp:inline>
              </w:drawing>
            </w:r>
          </w:p>
          <w:p w14:paraId="61E9253B" w14:textId="64A91267" w:rsidR="00340315" w:rsidRDefault="00340315" w:rsidP="00340315">
            <w:pPr>
              <w:keepNext/>
              <w:jc w:val="center"/>
            </w:pPr>
            <w:r w:rsidRPr="00340315">
              <w:rPr>
                <w:sz w:val="20"/>
              </w:rPr>
              <w:t>a</w:t>
            </w:r>
            <w:r>
              <w:rPr>
                <w:sz w:val="20"/>
              </w:rPr>
              <w:t>)</w:t>
            </w:r>
            <w:r w:rsidRPr="00340315">
              <w:rPr>
                <w:sz w:val="20"/>
              </w:rPr>
              <w:t xml:space="preserve"> Código da chamada de função de campo de texto</w:t>
            </w:r>
          </w:p>
        </w:tc>
        <w:tc>
          <w:tcPr>
            <w:tcW w:w="4814" w:type="dxa"/>
          </w:tcPr>
          <w:p w14:paraId="03422E09" w14:textId="77777777" w:rsidR="00907FB4" w:rsidRDefault="00907FB4" w:rsidP="00340315">
            <w:pPr>
              <w:keepNext/>
              <w:jc w:val="center"/>
              <w:rPr>
                <w:b/>
                <w:iCs/>
                <w:sz w:val="20"/>
                <w:szCs w:val="18"/>
              </w:rPr>
            </w:pPr>
            <w:r>
              <w:rPr>
                <w:b/>
                <w:noProof/>
                <w:sz w:val="18"/>
                <w:lang w:eastAsia="pt-BR"/>
              </w:rPr>
              <w:drawing>
                <wp:inline distT="0" distB="0" distL="0" distR="0" wp14:anchorId="3FBCE9FA" wp14:editId="2A7F3EAD">
                  <wp:extent cx="850368" cy="1842447"/>
                  <wp:effectExtent l="0" t="0" r="698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76054" cy="1898098"/>
                          </a:xfrm>
                          <a:prstGeom prst="rect">
                            <a:avLst/>
                          </a:prstGeom>
                        </pic:spPr>
                      </pic:pic>
                    </a:graphicData>
                  </a:graphic>
                </wp:inline>
              </w:drawing>
            </w:r>
          </w:p>
          <w:p w14:paraId="48E50357" w14:textId="2DCED04D" w:rsidR="00340315" w:rsidRDefault="00340315" w:rsidP="00340315">
            <w:pPr>
              <w:keepNext/>
              <w:jc w:val="center"/>
            </w:pPr>
            <w:r w:rsidRPr="00340315">
              <w:rPr>
                <w:sz w:val="20"/>
              </w:rPr>
              <w:t>b</w:t>
            </w:r>
            <w:r>
              <w:rPr>
                <w:sz w:val="20"/>
              </w:rPr>
              <w:t>)</w:t>
            </w:r>
            <w:r w:rsidRPr="00340315">
              <w:rPr>
                <w:sz w:val="20"/>
              </w:rPr>
              <w:t xml:space="preserve"> Interface gráfica da inserção do campo de texto</w:t>
            </w:r>
          </w:p>
        </w:tc>
      </w:tr>
    </w:tbl>
    <w:p w14:paraId="5510122D" w14:textId="4FAB66C7" w:rsidR="00907FB4" w:rsidRDefault="00340315" w:rsidP="00652500">
      <w:pPr>
        <w:pStyle w:val="Legenda"/>
      </w:pPr>
      <w:r>
        <w:br/>
      </w:r>
      <w:bookmarkStart w:id="37" w:name="_Toc48406091"/>
      <w:bookmarkStart w:id="38" w:name="_Toc49965804"/>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12</w:t>
      </w:r>
      <w:r w:rsidR="00652500">
        <w:rPr>
          <w:noProof/>
        </w:rPr>
        <w:fldChar w:fldCharType="end"/>
      </w:r>
      <w:r>
        <w:t>: Inserção campo de texto</w:t>
      </w:r>
      <w:bookmarkEnd w:id="37"/>
      <w:bookmarkEnd w:id="38"/>
    </w:p>
    <w:p w14:paraId="7D92C2F8" w14:textId="77777777" w:rsidR="00340315" w:rsidRPr="00340315" w:rsidRDefault="00340315" w:rsidP="00340315"/>
    <w:p w14:paraId="64961B97" w14:textId="5E05021D" w:rsidR="00907FB4" w:rsidRDefault="00907FB4" w:rsidP="00907FB4">
      <w:r>
        <w:lastRenderedPageBreak/>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w:t>
      </w:r>
      <w:r w:rsidR="00856A47">
        <w:t>ilustrado</w:t>
      </w:r>
      <w:r>
        <w:t xml:space="preserve"> na</w:t>
      </w:r>
      <w:r w:rsidR="00DC7149">
        <w:t>s</w:t>
      </w:r>
      <w:r>
        <w:t xml:space="preserve"> </w:t>
      </w:r>
      <w:r w:rsidR="00856A47">
        <w:t>imagens</w:t>
      </w:r>
      <w:r>
        <w:t xml:space="preserve"> </w:t>
      </w:r>
      <w:r w:rsidR="0032572F">
        <w:t>das páginas anteriores</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8">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652500">
      <w:pPr>
        <w:pStyle w:val="Legenda"/>
      </w:pPr>
      <w:bookmarkStart w:id="39" w:name="_Toc48406092"/>
      <w:bookmarkStart w:id="40" w:name="_Toc4996580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13</w:t>
      </w:r>
      <w:r w:rsidR="003874EB">
        <w:rPr>
          <w:noProof/>
        </w:rPr>
        <w:fldChar w:fldCharType="end"/>
      </w:r>
      <w:r w:rsidRPr="00E71BEC">
        <w:t>: Código da função para inserir campo de texto</w:t>
      </w:r>
      <w:bookmarkEnd w:id="39"/>
      <w:bookmarkEnd w:id="40"/>
    </w:p>
    <w:p w14:paraId="49A013FC" w14:textId="77777777" w:rsidR="007A2FCC" w:rsidRPr="007A2FCC" w:rsidRDefault="007A2FCC" w:rsidP="007A2FCC"/>
    <w:p w14:paraId="3D605F49" w14:textId="3F031830" w:rsidR="00907FB4" w:rsidRPr="009A5534" w:rsidRDefault="00907FB4" w:rsidP="00361AFF">
      <w:r>
        <w:t xml:space="preserve">Na função </w:t>
      </w:r>
      <w:r w:rsidRPr="00434F5B">
        <w:rPr>
          <w:b/>
        </w:rPr>
        <w:t>retornaTextField</w:t>
      </w:r>
      <w:r w:rsidR="00CA2F15">
        <w:t xml:space="preserve"> é re</w:t>
      </w:r>
      <w:r>
        <w:t xml:space="preserve">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5021"/>
        <w:gridCol w:w="4607"/>
      </w:tblGrid>
      <w:tr w:rsidR="005B6B41" w14:paraId="0E93F4FC" w14:textId="77777777" w:rsidTr="00C668C7">
        <w:tc>
          <w:tcPr>
            <w:tcW w:w="4814" w:type="dxa"/>
          </w:tcPr>
          <w:p w14:paraId="6955D3E2" w14:textId="77777777" w:rsidR="00E66D44" w:rsidRDefault="00907FB4" w:rsidP="00E66D44">
            <w:pPr>
              <w:keepNext/>
              <w:jc w:val="center"/>
            </w:pPr>
            <w:r>
              <w:rPr>
                <w:b/>
                <w:noProof/>
                <w:sz w:val="18"/>
                <w:lang w:eastAsia="pt-BR"/>
              </w:rPr>
              <w:drawing>
                <wp:inline distT="0" distB="0" distL="0" distR="0" wp14:anchorId="0D5824F4" wp14:editId="54DFA472">
                  <wp:extent cx="3051544" cy="1804392"/>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29">
                            <a:extLst>
                              <a:ext uri="{28A0092B-C50C-407E-A947-70E740481C1C}">
                                <a14:useLocalDpi xmlns:a14="http://schemas.microsoft.com/office/drawing/2010/main" val="0"/>
                              </a:ext>
                            </a:extLst>
                          </a:blip>
                          <a:stretch>
                            <a:fillRect/>
                          </a:stretch>
                        </pic:blipFill>
                        <pic:spPr>
                          <a:xfrm>
                            <a:off x="0" y="0"/>
                            <a:ext cx="3089994" cy="1827127"/>
                          </a:xfrm>
                          <a:prstGeom prst="rect">
                            <a:avLst/>
                          </a:prstGeom>
                        </pic:spPr>
                      </pic:pic>
                    </a:graphicData>
                  </a:graphic>
                </wp:inline>
              </w:drawing>
            </w:r>
          </w:p>
          <w:p w14:paraId="700B317A" w14:textId="3BA8EAD8" w:rsidR="00E66D44" w:rsidRDefault="00E66D44" w:rsidP="00E66D44">
            <w:pPr>
              <w:keepNext/>
              <w:jc w:val="center"/>
            </w:pPr>
            <w:r w:rsidRPr="00E66D44">
              <w:rPr>
                <w:sz w:val="20"/>
              </w:rPr>
              <w:t>a</w:t>
            </w:r>
            <w:r>
              <w:rPr>
                <w:sz w:val="20"/>
              </w:rPr>
              <w:t>)</w:t>
            </w:r>
            <w:r w:rsidRPr="00E66D44">
              <w:rPr>
                <w:sz w:val="20"/>
              </w:rPr>
              <w:t xml:space="preserve"> Código da inserção do botão flutuante</w:t>
            </w:r>
          </w:p>
        </w:tc>
        <w:tc>
          <w:tcPr>
            <w:tcW w:w="4814" w:type="dxa"/>
          </w:tcPr>
          <w:p w14:paraId="585B7D39" w14:textId="77777777" w:rsidR="00E66D44" w:rsidRDefault="00907FB4" w:rsidP="00E66D44">
            <w:pPr>
              <w:keepNext/>
              <w:jc w:val="center"/>
            </w:pPr>
            <w:r>
              <w:rPr>
                <w:b/>
                <w:noProof/>
                <w:sz w:val="18"/>
                <w:lang w:eastAsia="pt-BR"/>
              </w:rPr>
              <w:drawing>
                <wp:inline distT="0" distB="0" distL="0" distR="0" wp14:anchorId="38412142" wp14:editId="5E5D58E1">
                  <wp:extent cx="770461" cy="166931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6419" cy="1703888"/>
                          </a:xfrm>
                          <a:prstGeom prst="rect">
                            <a:avLst/>
                          </a:prstGeom>
                        </pic:spPr>
                      </pic:pic>
                    </a:graphicData>
                  </a:graphic>
                </wp:inline>
              </w:drawing>
            </w:r>
          </w:p>
          <w:p w14:paraId="634FFC6E" w14:textId="548DCAFB" w:rsidR="00E66D44" w:rsidRDefault="00E66D44" w:rsidP="00E66D44">
            <w:pPr>
              <w:keepNext/>
              <w:jc w:val="center"/>
            </w:pPr>
            <w:r w:rsidRPr="00E66D44">
              <w:rPr>
                <w:sz w:val="20"/>
              </w:rPr>
              <w:t>b</w:t>
            </w:r>
            <w:r>
              <w:rPr>
                <w:sz w:val="20"/>
              </w:rPr>
              <w:t>)</w:t>
            </w:r>
            <w:r w:rsidRPr="00E66D44">
              <w:rPr>
                <w:sz w:val="20"/>
              </w:rPr>
              <w:t xml:space="preserve"> Interface gráfica da inserção do botão flutuante</w:t>
            </w:r>
          </w:p>
        </w:tc>
      </w:tr>
    </w:tbl>
    <w:p w14:paraId="5D2A2609" w14:textId="7DD2139C" w:rsidR="00907FB4" w:rsidRDefault="00E66D44" w:rsidP="00652500">
      <w:pPr>
        <w:pStyle w:val="Legenda"/>
      </w:pPr>
      <w:r>
        <w:br/>
      </w:r>
      <w:bookmarkStart w:id="41" w:name="_Toc48406093"/>
      <w:bookmarkStart w:id="42" w:name="_Toc49965806"/>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14</w:t>
      </w:r>
      <w:r w:rsidR="00652500">
        <w:rPr>
          <w:noProof/>
        </w:rPr>
        <w:fldChar w:fldCharType="end"/>
      </w:r>
      <w:r>
        <w:t>: Botão flutuante</w:t>
      </w:r>
      <w:bookmarkEnd w:id="41"/>
      <w:bookmarkEnd w:id="42"/>
    </w:p>
    <w:p w14:paraId="7F4731FE" w14:textId="77777777" w:rsidR="00E66D44" w:rsidRPr="00E66D44" w:rsidRDefault="00E66D44" w:rsidP="00E66D44"/>
    <w:p w14:paraId="350213D7" w14:textId="6EF87979" w:rsidR="00907FB4" w:rsidRPr="007B61CE" w:rsidRDefault="00907FB4" w:rsidP="005834D7">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w:t>
      </w:r>
      <w:r w:rsidR="00A75D25">
        <w:t>,</w:t>
      </w:r>
      <w:r>
        <w:t xml:space="preserve"> ele sempre ficará fixo. O botão poderá ficar no lado direito, esquerdo ou centro, com qualquer ícone </w:t>
      </w:r>
      <w:r w:rsidR="00023D39">
        <w:t xml:space="preserve">e </w:t>
      </w:r>
      <w:r>
        <w:t xml:space="preserve">de qualquer cor. </w:t>
      </w:r>
    </w:p>
    <w:tbl>
      <w:tblPr>
        <w:tblStyle w:val="Tabelacomgrade"/>
        <w:tblW w:w="0" w:type="auto"/>
        <w:tblLook w:val="04A0" w:firstRow="1" w:lastRow="0" w:firstColumn="1" w:lastColumn="0" w:noHBand="0" w:noVBand="1"/>
      </w:tblPr>
      <w:tblGrid>
        <w:gridCol w:w="4814"/>
        <w:gridCol w:w="4814"/>
      </w:tblGrid>
      <w:tr w:rsidR="005B6B41" w14:paraId="79F2A246" w14:textId="77777777" w:rsidTr="00C668C7">
        <w:tc>
          <w:tcPr>
            <w:tcW w:w="4814" w:type="dxa"/>
          </w:tcPr>
          <w:p w14:paraId="1C1FD3CA" w14:textId="77777777" w:rsidR="00907FB4" w:rsidRDefault="00907FB4" w:rsidP="00086425">
            <w:pPr>
              <w:keepNext/>
              <w:jc w:val="center"/>
            </w:pPr>
            <w:r>
              <w:rPr>
                <w:b/>
                <w:noProof/>
                <w:sz w:val="18"/>
                <w:lang w:eastAsia="pt-BR"/>
              </w:rPr>
              <w:lastRenderedPageBreak/>
              <w:drawing>
                <wp:inline distT="0" distB="0" distL="0" distR="0" wp14:anchorId="2E25A1D4" wp14:editId="42712E97">
                  <wp:extent cx="2030819" cy="1943283"/>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1">
                            <a:extLst>
                              <a:ext uri="{28A0092B-C50C-407E-A947-70E740481C1C}">
                                <a14:useLocalDpi xmlns:a14="http://schemas.microsoft.com/office/drawing/2010/main" val="0"/>
                              </a:ext>
                            </a:extLst>
                          </a:blip>
                          <a:stretch>
                            <a:fillRect/>
                          </a:stretch>
                        </pic:blipFill>
                        <pic:spPr>
                          <a:xfrm>
                            <a:off x="0" y="0"/>
                            <a:ext cx="2045096" cy="1956945"/>
                          </a:xfrm>
                          <a:prstGeom prst="rect">
                            <a:avLst/>
                          </a:prstGeom>
                        </pic:spPr>
                      </pic:pic>
                    </a:graphicData>
                  </a:graphic>
                </wp:inline>
              </w:drawing>
            </w:r>
          </w:p>
          <w:p w14:paraId="7FE08085" w14:textId="78BBAFDA" w:rsidR="00086425" w:rsidRDefault="00086425" w:rsidP="00086425">
            <w:pPr>
              <w:keepNext/>
              <w:jc w:val="center"/>
            </w:pPr>
            <w:r w:rsidRPr="00086425">
              <w:rPr>
                <w:sz w:val="20"/>
              </w:rPr>
              <w:t>a</w:t>
            </w:r>
            <w:r>
              <w:rPr>
                <w:sz w:val="20"/>
              </w:rPr>
              <w:t>)</w:t>
            </w:r>
            <w:r w:rsidRPr="00086425">
              <w:rPr>
                <w:sz w:val="20"/>
              </w:rPr>
              <w:t xml:space="preserve"> Código da inserção da barra inferior de navegação</w:t>
            </w:r>
          </w:p>
        </w:tc>
        <w:tc>
          <w:tcPr>
            <w:tcW w:w="4814" w:type="dxa"/>
          </w:tcPr>
          <w:p w14:paraId="24C58C38" w14:textId="77777777" w:rsidR="00907FB4" w:rsidRDefault="00907FB4" w:rsidP="00086425">
            <w:pPr>
              <w:keepNext/>
              <w:jc w:val="center"/>
            </w:pPr>
            <w:r>
              <w:rPr>
                <w:b/>
                <w:noProof/>
                <w:sz w:val="18"/>
                <w:lang w:eastAsia="pt-BR"/>
              </w:rPr>
              <w:drawing>
                <wp:inline distT="0" distB="0" distL="0" distR="0" wp14:anchorId="3AAD0456" wp14:editId="6338E842">
                  <wp:extent cx="907869" cy="1967023"/>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3287" cy="1978761"/>
                          </a:xfrm>
                          <a:prstGeom prst="rect">
                            <a:avLst/>
                          </a:prstGeom>
                        </pic:spPr>
                      </pic:pic>
                    </a:graphicData>
                  </a:graphic>
                </wp:inline>
              </w:drawing>
            </w:r>
          </w:p>
          <w:p w14:paraId="7FFBCCF4" w14:textId="4ED2CD1D" w:rsidR="00086425" w:rsidRDefault="00086425" w:rsidP="00086425">
            <w:pPr>
              <w:keepNext/>
              <w:jc w:val="center"/>
            </w:pPr>
            <w:r w:rsidRPr="00086425">
              <w:rPr>
                <w:sz w:val="20"/>
              </w:rPr>
              <w:t>b</w:t>
            </w:r>
            <w:r>
              <w:rPr>
                <w:sz w:val="20"/>
              </w:rPr>
              <w:t>)</w:t>
            </w:r>
            <w:r w:rsidRPr="00086425">
              <w:rPr>
                <w:sz w:val="20"/>
              </w:rPr>
              <w:t xml:space="preserve"> Interface gráfica da inserção da barra inferior de navegação</w:t>
            </w:r>
          </w:p>
        </w:tc>
      </w:tr>
    </w:tbl>
    <w:p w14:paraId="6C485E86" w14:textId="0DAA28F9" w:rsidR="00907FB4" w:rsidRDefault="00086425" w:rsidP="00652500">
      <w:pPr>
        <w:pStyle w:val="Legenda"/>
      </w:pPr>
      <w:r>
        <w:br/>
      </w:r>
      <w:bookmarkStart w:id="43" w:name="_Toc48406094"/>
      <w:bookmarkStart w:id="44" w:name="_Toc49965807"/>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15</w:t>
      </w:r>
      <w:r w:rsidR="00652500">
        <w:rPr>
          <w:noProof/>
        </w:rPr>
        <w:fldChar w:fldCharType="end"/>
      </w:r>
      <w:r>
        <w:t>: Barra inferior de navegação</w:t>
      </w:r>
      <w:bookmarkEnd w:id="43"/>
      <w:bookmarkEnd w:id="44"/>
    </w:p>
    <w:p w14:paraId="53F293E0" w14:textId="77777777" w:rsidR="00086425" w:rsidRPr="00086425" w:rsidRDefault="00086425" w:rsidP="00086425"/>
    <w:p w14:paraId="2F5F27B4" w14:textId="430AABEB" w:rsidR="00907FB4" w:rsidRPr="00BC079A" w:rsidRDefault="00907FB4" w:rsidP="00F60952">
      <w:r w:rsidRPr="00BC079A">
        <w:t>Para deixar o aplicativo de exibição mais elegante, foi inserido</w:t>
      </w:r>
      <w:r>
        <w:t xml:space="preserve"> como mostra</w:t>
      </w:r>
      <w:r w:rsidR="00CA2F15">
        <w:t xml:space="preserve"> a</w:t>
      </w:r>
      <w:r w:rsidR="003A372B">
        <w:t xml:space="preserve"> Figura 15 acima,</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isso </w:t>
      </w:r>
      <w:r>
        <w:t xml:space="preserve">tem </w:t>
      </w:r>
      <w:r w:rsidR="00A87781">
        <w:t>solução</w:t>
      </w:r>
      <w:r>
        <w:t xml:space="preserve"> e </w:t>
      </w:r>
      <w:r w:rsidRPr="00BC079A">
        <w:t xml:space="preserve">será </w:t>
      </w:r>
      <w:r>
        <w:t>exibido na próxima imagem.</w:t>
      </w:r>
    </w:p>
    <w:tbl>
      <w:tblPr>
        <w:tblStyle w:val="Tabelacomgrade"/>
        <w:tblW w:w="0" w:type="auto"/>
        <w:tblLook w:val="04A0" w:firstRow="1" w:lastRow="0" w:firstColumn="1" w:lastColumn="0" w:noHBand="0" w:noVBand="1"/>
      </w:tblPr>
      <w:tblGrid>
        <w:gridCol w:w="5976"/>
        <w:gridCol w:w="3652"/>
      </w:tblGrid>
      <w:tr w:rsidR="00907FB4" w14:paraId="0C4A337C" w14:textId="77777777" w:rsidTr="00C668C7">
        <w:tc>
          <w:tcPr>
            <w:tcW w:w="4814" w:type="dxa"/>
          </w:tcPr>
          <w:p w14:paraId="5F5517C2" w14:textId="77777777" w:rsidR="00907FB4" w:rsidRDefault="00907FB4" w:rsidP="00A93CE4">
            <w:pPr>
              <w:keepNext/>
              <w:jc w:val="center"/>
            </w:pPr>
            <w:r>
              <w:rPr>
                <w:b/>
                <w:noProof/>
                <w:sz w:val="18"/>
                <w:lang w:eastAsia="pt-BR"/>
              </w:rPr>
              <w:drawing>
                <wp:inline distT="0" distB="0" distL="0" distR="0" wp14:anchorId="0F71C23C" wp14:editId="53BF620B">
                  <wp:extent cx="3657600" cy="221740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3">
                            <a:extLst>
                              <a:ext uri="{28A0092B-C50C-407E-A947-70E740481C1C}">
                                <a14:useLocalDpi xmlns:a14="http://schemas.microsoft.com/office/drawing/2010/main" val="0"/>
                              </a:ext>
                            </a:extLst>
                          </a:blip>
                          <a:stretch>
                            <a:fillRect/>
                          </a:stretch>
                        </pic:blipFill>
                        <pic:spPr>
                          <a:xfrm>
                            <a:off x="0" y="0"/>
                            <a:ext cx="3671522" cy="2225846"/>
                          </a:xfrm>
                          <a:prstGeom prst="rect">
                            <a:avLst/>
                          </a:prstGeom>
                        </pic:spPr>
                      </pic:pic>
                    </a:graphicData>
                  </a:graphic>
                </wp:inline>
              </w:drawing>
            </w:r>
          </w:p>
          <w:p w14:paraId="68499E2E" w14:textId="2EED1E5E" w:rsidR="00A93CE4" w:rsidRDefault="00A93CE4" w:rsidP="00A93CE4">
            <w:pPr>
              <w:keepNext/>
              <w:jc w:val="center"/>
            </w:pPr>
            <w:r w:rsidRPr="00A93CE4">
              <w:rPr>
                <w:sz w:val="20"/>
              </w:rPr>
              <w:t>a) Código da ancoragem do botão com a barra de navegação</w:t>
            </w:r>
          </w:p>
        </w:tc>
        <w:tc>
          <w:tcPr>
            <w:tcW w:w="4814" w:type="dxa"/>
          </w:tcPr>
          <w:p w14:paraId="2ABB3A28" w14:textId="77777777" w:rsidR="00907FB4" w:rsidRDefault="00907FB4" w:rsidP="00A93CE4">
            <w:pPr>
              <w:keepNext/>
              <w:jc w:val="center"/>
              <w:rPr>
                <w:b/>
                <w:iCs/>
                <w:sz w:val="20"/>
                <w:szCs w:val="18"/>
              </w:rPr>
            </w:pPr>
            <w:r>
              <w:rPr>
                <w:b/>
                <w:noProof/>
                <w:sz w:val="18"/>
                <w:lang w:eastAsia="pt-BR"/>
              </w:rPr>
              <w:drawing>
                <wp:inline distT="0" distB="0" distL="0" distR="0" wp14:anchorId="06569C42" wp14:editId="3287C997">
                  <wp:extent cx="1068791" cy="2315688"/>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3758" cy="2348116"/>
                          </a:xfrm>
                          <a:prstGeom prst="rect">
                            <a:avLst/>
                          </a:prstGeom>
                        </pic:spPr>
                      </pic:pic>
                    </a:graphicData>
                  </a:graphic>
                </wp:inline>
              </w:drawing>
            </w:r>
          </w:p>
          <w:p w14:paraId="7D7F00AF" w14:textId="7BB4C791" w:rsidR="00A93CE4" w:rsidRDefault="00A93CE4" w:rsidP="00A93CE4">
            <w:pPr>
              <w:keepNext/>
              <w:jc w:val="center"/>
            </w:pPr>
            <w:r w:rsidRPr="00A93CE4">
              <w:rPr>
                <w:sz w:val="20"/>
              </w:rPr>
              <w:t>b) Interface gráfica da ancoragem do botão com a barra de navegação</w:t>
            </w:r>
          </w:p>
        </w:tc>
      </w:tr>
    </w:tbl>
    <w:p w14:paraId="15A5E3E8" w14:textId="2D866CA0" w:rsidR="00907FB4" w:rsidRDefault="00A93CE4" w:rsidP="00652500">
      <w:pPr>
        <w:pStyle w:val="Legenda"/>
      </w:pPr>
      <w:r>
        <w:br/>
      </w:r>
      <w:bookmarkStart w:id="45" w:name="_Toc48406095"/>
      <w:bookmarkStart w:id="46" w:name="_Toc49965808"/>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16</w:t>
      </w:r>
      <w:r w:rsidR="00652500">
        <w:rPr>
          <w:noProof/>
        </w:rPr>
        <w:fldChar w:fldCharType="end"/>
      </w:r>
      <w:r>
        <w:t>: Ancoragem do botão flutuante</w:t>
      </w:r>
      <w:bookmarkEnd w:id="45"/>
      <w:bookmarkEnd w:id="46"/>
    </w:p>
    <w:p w14:paraId="1901F9DD" w14:textId="77777777" w:rsidR="00A93CE4" w:rsidRPr="00A93CE4" w:rsidRDefault="00A93CE4" w:rsidP="00A93CE4"/>
    <w:p w14:paraId="1824F62D" w14:textId="4737BF3A" w:rsidR="00907FB4" w:rsidRDefault="00907FB4" w:rsidP="009575CA">
      <w:r w:rsidRPr="00D27A5D">
        <w:lastRenderedPageBreak/>
        <w:t xml:space="preserve">Para finalizar o aplicativo de exibição, foi resolvido o problema da barra inferior com o botão flutuante fazendo a chamada do </w:t>
      </w:r>
      <w:r w:rsidRPr="00434F5B">
        <w:rPr>
          <w:i/>
        </w:rPr>
        <w:t>FloatingActionB</w:t>
      </w:r>
      <w:r w:rsidR="0098078D">
        <w:rPr>
          <w:i/>
        </w:rPr>
        <w:t>u</w:t>
      </w:r>
      <w:r w:rsidRPr="00434F5B">
        <w:rPr>
          <w:i/>
        </w:rPr>
        <w:t>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3239B01B" w:rsidR="00907FB4" w:rsidRDefault="00907FB4" w:rsidP="009575CA">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w:t>
      </w:r>
      <w:r w:rsidR="004E7AD0">
        <w:t>,</w:t>
      </w:r>
      <w:r>
        <w:t xml:space="preserve"> qualquer pessoa que tem o mínimo de conceito</w:t>
      </w:r>
      <w:r w:rsidR="00F31072">
        <w:t>s</w:t>
      </w:r>
      <w:r>
        <w:t xml:space="preserve"> </w:t>
      </w:r>
      <w:r w:rsidR="00F31072">
        <w:t xml:space="preserve">de desenvolvimento, </w:t>
      </w:r>
      <w:r>
        <w:t>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bookmarkStart w:id="47" w:name="_Toc49965771"/>
      <w:r w:rsidRPr="00C668C7">
        <w:lastRenderedPageBreak/>
        <w:t>CONCEITOS E TECNOLOGIAS COMPLEMENTARES UTILIZADAS NO TRABALHO</w:t>
      </w:r>
      <w:bookmarkEnd w:id="47"/>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547846C8" w:rsidR="00C668C7" w:rsidRDefault="00C668C7" w:rsidP="00C668C7">
      <w:r>
        <w:t xml:space="preserve">A principal tecnologia estudada é o Flutter, que contém a linguagem de programação Dart, pois trata-se de uma linguagem de compilação eficaz. </w:t>
      </w:r>
      <w:r w:rsidR="006F4633">
        <w:t>MongoDB</w:t>
      </w:r>
      <w:r w:rsidR="00D556C4">
        <w:rPr>
          <w:rStyle w:val="Refdenotaderodap"/>
        </w:rPr>
        <w:footnoteReference w:id="13"/>
      </w:r>
      <w:r>
        <w:t xml:space="preserve"> terá como responsabilidade ser o banco de dados do aplicativo</w:t>
      </w:r>
      <w:r w:rsidR="006F4633">
        <w:t>. Spring Boot</w:t>
      </w:r>
      <w:r w:rsidR="00D556C4">
        <w:rPr>
          <w:rStyle w:val="Refdenotaderodap"/>
        </w:rPr>
        <w:footnoteReference w:id="14"/>
      </w:r>
      <w:r w:rsidR="006F4633">
        <w:t xml:space="preserve"> será minha aplicação API Rest que será </w:t>
      </w:r>
      <w:r w:rsidR="00965BB6">
        <w:t>responsável pela</w:t>
      </w:r>
      <w:r w:rsidR="006F4633">
        <w:t xml:space="preserve"> comunicação e transferência de dados</w:t>
      </w:r>
      <w:r>
        <w:t>.</w:t>
      </w:r>
      <w:r w:rsidR="004A64FA">
        <w:t xml:space="preserve"> </w:t>
      </w:r>
      <w:r w:rsidR="007823C7">
        <w:t xml:space="preserve">Foi utilizado </w:t>
      </w:r>
      <w:r w:rsidR="004A64FA">
        <w:t>AWS EC2 Instance</w:t>
      </w:r>
      <w:r w:rsidR="00D556C4">
        <w:rPr>
          <w:rStyle w:val="Refdenotaderodap"/>
        </w:rPr>
        <w:footnoteReference w:id="15"/>
      </w:r>
      <w:r w:rsidR="004A64FA">
        <w:t xml:space="preserve"> para armazenar na nuvem a API e o banco de </w:t>
      </w:r>
      <w:r w:rsidR="00682260">
        <w:t>dados</w:t>
      </w:r>
      <w:r w:rsidR="004A64FA">
        <w:t>.</w:t>
      </w:r>
      <w:r>
        <w:t xml:space="preserve"> Por fim, para entendimento melhor da aplicação, será utilizado a linguagem UML</w:t>
      </w:r>
      <w:r w:rsidR="005F0976">
        <w:rPr>
          <w:rStyle w:val="Refdenotaderodap"/>
        </w:rPr>
        <w:footnoteReference w:id="16"/>
      </w:r>
      <w:r>
        <w:t xml:space="preserve"> feita no programa Astah Community</w:t>
      </w:r>
      <w:r w:rsidR="00AE43F8">
        <w:rPr>
          <w:rStyle w:val="Refdenotaderodap"/>
        </w:rPr>
        <w:footnoteReference w:id="17"/>
      </w:r>
      <w:r>
        <w:t>.</w:t>
      </w:r>
    </w:p>
    <w:p w14:paraId="1CBFFD53" w14:textId="33389ADA" w:rsidR="00F4495C" w:rsidRDefault="00C668C7" w:rsidP="00C668C7">
      <w:r>
        <w:t>Para a compreensão mais aprofundada das tecnologias citadas anteriormente, será explicada detalhadamente cada uma abaixo:</w:t>
      </w:r>
    </w:p>
    <w:p w14:paraId="1CB1C703" w14:textId="77777777" w:rsidR="006F40AE" w:rsidRDefault="006F40AE" w:rsidP="00C668C7">
      <w:pPr>
        <w:rPr>
          <w:b/>
          <w:color w:val="FF0000"/>
        </w:rPr>
      </w:pPr>
    </w:p>
    <w:p w14:paraId="6ABABA5F" w14:textId="4C97B18F" w:rsidR="006F40AE" w:rsidRPr="006F40AE" w:rsidRDefault="00F4495C" w:rsidP="00326721">
      <w:pPr>
        <w:pStyle w:val="Ttulo2"/>
      </w:pPr>
      <w:bookmarkStart w:id="48" w:name="_Toc49965772"/>
      <w:r>
        <w:t>UML</w:t>
      </w:r>
      <w:bookmarkEnd w:id="48"/>
    </w:p>
    <w:p w14:paraId="0DD98FDF" w14:textId="6DC3111B" w:rsidR="00F4495C" w:rsidRDefault="00F4495C" w:rsidP="00F4495C">
      <w:r>
        <w:t>Durante o trabalho de modelagem da aplicação</w:t>
      </w:r>
      <w:r w:rsidR="004369FD">
        <w:t>,</w:t>
      </w:r>
      <w:r>
        <w:t xml:space="preserve"> </w:t>
      </w:r>
      <w:r w:rsidR="004369FD">
        <w:t>foram</w:t>
      </w:r>
      <w:r>
        <w:t xml:space="preserve"> desenvolvidos os diagramas conforme a linguagem UML. Para Portalgsi (2011?)</w:t>
      </w:r>
      <w:r w:rsidR="002D01B3">
        <w:t>,</w:t>
      </w:r>
      <w:r>
        <w:t xml:space="preserve"> UML é uma linguagem de modelagem que é utilizada para fazer as modelagens de objetos do mundo real. Essa linguagem</w:t>
      </w:r>
      <w:r w:rsidR="00213B8B">
        <w:t>,</w:t>
      </w:r>
      <w:r>
        <w:t xml:space="preserve"> é para auxiliar no desenvolvimento de todos tipos de sistemas</w:t>
      </w:r>
      <w:r w:rsidR="00213B8B">
        <w:t xml:space="preserve"> e,</w:t>
      </w:r>
      <w:r>
        <w:t xml:space="preserve"> para facilitar o entendimento do mesmo em forma de “desenhos”.</w:t>
      </w:r>
    </w:p>
    <w:p w14:paraId="5C98E0E4" w14:textId="77777777" w:rsidR="00012FC1" w:rsidRDefault="00012FC1" w:rsidP="00F4495C"/>
    <w:p w14:paraId="017108D4" w14:textId="3604CF06" w:rsidR="00F4495C" w:rsidRDefault="00F4495C" w:rsidP="00326721">
      <w:pPr>
        <w:pStyle w:val="Ttulo2"/>
      </w:pPr>
      <w:bookmarkStart w:id="49" w:name="_Toc49965773"/>
      <w:r>
        <w:lastRenderedPageBreak/>
        <w:t>ASTAH COMMUNITY</w:t>
      </w:r>
      <w:bookmarkEnd w:id="49"/>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1ABF1A9B" w14:textId="669E8209" w:rsidR="00DC696E" w:rsidRPr="007C0F95" w:rsidRDefault="00F4495C" w:rsidP="001F0690">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2A64886C" w14:textId="77777777" w:rsidR="00016082" w:rsidRDefault="00016082" w:rsidP="00016082">
      <w:pPr>
        <w:rPr>
          <w:b/>
          <w:color w:val="FF0000"/>
        </w:rPr>
      </w:pPr>
    </w:p>
    <w:p w14:paraId="279ABB26" w14:textId="60DEB55A" w:rsidR="00DC696E" w:rsidRDefault="00016082" w:rsidP="00326721">
      <w:pPr>
        <w:pStyle w:val="Ttulo2"/>
      </w:pPr>
      <w:bookmarkStart w:id="50" w:name="_Toc49965774"/>
      <w:r>
        <w:t>DART</w:t>
      </w:r>
      <w:bookmarkEnd w:id="50"/>
    </w:p>
    <w:p w14:paraId="3FB9F5C3" w14:textId="2CBBA6DC" w:rsidR="00016082" w:rsidRDefault="00206791" w:rsidP="007820A1">
      <w:r>
        <w:t xml:space="preserve">Será </w:t>
      </w:r>
      <w:r w:rsidR="009F2882">
        <w:t>necessária uma linguagem</w:t>
      </w:r>
      <w:r>
        <w:t xml:space="preserve"> de programação para o desenvolvimento do aplicativo, e </w:t>
      </w:r>
      <w:r w:rsidR="006C3073">
        <w:t>foi</w:t>
      </w:r>
      <w:r>
        <w:t xml:space="preserve"> utilizada a linguagem </w:t>
      </w:r>
      <w:r w:rsidR="00DC696E">
        <w:t xml:space="preserve">Dart </w:t>
      </w:r>
      <w:r w:rsidR="004F609B">
        <w:t>que</w:t>
      </w:r>
      <w:r w:rsidR="004A6752">
        <w:t>,</w:t>
      </w:r>
      <w:r w:rsidR="004F609B">
        <w:t xml:space="preserve"> segundo </w:t>
      </w:r>
      <w:r w:rsidR="00F85F72">
        <w:t>Guedes</w:t>
      </w:r>
      <w:r w:rsidR="004F609B">
        <w:t xml:space="preserve"> (2019), </w:t>
      </w:r>
      <w:r w:rsidR="00DC696E">
        <w:t>é uma linguagem de program</w:t>
      </w:r>
      <w:r w:rsidR="006C2C84">
        <w:t>ação que foi criada pela empres</w:t>
      </w:r>
      <w:r w:rsidR="00985BAC">
        <w:t>a Google</w:t>
      </w:r>
      <w:r w:rsidR="00F60603">
        <w:t>,</w:t>
      </w:r>
      <w:r w:rsidR="00985BAC">
        <w:t xml:space="preserv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w:t>
      </w:r>
      <w:r w:rsidR="00B42DFF">
        <w:t>a</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140844A0" w14:textId="69EF7A72" w:rsidR="00016082" w:rsidRDefault="00A93B1B" w:rsidP="00016082">
      <w:r>
        <w:t>Essa tecnologia foi inspirada na linguagem C, sendo assim, facilitando migrações de desenvolvedores que já trabalham com Java, C# e outras linguagens similares.</w:t>
      </w:r>
    </w:p>
    <w:p w14:paraId="166C6AE9" w14:textId="77777777" w:rsidR="001F0690" w:rsidRDefault="001F0690" w:rsidP="00016082">
      <w:pPr>
        <w:rPr>
          <w:b/>
          <w:color w:val="FF0000"/>
        </w:rPr>
      </w:pPr>
    </w:p>
    <w:p w14:paraId="2518092E" w14:textId="5D743A0A" w:rsidR="00806CD0" w:rsidRDefault="00806CD0" w:rsidP="00326721">
      <w:pPr>
        <w:pStyle w:val="Ttulo2"/>
      </w:pPr>
      <w:bookmarkStart w:id="51" w:name="_Toc49965775"/>
      <w:r>
        <w:lastRenderedPageBreak/>
        <w:t>visual studio code</w:t>
      </w:r>
      <w:bookmarkEnd w:id="51"/>
    </w:p>
    <w:p w14:paraId="60A3844C" w14:textId="6CA72D60"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 xml:space="preserve">e nesse trabalho </w:t>
      </w:r>
      <w:r w:rsidR="00EF260B">
        <w:t>foi</w:t>
      </w:r>
      <w:r w:rsidR="00C61B24">
        <w:t xml:space="preserve"> utilizado o Visual Studio Code</w:t>
      </w:r>
      <w:r w:rsidR="00F30B6F">
        <w:rPr>
          <w:rStyle w:val="Refdenotaderodap"/>
        </w:rPr>
        <w:footnoteReference w:id="18"/>
      </w:r>
      <w:r w:rsidR="00C61B24">
        <w:t>, que conforme Dionisio (2016)</w:t>
      </w:r>
      <w:r w:rsidR="00023BD2">
        <w:t>,</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570582">
        <w:t>,</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7D48EB5" w:rsidR="00BF632D" w:rsidRDefault="000D24DC" w:rsidP="00806CD0">
      <w:r>
        <w:t>Para esse</w:t>
      </w:r>
      <w:r w:rsidR="00BF632D">
        <w:t xml:space="preserve"> projeto em Flutter o Visual Studio Code </w:t>
      </w:r>
      <w:r w:rsidR="009432DE">
        <w:t>auxiliou</w:t>
      </w:r>
      <w:r w:rsidR="00BF632D">
        <w:t xml:space="preserve"> muito, pois nele é possível baixar plug-ins</w:t>
      </w:r>
      <w:r w:rsidR="004211CF">
        <w:rPr>
          <w:rStyle w:val="Refdenotaderodap"/>
        </w:rPr>
        <w:footnoteReference w:id="19"/>
      </w:r>
      <w:r w:rsidR="00BF632D">
        <w:t xml:space="preserve"> que facilita</w:t>
      </w:r>
      <w:r w:rsidR="00D45B7A">
        <w:t>m</w:t>
      </w:r>
      <w:r w:rsidR="00BF632D">
        <w:t xml:space="preserve"> o desenvolvimento de código, como por exemplo a funcionalidade de comunicar com o celular e </w:t>
      </w:r>
      <w:r w:rsidR="0010066F">
        <w:t>executar</w:t>
      </w:r>
      <w:r w:rsidR="00BF632D">
        <w:t xml:space="preserve"> a aplicação em tempo real </w:t>
      </w:r>
      <w:r w:rsidR="00E5075E">
        <w:t>e auto completar</w:t>
      </w:r>
      <w:r w:rsidR="00BF632D">
        <w:t xml:space="preserve"> </w:t>
      </w:r>
      <w:r w:rsidR="0010066F">
        <w:t xml:space="preserve">trechos </w:t>
      </w:r>
      <w:r w:rsidR="006C0D6E">
        <w:t>de</w:t>
      </w:r>
      <w:r w:rsidR="00BF632D">
        <w:t xml:space="preserve"> código.</w:t>
      </w:r>
    </w:p>
    <w:p w14:paraId="2AE2BBC8" w14:textId="181B49D3" w:rsidR="00747E0A" w:rsidRDefault="00747E0A" w:rsidP="00747E0A">
      <w:pPr>
        <w:pStyle w:val="Ttulo2"/>
      </w:pPr>
      <w:bookmarkStart w:id="52" w:name="_Toc49965776"/>
      <w:r>
        <w:t>intellij</w:t>
      </w:r>
      <w:r w:rsidR="00A7018E">
        <w:t xml:space="preserve"> </w:t>
      </w:r>
      <w:r>
        <w:t>IDEA</w:t>
      </w:r>
      <w:bookmarkEnd w:id="52"/>
    </w:p>
    <w:p w14:paraId="34342ABD" w14:textId="27271D56" w:rsidR="0072357D" w:rsidRPr="0072357D" w:rsidRDefault="00A13F70" w:rsidP="0072357D">
      <w:r>
        <w:t xml:space="preserve">Segundo JetBrains (2020?), </w:t>
      </w:r>
      <w:r w:rsidR="00A7018E">
        <w:t>Intellij IDEA</w:t>
      </w:r>
      <w:r w:rsidR="005F6E7B">
        <w:rPr>
          <w:rStyle w:val="Refdenotaderodap"/>
        </w:rPr>
        <w:footnoteReference w:id="20"/>
      </w:r>
      <w:r w:rsidR="00A7018E">
        <w:t xml:space="preserve"> é uma plataforma de código aberto com objetivo de oferecer ferramentas para </w:t>
      </w:r>
      <w:r>
        <w:t>desenvolv</w:t>
      </w:r>
      <w:r w:rsidR="00C82DC4">
        <w:t>imento</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w:t>
      </w:r>
      <w:r w:rsidR="006B4AE4">
        <w:t xml:space="preserve"> a</w:t>
      </w:r>
      <w:r w:rsidR="007B5E4D">
        <w:t xml:space="preserve"> criação de plug-ins para </w:t>
      </w:r>
      <w:r w:rsidR="006B4AE4">
        <w:t>auxiliar o</w:t>
      </w:r>
      <w:r w:rsidR="007B5E4D">
        <w:t xml:space="preserve"> desenvolvimento </w:t>
      </w:r>
      <w:r w:rsidR="006B4AE4">
        <w:t>da</w:t>
      </w:r>
      <w:r w:rsidR="007B5E4D">
        <w:t xml:space="preserve"> comunidade interessada.</w:t>
      </w:r>
    </w:p>
    <w:p w14:paraId="1D628518" w14:textId="77777777" w:rsidR="00F624C9" w:rsidRDefault="00F624C9" w:rsidP="00806CD0"/>
    <w:p w14:paraId="67989E8B" w14:textId="3A8B013A" w:rsidR="00F624C9" w:rsidRDefault="00F624C9" w:rsidP="00F624C9">
      <w:pPr>
        <w:pStyle w:val="Ttulo2"/>
      </w:pPr>
      <w:bookmarkStart w:id="53" w:name="_Toc49965777"/>
      <w:r>
        <w:t>java</w:t>
      </w:r>
      <w:bookmarkEnd w:id="53"/>
    </w:p>
    <w:p w14:paraId="0E514E00" w14:textId="4AC83D0E" w:rsidR="00790186" w:rsidRPr="00790186" w:rsidRDefault="00790186" w:rsidP="00790186">
      <w:r>
        <w:t>Java é uma linguagem de programação que foi criada pela empresa Microsystems no ano de 1995</w:t>
      </w:r>
      <w:r w:rsidR="000F2D51">
        <w:t>,</w:t>
      </w:r>
      <w:r w:rsidR="00BF4535">
        <w:t xml:space="preserve"> conforme JAVA (2010?)</w:t>
      </w:r>
      <w:r>
        <w:t>.</w:t>
      </w:r>
      <w:r w:rsidR="00285DE6">
        <w:t xml:space="preserve"> Est</w:t>
      </w:r>
      <w:r w:rsidR="000F2D51">
        <w:t>a</w:t>
      </w:r>
      <w:r w:rsidR="00285DE6">
        <w:t xml:space="preserve"> linguagem é orientada a objetos e seu maior objetivo </w:t>
      </w:r>
      <w:r w:rsidR="00D6386A">
        <w:t xml:space="preserve">é de </w:t>
      </w:r>
      <w:r w:rsidR="00BD06FA">
        <w:t>construir apenas um código</w:t>
      </w:r>
      <w:r w:rsidR="00285DE6">
        <w:t xml:space="preserve"> </w:t>
      </w:r>
      <w:r w:rsidR="00D6386A">
        <w:t>qu</w:t>
      </w:r>
      <w:r w:rsidR="00BD06FA">
        <w:t>e</w:t>
      </w:r>
      <w:r w:rsidR="00285DE6">
        <w:t xml:space="preserve"> seja utilizado por diversos tipos de dispositivos</w:t>
      </w:r>
      <w:r w:rsidR="007575EB">
        <w:t xml:space="preserve">, pois </w:t>
      </w:r>
      <w:r w:rsidR="00D6386A">
        <w:t>possui</w:t>
      </w:r>
      <w:r w:rsidR="007575EB">
        <w:t xml:space="preserve"> uma </w:t>
      </w:r>
      <w:r w:rsidR="007575EB" w:rsidRPr="00BA01C1">
        <w:rPr>
          <w:i/>
        </w:rPr>
        <w:t>Java Virtual Machine</w:t>
      </w:r>
      <w:r w:rsidR="00E1433C">
        <w:rPr>
          <w:i/>
        </w:rPr>
        <w:t xml:space="preserve"> (JVM)</w:t>
      </w:r>
      <w:r w:rsidR="003C3BAC">
        <w:rPr>
          <w:i/>
        </w:rPr>
        <w:t>,</w:t>
      </w:r>
      <w:r w:rsidR="007575EB">
        <w:t xml:space="preserve"> que traduz o código para todos </w:t>
      </w:r>
      <w:r w:rsidR="004429C9">
        <w:lastRenderedPageBreak/>
        <w:t xml:space="preserve">os </w:t>
      </w:r>
      <w:r w:rsidR="007575EB">
        <w:t>dispositivos</w:t>
      </w:r>
      <w:r w:rsidR="00BA01C1">
        <w:t>, 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4" w:name="_Toc49965778"/>
      <w:r>
        <w:t>SPRING BOOT</w:t>
      </w:r>
      <w:bookmarkEnd w:id="54"/>
    </w:p>
    <w:p w14:paraId="1F7B82B7" w14:textId="7822A533" w:rsidR="001B7CF2" w:rsidRDefault="00BF4535" w:rsidP="001B7CF2">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w:t>
      </w:r>
      <w:r w:rsidR="008862D5">
        <w:t xml:space="preserve">Para desenvolvimento desse projeto, foi utilizado na </w:t>
      </w:r>
      <w:r w:rsidR="009E1A33">
        <w:t xml:space="preserve">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21"/>
      </w:r>
      <w:r w:rsidR="009E1A33">
        <w:t xml:space="preserve">. </w:t>
      </w:r>
      <w:r w:rsidR="00CE39B9">
        <w:t xml:space="preserve"> </w:t>
      </w:r>
    </w:p>
    <w:p w14:paraId="1DF7CE70" w14:textId="77777777" w:rsidR="0003333B" w:rsidRDefault="0003333B" w:rsidP="001B7CF2"/>
    <w:p w14:paraId="605274A1" w14:textId="77777777" w:rsidR="001B7CF2" w:rsidRDefault="001B7CF2" w:rsidP="001B7CF2">
      <w:pPr>
        <w:pStyle w:val="Ttulo2"/>
      </w:pPr>
      <w:bookmarkStart w:id="55" w:name="_Toc49965779"/>
      <w:r>
        <w:t>API REST</w:t>
      </w:r>
      <w:bookmarkEnd w:id="55"/>
    </w:p>
    <w:p w14:paraId="52942E79" w14:textId="5C7BE39B" w:rsidR="00076AA0" w:rsidRDefault="00076AA0" w:rsidP="00076AA0">
      <w:r>
        <w:t>API (</w:t>
      </w:r>
      <w:r w:rsidRPr="00076AA0">
        <w:rPr>
          <w:i/>
        </w:rPr>
        <w:t>Application Programming Interface</w:t>
      </w:r>
      <w:r>
        <w:t>) de acordo com Pires (2017)</w:t>
      </w:r>
      <w:r w:rsidR="007F29D7">
        <w:t>,</w:t>
      </w:r>
      <w:r>
        <w:t xml:space="preserve"> é um grupo de regras e padrões</w:t>
      </w:r>
      <w:r w:rsidR="00C61D1E">
        <w:t xml:space="preserve"> definidos</w:t>
      </w:r>
      <w:r>
        <w:t xml:space="preserve"> e documentada </w:t>
      </w:r>
      <w:r w:rsidR="00C61D1E">
        <w:t>por uma</w:t>
      </w:r>
      <w:r>
        <w:t xml:space="preserve"> aplicação</w:t>
      </w:r>
      <w:r w:rsidR="00F976EC">
        <w:t xml:space="preserve"> para que </w:t>
      </w:r>
      <w:r w:rsidR="00B16433">
        <w:t>esta</w:t>
      </w:r>
      <w:r w:rsidR="00F976EC">
        <w:t xml:space="preserve"> seja utilizada por outras.</w:t>
      </w:r>
      <w:r w:rsidR="00B96B3D">
        <w:t xml:space="preserve"> O intuito dessa tecnologia é </w:t>
      </w:r>
      <w:r w:rsidR="004F24B9">
        <w:t xml:space="preserve">de </w:t>
      </w:r>
      <w:r w:rsidR="00B96B3D">
        <w:t>comunicaç</w:t>
      </w:r>
      <w:r w:rsidR="004F24B9">
        <w:t>ão</w:t>
      </w:r>
      <w:r w:rsidR="00B96B3D">
        <w:t xml:space="preserve"> entre aplicações e com os usuários que a</w:t>
      </w:r>
      <w:r w:rsidR="004F24B9">
        <w:t>s</w:t>
      </w:r>
      <w:r w:rsidR="00B96B3D">
        <w:t xml:space="preserve"> utilizam. </w:t>
      </w:r>
    </w:p>
    <w:p w14:paraId="424804FE" w14:textId="1A584897" w:rsidR="00132568" w:rsidRPr="00076AA0" w:rsidRDefault="00132568" w:rsidP="00076AA0">
      <w:r>
        <w:t>O Rest (</w:t>
      </w:r>
      <w:r w:rsidRPr="00132568">
        <w:rPr>
          <w:i/>
        </w:rPr>
        <w:t>Representational State Transfer</w:t>
      </w:r>
      <w:r>
        <w:t>)</w:t>
      </w:r>
      <w:r w:rsidR="00AE5C0B">
        <w:t xml:space="preserve"> é uma abstração da arquitetura Web. Nele é possível criar projetos com uma boa definição de interfaces, porém para que isso ocorra, </w:t>
      </w:r>
      <w:r w:rsidR="009D0B03">
        <w:t>existem</w:t>
      </w:r>
      <w:r w:rsidR="00AE5C0B">
        <w:t xml:space="preserve">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6" w:name="_Toc49965780"/>
      <w:r>
        <w:t>MONGODB</w:t>
      </w:r>
      <w:bookmarkEnd w:id="56"/>
    </w:p>
    <w:p w14:paraId="36FCDB51" w14:textId="1E8858B3" w:rsidR="0000315B" w:rsidRDefault="0000315B" w:rsidP="0000315B">
      <w:r>
        <w:t>Conforme Soares (2016)</w:t>
      </w:r>
      <w:r w:rsidR="009A3CD1">
        <w:t>,</w:t>
      </w:r>
      <w:r>
        <w:t xml:space="preserve"> MongoDB é um banco de dados orientado a documentos (NoSQL)</w:t>
      </w:r>
      <w:r w:rsidR="00CF7CF4">
        <w:t>,</w:t>
      </w:r>
      <w:r>
        <w:t xml:space="preserve"> que é </w:t>
      </w:r>
      <w:r w:rsidR="00A7018E">
        <w:t>de código aberto</w:t>
      </w:r>
      <w:r>
        <w:t xml:space="preserve"> e que foi desenvolvido em </w:t>
      </w:r>
      <w:r w:rsidR="00CF7CF4">
        <w:t>C</w:t>
      </w:r>
      <w:r>
        <w:t xml:space="preserve">++. Por ser orientado a documentos, não há a obrigatoriedade de se preocupar com a estrutura de dados, como </w:t>
      </w:r>
      <w:r>
        <w:lastRenderedPageBreak/>
        <w:t>colunas e tipos de valores.</w:t>
      </w:r>
      <w:r w:rsidR="004B6B8C">
        <w:t xml:space="preserve"> Esse banco é muito semelhante a estrutura JSON, que acaba facilitando a leitura e escrita dos dados.</w:t>
      </w:r>
      <w:r w:rsidR="007800B4">
        <w:t xml:space="preserve"> Diferente de um banco de dados </w:t>
      </w:r>
      <w:r w:rsidR="00616412">
        <w:t>relacional</w:t>
      </w:r>
      <w:r w:rsidR="007800B4">
        <w:t xml:space="preserve">,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636F0736" w14:textId="62BF7540" w:rsidR="00DC26CA" w:rsidRPr="0000315B"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5BAD128D" w14:textId="77777777" w:rsidR="001B7CF2" w:rsidRPr="001B7CF2" w:rsidRDefault="001B7CF2" w:rsidP="001B7CF2"/>
    <w:p w14:paraId="60133423" w14:textId="56CBC10B" w:rsidR="003C3D2D" w:rsidRDefault="001C0386" w:rsidP="003C3D2D">
      <w:pPr>
        <w:pStyle w:val="Ttulo2"/>
      </w:pPr>
      <w:bookmarkStart w:id="57" w:name="_Toc49965781"/>
      <w:r>
        <w:t xml:space="preserve">AWS </w:t>
      </w:r>
      <w:r w:rsidR="003C3D2D">
        <w:t>AMAZON EC2</w:t>
      </w:r>
      <w:bookmarkEnd w:id="57"/>
      <w:r w:rsidR="003C3D2D">
        <w:t xml:space="preserve"> </w:t>
      </w:r>
    </w:p>
    <w:p w14:paraId="6E20BAF6" w14:textId="43B85153" w:rsidR="001C0386" w:rsidRPr="001C0386" w:rsidRDefault="001C0386" w:rsidP="001C0386">
      <w:r>
        <w:t>De acordo com Amazon (2020)</w:t>
      </w:r>
      <w:r w:rsidR="00292B2D">
        <w:t>,</w:t>
      </w:r>
      <w:r>
        <w:t xml:space="preserve">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w:t>
      </w:r>
      <w:r w:rsidR="006C5FBC">
        <w:t>utilizado</w:t>
      </w:r>
      <w:r w:rsidR="00613A35">
        <w:t xml:space="preserve"> e</w:t>
      </w:r>
      <w:r w:rsidR="006C5FBC">
        <w:t xml:space="preserve"> possibilidade de</w:t>
      </w:r>
      <w:r w:rsidR="00613A35">
        <w:t xml:space="preserv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22"/>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8" w:name="_Toc49965782"/>
      <w:r w:rsidRPr="00756570">
        <w:lastRenderedPageBreak/>
        <w:t>PROPOSTA DE MODELAGEM DO ESTUDO DE CASO</w:t>
      </w:r>
      <w:bookmarkEnd w:id="58"/>
    </w:p>
    <w:p w14:paraId="1ADAAF9F" w14:textId="6545CF7A" w:rsidR="00966AF1" w:rsidRDefault="00116E81" w:rsidP="00325D37">
      <w:r>
        <w:t xml:space="preserve">Pensando </w:t>
      </w:r>
      <w:r w:rsidR="00C05D8D">
        <w:t>em facilitar</w:t>
      </w:r>
      <w:r>
        <w:t xml:space="preserve"> o desenvolvimento do aplicativo, nessa </w:t>
      </w:r>
      <w:r w:rsidR="00794623">
        <w:t>seção</w:t>
      </w:r>
      <w:r>
        <w:t xml:space="preserve"> será exibida ferramentas que também fazem parte da </w:t>
      </w:r>
      <w:r w:rsidR="00B53BAA">
        <w:t xml:space="preserve">disciplina de </w:t>
      </w:r>
      <w:r>
        <w:t>engenharia de software</w:t>
      </w:r>
      <w:r w:rsidR="005D7782">
        <w:t>,</w:t>
      </w:r>
      <w:r w:rsidR="00B53BAA">
        <w:t xml:space="preserve"> que auxiliou</w:t>
      </w:r>
      <w:r>
        <w:t xml:space="preserve"> no entendimento geral do aplicativo.</w:t>
      </w:r>
      <w:r w:rsidR="0099605C">
        <w:t xml:space="preserve"> Para </w:t>
      </w:r>
      <w:r w:rsidR="00CC0C66">
        <w:t xml:space="preserve">todos </w:t>
      </w:r>
      <w:r w:rsidR="005D7782">
        <w:t xml:space="preserve">os </w:t>
      </w:r>
      <w:r w:rsidR="00CC0C66">
        <w:t>exemplos abaixo, foi utilizado o Astah Community que foi citado anteriormente.</w:t>
      </w:r>
    </w:p>
    <w:p w14:paraId="7897EE7A" w14:textId="49FEAF40" w:rsidR="0058636B" w:rsidRDefault="0058636B" w:rsidP="00325D37">
      <w:r>
        <w:t xml:space="preserve">Para melhorar a compreensão, será explicado mais sobre o objetivo da aplicação </w:t>
      </w:r>
      <w:r w:rsidR="00DB1111">
        <w:t>desenvolvida</w:t>
      </w:r>
      <w:r>
        <w:t xml:space="preserve">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w:t>
      </w:r>
      <w:r w:rsidR="00BD127C">
        <w:t xml:space="preserve"> as</w:t>
      </w:r>
      <w:r w:rsidR="005F6953">
        <w:t xml:space="preserve">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085C57F7">
            <wp:extent cx="1506847" cy="31897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1006" cy="3198570"/>
                    </a:xfrm>
                    <a:prstGeom prst="rect">
                      <a:avLst/>
                    </a:prstGeom>
                  </pic:spPr>
                </pic:pic>
              </a:graphicData>
            </a:graphic>
          </wp:inline>
        </w:drawing>
      </w:r>
    </w:p>
    <w:p w14:paraId="69D2B7F6" w14:textId="219BE6B2" w:rsidR="000910AC" w:rsidRDefault="00415073" w:rsidP="00652500">
      <w:pPr>
        <w:pStyle w:val="Legenda"/>
      </w:pPr>
      <w:bookmarkStart w:id="59" w:name="_Toc48406096"/>
      <w:bookmarkStart w:id="60" w:name="_Toc4996580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17</w:t>
      </w:r>
      <w:r w:rsidR="003874EB">
        <w:rPr>
          <w:noProof/>
        </w:rPr>
        <w:fldChar w:fldCharType="end"/>
      </w:r>
      <w:r>
        <w:t>: Exemplo da interface gráfica da lista de pagamentos</w:t>
      </w:r>
      <w:bookmarkEnd w:id="59"/>
      <w:bookmarkEnd w:id="60"/>
    </w:p>
    <w:p w14:paraId="267B93E3" w14:textId="0BDABE77" w:rsidR="000910AC" w:rsidRDefault="000910AC" w:rsidP="000910AC">
      <w:pPr>
        <w:jc w:val="center"/>
      </w:pPr>
    </w:p>
    <w:p w14:paraId="61C99200" w14:textId="57151BCF" w:rsidR="000910AC" w:rsidRDefault="000910AC" w:rsidP="000910AC">
      <w:r>
        <w:t>Para o exemplo da imagem acima</w:t>
      </w:r>
      <w:r w:rsidR="0032572F">
        <w:t xml:space="preserve"> (Figura 17)</w:t>
      </w:r>
      <w:r w:rsidR="00005FA1">
        <w:t>,</w:t>
      </w:r>
      <w:r>
        <w:t xml:space="preserve"> temos um total para pagar em </w:t>
      </w:r>
      <w:r w:rsidR="005C0698">
        <w:t>agosto</w:t>
      </w:r>
      <w:r>
        <w:t xml:space="preserve"> de 2020 de </w:t>
      </w:r>
      <w:r w:rsidR="00BD127C">
        <w:t xml:space="preserve">R$ </w:t>
      </w:r>
      <w:r>
        <w:t>2170</w:t>
      </w:r>
      <w:r w:rsidR="00BD127C">
        <w:t xml:space="preserve">,38 </w:t>
      </w:r>
      <w:r>
        <w:t xml:space="preserve">e </w:t>
      </w:r>
      <w:r w:rsidR="00BD127C">
        <w:t xml:space="preserve">R$ </w:t>
      </w:r>
      <w:r>
        <w:t xml:space="preserve">2500,00 para receber, dito isso, havendo um saldo positivo de </w:t>
      </w:r>
      <w:r w:rsidR="005F283F">
        <w:t xml:space="preserve">R$ </w:t>
      </w:r>
      <w:r>
        <w:t>329,62 nesse mês.</w:t>
      </w:r>
    </w:p>
    <w:p w14:paraId="4D70B8E9" w14:textId="7872B176" w:rsidR="00346A7B" w:rsidRDefault="00346A7B" w:rsidP="00346A7B">
      <w:pPr>
        <w:pStyle w:val="Ttulo2"/>
      </w:pPr>
      <w:bookmarkStart w:id="61" w:name="_Toc49965783"/>
      <w:r>
        <w:lastRenderedPageBreak/>
        <w:t>MAPA MENTAL</w:t>
      </w:r>
      <w:bookmarkEnd w:id="61"/>
    </w:p>
    <w:p w14:paraId="6243E6BB" w14:textId="69C170FC" w:rsidR="00934B30" w:rsidRPr="00934B30" w:rsidRDefault="00934B30" w:rsidP="00934B30">
      <w:r>
        <w:t xml:space="preserve">Com </w:t>
      </w:r>
      <w:r w:rsidR="004E25D8">
        <w:t>objetivo</w:t>
      </w:r>
      <w:r>
        <w:t xml:space="preserve"> de entender </w:t>
      </w:r>
      <w:r w:rsidR="004E25D8">
        <w:t>melhor</w:t>
      </w:r>
      <w:r>
        <w:t xml:space="preserve"> sobre o que foi pensado para a solução desse projeto, foi construíd</w:t>
      </w:r>
      <w:r w:rsidR="004E25D8">
        <w:t>o</w:t>
      </w:r>
      <w:r>
        <w:t xml:space="preserve"> o mapa mental do mesmo, ilustrad</w:t>
      </w:r>
      <w:r w:rsidR="004E25D8">
        <w:t>o</w:t>
      </w:r>
      <w:r>
        <w:t xml:space="preserve"> na </w:t>
      </w:r>
      <w:r w:rsidR="003A372B">
        <w:t>imagem</w:t>
      </w:r>
      <w:r>
        <w:t xml:space="preserve"> abaixo</w:t>
      </w:r>
      <w:r w:rsidR="003A372B">
        <w:t xml:space="preserve"> (Figura 18)</w:t>
      </w:r>
      <w:r>
        <w:t>:</w:t>
      </w:r>
    </w:p>
    <w:p w14:paraId="774AA2A4" w14:textId="77777777" w:rsidR="003A372B" w:rsidRDefault="003F1FF7" w:rsidP="003A372B">
      <w:pPr>
        <w:keepNext/>
      </w:pPr>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32440" w14:textId="72F80FDF" w:rsidR="003F1FF7" w:rsidRPr="003F1FF7" w:rsidRDefault="003A372B" w:rsidP="00652500">
      <w:pPr>
        <w:pStyle w:val="Legenda"/>
      </w:pPr>
      <w:bookmarkStart w:id="62" w:name="_Toc49965810"/>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18</w:t>
      </w:r>
      <w:r w:rsidR="00652500">
        <w:rPr>
          <w:noProof/>
        </w:rPr>
        <w:fldChar w:fldCharType="end"/>
      </w:r>
      <w:r>
        <w:t>: Mapa mental</w:t>
      </w:r>
      <w:bookmarkEnd w:id="62"/>
    </w:p>
    <w:p w14:paraId="46C8E943" w14:textId="77777777" w:rsidR="0046319D" w:rsidRDefault="0046319D" w:rsidP="0046319D">
      <w:pPr>
        <w:rPr>
          <w:b/>
          <w:color w:val="FF0000"/>
        </w:rPr>
      </w:pPr>
    </w:p>
    <w:p w14:paraId="24A97BB2" w14:textId="1898A39A" w:rsidR="0046319D" w:rsidRDefault="0046319D" w:rsidP="0046319D">
      <w:pPr>
        <w:pStyle w:val="Ttulo2"/>
      </w:pPr>
      <w:bookmarkStart w:id="63" w:name="_Toc49965784"/>
      <w:r>
        <w:t>DIAGRAMA DE CASO DE USO</w:t>
      </w:r>
      <w:bookmarkEnd w:id="63"/>
    </w:p>
    <w:p w14:paraId="32C903E4" w14:textId="77777777" w:rsidR="0046319D" w:rsidRDefault="0046319D" w:rsidP="0046319D"/>
    <w:p w14:paraId="64A71D77" w14:textId="18DC266F" w:rsidR="0046319D" w:rsidRDefault="008A4579" w:rsidP="0046319D">
      <w:r w:rsidRPr="00491AF8">
        <w:t xml:space="preserve">O diagrama de casos de uso normalmente é </w:t>
      </w:r>
      <w:r w:rsidR="00831030">
        <w:t>concluído</w:t>
      </w:r>
      <w:r w:rsidRPr="00491AF8">
        <w:t xml:space="preserve"> no início do projeto, na parte de análise e </w:t>
      </w:r>
      <w:r w:rsidR="004E1DC5">
        <w:t>d</w:t>
      </w:r>
      <w:r w:rsidRPr="00491AF8">
        <w:t>os levantamentos de requisitos da aplicaç</w:t>
      </w:r>
      <w:r w:rsidR="00831030">
        <w:t>ão. Isso não quer dizer que será somente usado no</w:t>
      </w:r>
      <w:r w:rsidRPr="00491AF8">
        <w:t xml:space="preserve"> in</w:t>
      </w:r>
      <w:r w:rsidR="00831030">
        <w:t xml:space="preserve">ício, mas sim </w:t>
      </w:r>
      <w:r w:rsidR="002F6BBB">
        <w:t>em tod</w:t>
      </w:r>
      <w:r w:rsidR="003F0BC4">
        <w:t>o</w:t>
      </w:r>
      <w:r w:rsidR="00831030">
        <w:t xml:space="preserve"> </w:t>
      </w:r>
      <w:r w:rsidR="00FD0F14">
        <w:t xml:space="preserve">o </w:t>
      </w:r>
      <w:r w:rsidR="00831030">
        <w:t>desenvolvimento do aplicativo. A</w:t>
      </w:r>
      <w:r w:rsidRPr="00491AF8">
        <w:t xml:space="preserve"> finalidade desse diagrama é mostrar de uma forma simples para o desenvolvedor, usuário e até </w:t>
      </w:r>
      <w:r w:rsidRPr="00491AF8">
        <w:lastRenderedPageBreak/>
        <w:t xml:space="preserve">mesmo leitor desse trabalho </w:t>
      </w:r>
      <w:r w:rsidR="00882572">
        <w:t xml:space="preserve">o que o aplicativo </w:t>
      </w:r>
      <w:r w:rsidR="00E81458">
        <w:t>faz</w:t>
      </w:r>
      <w:r w:rsidR="00882572">
        <w:t xml:space="preserve">, mesmo a pessoa </w:t>
      </w:r>
      <w:r w:rsidRPr="00491AF8">
        <w:t xml:space="preserve">não </w:t>
      </w:r>
      <w:r w:rsidR="00882572">
        <w:t>sabendo</w:t>
      </w:r>
      <w:r w:rsidRPr="00491AF8">
        <w:t xml:space="preserve"> nada da área </w:t>
      </w:r>
      <w:r w:rsidR="00882572">
        <w:t>de desenvolvimento</w:t>
      </w:r>
      <w:r w:rsidR="00E70393">
        <w:t xml:space="preserve">, </w:t>
      </w:r>
      <w:r w:rsidR="00726749">
        <w:t>pois</w:t>
      </w:r>
      <w:r w:rsidR="00E70393">
        <w:t xml:space="preserve"> </w:t>
      </w:r>
      <w:r w:rsidR="00AE277F">
        <w:t>possui uma fácil</w:t>
      </w:r>
      <w:r w:rsidR="00E70393">
        <w:t xml:space="preserve"> leitura.</w:t>
      </w:r>
    </w:p>
    <w:p w14:paraId="0D2B2F72" w14:textId="724DF47E" w:rsidR="00A55315" w:rsidRDefault="00755FEC" w:rsidP="0046319D">
      <w:r w:rsidRPr="00755FEC">
        <w:t xml:space="preserve">A </w:t>
      </w:r>
      <w:r w:rsidR="003A372B">
        <w:t>Figura 19</w:t>
      </w:r>
      <w:r w:rsidRPr="00755FEC">
        <w:t xml:space="preserve"> </w:t>
      </w:r>
      <w:r w:rsidR="00B61BA3">
        <w:t>abaixo</w:t>
      </w:r>
      <w:r w:rsidR="003A372B">
        <w:t>,</w:t>
      </w:r>
      <w:r w:rsidRPr="00755FEC">
        <w:t xml:space="preserve"> </w:t>
      </w:r>
      <w:r w:rsidR="009862F0">
        <w:t>ilustra</w:t>
      </w:r>
      <w:r w:rsidRPr="00755FEC">
        <w:t xml:space="preserve">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652500">
      <w:pPr>
        <w:pStyle w:val="Legenda"/>
      </w:pPr>
      <w:bookmarkStart w:id="64" w:name="_Toc48406097"/>
      <w:bookmarkStart w:id="65" w:name="_Toc4996581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19</w:t>
      </w:r>
      <w:r w:rsidR="003874EB">
        <w:rPr>
          <w:noProof/>
        </w:rPr>
        <w:fldChar w:fldCharType="end"/>
      </w:r>
      <w:r w:rsidRPr="009F28CA">
        <w:t>: Diagrama de Caso de Uso – Geral</w:t>
      </w:r>
      <w:bookmarkEnd w:id="64"/>
      <w:bookmarkEnd w:id="65"/>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8">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lastRenderedPageBreak/>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588A3388"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rsidR="00ED0DBC">
              <w:t>“</w:t>
            </w:r>
            <w:r w:rsidR="00587404">
              <w:rPr>
                <w:b/>
              </w:rPr>
              <w:t>Acessar</w:t>
            </w:r>
            <w:r w:rsidR="00ED0DBC">
              <w:t>”</w:t>
            </w:r>
            <w:r>
              <w:t xml:space="preserve">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E4D9DA8" w14:textId="597AC787" w:rsidR="00BA4500" w:rsidRDefault="00491B6C" w:rsidP="0024731D">
            <w:pPr>
              <w:pStyle w:val="PargrafodaLista"/>
              <w:numPr>
                <w:ilvl w:val="0"/>
                <w:numId w:val="18"/>
              </w:numPr>
              <w:jc w:val="left"/>
            </w:pPr>
            <w:r>
              <w:t>O sistema exibe que não existe cadastro para as informações inseridas;</w:t>
            </w:r>
          </w:p>
          <w:p w14:paraId="62B0A88C" w14:textId="2F57E1B6" w:rsidR="00BA4500" w:rsidRDefault="0024731D" w:rsidP="00BA4500">
            <w:pPr>
              <w:pStyle w:val="PargrafodaLista"/>
              <w:numPr>
                <w:ilvl w:val="0"/>
                <w:numId w:val="18"/>
              </w:numPr>
              <w:jc w:val="left"/>
            </w:pPr>
            <w:r>
              <w:t>Solicita cadastro para o administrador do sistema;</w:t>
            </w:r>
          </w:p>
          <w:p w14:paraId="2EFF93D9" w14:textId="3D8D9D82" w:rsidR="00BA4500" w:rsidRDefault="00BA4500" w:rsidP="0024731D">
            <w:pPr>
              <w:pStyle w:val="PargrafodaLista"/>
              <w:keepNext/>
              <w:numPr>
                <w:ilvl w:val="0"/>
                <w:numId w:val="18"/>
              </w:numPr>
              <w:jc w:val="left"/>
            </w:pPr>
            <w:r>
              <w:t>O</w:t>
            </w:r>
            <w:r w:rsidR="00C22E2C">
              <w:t xml:space="preserve"> sistema exibe a </w:t>
            </w:r>
            <w:r w:rsidR="00BB1286">
              <w:t>interface gráfica</w:t>
            </w:r>
            <w:r w:rsidR="00C22E2C">
              <w:t xml:space="preserve"> de </w:t>
            </w:r>
            <w:r w:rsidR="0024731D">
              <w:t>acesso</w:t>
            </w:r>
            <w:r w:rsidR="00C22E2C">
              <w:t>.</w:t>
            </w:r>
          </w:p>
        </w:tc>
      </w:tr>
    </w:tbl>
    <w:p w14:paraId="213062D7" w14:textId="77777777" w:rsidR="001D24AE" w:rsidRDefault="001D24AE" w:rsidP="00652500">
      <w:pPr>
        <w:pStyle w:val="Legenda"/>
      </w:pPr>
    </w:p>
    <w:p w14:paraId="2C6E89BB" w14:textId="53BDBD4F" w:rsidR="00BA4500" w:rsidRDefault="001D24AE" w:rsidP="00652500">
      <w:pPr>
        <w:pStyle w:val="Legenda"/>
      </w:pPr>
      <w:bookmarkStart w:id="66" w:name="_Toc48406098"/>
      <w:bookmarkStart w:id="67" w:name="_Toc4996581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20</w:t>
      </w:r>
      <w:r w:rsidR="003874EB">
        <w:rPr>
          <w:noProof/>
        </w:rPr>
        <w:fldChar w:fldCharType="end"/>
      </w:r>
      <w:r w:rsidRPr="00E874F5">
        <w:t>: Diagrama de Caso de Uso – Fazer login</w:t>
      </w:r>
      <w:bookmarkEnd w:id="66"/>
      <w:bookmarkEnd w:id="67"/>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39">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2967A25C" w:rsidR="007C5D76" w:rsidRDefault="007C5D76" w:rsidP="007C5D76">
            <w:pPr>
              <w:pStyle w:val="PargrafodaLista"/>
              <w:numPr>
                <w:ilvl w:val="0"/>
                <w:numId w:val="19"/>
              </w:numPr>
              <w:jc w:val="left"/>
            </w:pPr>
            <w:r w:rsidRPr="000B0892">
              <w:rPr>
                <w:b/>
              </w:rPr>
              <w:t>Evento inicial</w:t>
            </w:r>
            <w:r>
              <w:t xml:space="preserve">: O usuário </w:t>
            </w:r>
            <w:r w:rsidR="00303DCD">
              <w:t>inicia</w:t>
            </w:r>
            <w:r>
              <w:t xml:space="preserve"> </w:t>
            </w:r>
            <w:r w:rsidR="00303DCD">
              <w:t>a funcionalidade pressionando o botão</w:t>
            </w:r>
            <w:r>
              <w:t xml:space="preserve">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lastRenderedPageBreak/>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4487C84A" w:rsidR="007C5D76" w:rsidRDefault="007C5D76" w:rsidP="007C5D76">
            <w:pPr>
              <w:pStyle w:val="PargrafodaLista"/>
              <w:numPr>
                <w:ilvl w:val="1"/>
                <w:numId w:val="19"/>
              </w:numPr>
              <w:jc w:val="left"/>
            </w:pPr>
            <w:r>
              <w:t xml:space="preserve">O usuário </w:t>
            </w:r>
            <w:r w:rsidR="005B5A69">
              <w:t>pressiona</w:t>
            </w:r>
            <w:r>
              <w:t xml:space="preserve">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47E0EA4F" w:rsidR="007C5D76" w:rsidRDefault="007C5D76" w:rsidP="007C5D76">
            <w:pPr>
              <w:pStyle w:val="PargrafodaLista"/>
              <w:numPr>
                <w:ilvl w:val="1"/>
                <w:numId w:val="19"/>
              </w:numPr>
              <w:jc w:val="left"/>
            </w:pPr>
            <w:r>
              <w:t xml:space="preserve">O sistema </w:t>
            </w:r>
            <w:r w:rsidR="005B5A69">
              <w:t>grava</w:t>
            </w:r>
            <w:r>
              <w:t xml:space="preserve">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652500">
      <w:pPr>
        <w:pStyle w:val="Legenda"/>
      </w:pPr>
    </w:p>
    <w:p w14:paraId="61A16C8B" w14:textId="2AA3D346" w:rsidR="00383DD5" w:rsidRDefault="001D24AE" w:rsidP="00652500">
      <w:pPr>
        <w:pStyle w:val="Legenda"/>
      </w:pPr>
      <w:bookmarkStart w:id="68" w:name="_Toc48406099"/>
      <w:bookmarkStart w:id="69" w:name="_Toc4996581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21</w:t>
      </w:r>
      <w:r w:rsidR="003874EB">
        <w:rPr>
          <w:noProof/>
        </w:rPr>
        <w:fldChar w:fldCharType="end"/>
      </w:r>
      <w:r w:rsidRPr="00B07759">
        <w:t>: Diagrama de Caso de Uso – Inserir receita ou despesa</w:t>
      </w:r>
      <w:bookmarkEnd w:id="68"/>
      <w:bookmarkEnd w:id="69"/>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lastRenderedPageBreak/>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0">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09C93C26" w:rsidR="00574CCF" w:rsidRDefault="00574CCF" w:rsidP="00574CCF">
            <w:pPr>
              <w:pStyle w:val="PargrafodaLista"/>
              <w:numPr>
                <w:ilvl w:val="0"/>
                <w:numId w:val="23"/>
              </w:numPr>
              <w:jc w:val="left"/>
            </w:pPr>
            <w:r w:rsidRPr="00574CCF">
              <w:rPr>
                <w:b/>
              </w:rPr>
              <w:t>Finalidade / Objetivo</w:t>
            </w:r>
            <w:r>
              <w:t xml:space="preserve">: O usuário consegue ver todas as transações </w:t>
            </w:r>
            <w:r w:rsidR="006A0CA4">
              <w:t>realizadas</w:t>
            </w:r>
            <w:r>
              <w:t>.</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CF940C5" w:rsidR="00574CCF" w:rsidRDefault="00574CCF" w:rsidP="00574CCF">
            <w:pPr>
              <w:pStyle w:val="PargrafodaLista"/>
              <w:numPr>
                <w:ilvl w:val="0"/>
                <w:numId w:val="23"/>
              </w:numPr>
              <w:jc w:val="left"/>
            </w:pPr>
            <w:r w:rsidRPr="00574CCF">
              <w:rPr>
                <w:b/>
              </w:rPr>
              <w:t>Evento inicial</w:t>
            </w:r>
            <w:r>
              <w:t xml:space="preserve">: O ator </w:t>
            </w:r>
            <w:r w:rsidR="0071611A">
              <w:t>pressiona o cartão de</w:t>
            </w:r>
            <w:r>
              <w:t xml:space="preserve">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77ABA296" w14:textId="407C6A9D" w:rsidR="00574CCF" w:rsidRDefault="00574CCF" w:rsidP="00812496">
            <w:pPr>
              <w:pStyle w:val="PargrafodaLista"/>
              <w:numPr>
                <w:ilvl w:val="1"/>
                <w:numId w:val="23"/>
              </w:numPr>
              <w:jc w:val="left"/>
            </w:pPr>
            <w:r>
              <w:t>O sistema oferece uma interface gráfica de todas as transações do usuário;</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652500">
      <w:pPr>
        <w:pStyle w:val="Legenda"/>
      </w:pPr>
    </w:p>
    <w:p w14:paraId="1F9A700D" w14:textId="3CD685E5" w:rsidR="000F4DC6" w:rsidRPr="00491AF8" w:rsidRDefault="001D24AE" w:rsidP="00652500">
      <w:pPr>
        <w:pStyle w:val="Legenda"/>
      </w:pPr>
      <w:bookmarkStart w:id="70" w:name="_Toc48406100"/>
      <w:bookmarkStart w:id="71" w:name="_Toc4996581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22</w:t>
      </w:r>
      <w:r w:rsidR="003874EB">
        <w:rPr>
          <w:noProof/>
        </w:rPr>
        <w:fldChar w:fldCharType="end"/>
      </w:r>
      <w:r w:rsidRPr="00CA1E33">
        <w:t>: Diagrama de Caso de Uso – Exibir transações</w:t>
      </w:r>
      <w:bookmarkEnd w:id="70"/>
      <w:bookmarkEnd w:id="71"/>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1">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652500">
      <w:pPr>
        <w:pStyle w:val="Legenda"/>
      </w:pPr>
    </w:p>
    <w:p w14:paraId="7AB37A0F" w14:textId="5029228B" w:rsidR="00827DDC" w:rsidRDefault="00827DDC" w:rsidP="00652500">
      <w:pPr>
        <w:pStyle w:val="Legenda"/>
      </w:pPr>
      <w:bookmarkStart w:id="72" w:name="_Toc48406101"/>
      <w:bookmarkStart w:id="73" w:name="_Toc4996581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23</w:t>
      </w:r>
      <w:r w:rsidR="003874EB">
        <w:rPr>
          <w:noProof/>
        </w:rPr>
        <w:fldChar w:fldCharType="end"/>
      </w:r>
      <w:r w:rsidRPr="00363F36">
        <w:t>: Diagrama de Caso de Uso – Notifica pagamento</w:t>
      </w:r>
      <w:bookmarkEnd w:id="72"/>
      <w:bookmarkEnd w:id="73"/>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2">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652500">
      <w:pPr>
        <w:pStyle w:val="Legenda"/>
      </w:pPr>
    </w:p>
    <w:p w14:paraId="656A4B5E" w14:textId="046943C6" w:rsidR="0004457B" w:rsidRDefault="00827DDC" w:rsidP="00652500">
      <w:pPr>
        <w:pStyle w:val="Legenda"/>
      </w:pPr>
      <w:bookmarkStart w:id="74" w:name="_Toc48406102"/>
      <w:bookmarkStart w:id="75" w:name="_Toc4996581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24</w:t>
      </w:r>
      <w:r w:rsidR="003874EB">
        <w:rPr>
          <w:noProof/>
        </w:rPr>
        <w:fldChar w:fldCharType="end"/>
      </w:r>
      <w:r w:rsidRPr="006D65C5">
        <w:t>: Diagrama de Caso de Uso – Notifica vencimento</w:t>
      </w:r>
      <w:bookmarkEnd w:id="74"/>
      <w:bookmarkEnd w:id="75"/>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76" w:name="_Toc49965785"/>
      <w:r>
        <w:t>DIAGRAMA DE CLASSES</w:t>
      </w:r>
      <w:bookmarkEnd w:id="76"/>
    </w:p>
    <w:p w14:paraId="7D68621B" w14:textId="77777777" w:rsidR="004612D3" w:rsidRDefault="004612D3" w:rsidP="004612D3"/>
    <w:p w14:paraId="75CB24D3" w14:textId="69EA085C" w:rsidR="0046319D" w:rsidRDefault="004612D3" w:rsidP="003F09DE">
      <w:r>
        <w:t xml:space="preserve">O diagrama de classe é um diagrama que tem como público alvo pessoas que estão desenvolvendo o projeto, mais </w:t>
      </w:r>
      <w:r w:rsidR="00AF340F">
        <w:t>especificamente</w:t>
      </w:r>
      <w:r>
        <w:t xml:space="preserve"> para o desenvolvedor, pois de acordo com Tybel (2016), o Diagrama de Classe é </w:t>
      </w:r>
      <w:r w:rsidR="008E2876">
        <w:t xml:space="preserve">a </w:t>
      </w:r>
      <w:r>
        <w:t>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w:t>
      </w:r>
      <w:r w:rsidR="008E2876">
        <w:t>,</w:t>
      </w:r>
      <w:r w:rsidR="00396FF7">
        <w:t xml:space="preserve"> que contém os principais atributos e métodos que será necessário em cada objeto para a aplicação móvel.</w:t>
      </w:r>
    </w:p>
    <w:p w14:paraId="3A3E96D7" w14:textId="30DC6EBE" w:rsidR="00D4000D" w:rsidRDefault="00A9435F" w:rsidP="00A9435F">
      <w:pPr>
        <w:keepNext/>
        <w:jc w:val="center"/>
      </w:pPr>
      <w:r>
        <w:rPr>
          <w:noProof/>
          <w:lang w:eastAsia="pt-BR"/>
        </w:rPr>
        <w:drawing>
          <wp:inline distT="0" distB="0" distL="0" distR="0" wp14:anchorId="139147E4" wp14:editId="1226C868">
            <wp:extent cx="4508204" cy="2626900"/>
            <wp:effectExtent l="0" t="0" r="698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 de Atividade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22319" cy="2635125"/>
                    </a:xfrm>
                    <a:prstGeom prst="rect">
                      <a:avLst/>
                    </a:prstGeom>
                  </pic:spPr>
                </pic:pic>
              </a:graphicData>
            </a:graphic>
          </wp:inline>
        </w:drawing>
      </w:r>
    </w:p>
    <w:p w14:paraId="32E353FB" w14:textId="435B8E83" w:rsidR="00771DE8" w:rsidRDefault="00D4000D" w:rsidP="00652500">
      <w:pPr>
        <w:pStyle w:val="Legenda"/>
      </w:pPr>
      <w:bookmarkStart w:id="77" w:name="_Toc48406103"/>
      <w:bookmarkStart w:id="78" w:name="_Toc4996581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25</w:t>
      </w:r>
      <w:r w:rsidR="003874EB">
        <w:rPr>
          <w:noProof/>
        </w:rPr>
        <w:fldChar w:fldCharType="end"/>
      </w:r>
      <w:r>
        <w:t>: Diagrama de classe</w:t>
      </w:r>
      <w:bookmarkEnd w:id="77"/>
      <w:bookmarkEnd w:id="78"/>
    </w:p>
    <w:p w14:paraId="1AD4CA38" w14:textId="77777777" w:rsidR="00190F28" w:rsidRPr="00190F28" w:rsidRDefault="00190F28" w:rsidP="00190F28"/>
    <w:p w14:paraId="58133F18" w14:textId="470151B1" w:rsidR="0099605C" w:rsidRPr="00834586" w:rsidRDefault="00AB1C72" w:rsidP="0046319D">
      <w:r w:rsidRPr="00834586">
        <w:lastRenderedPageBreak/>
        <w:t xml:space="preserve">A leitura da </w:t>
      </w:r>
      <w:r w:rsidR="00F63412">
        <w:t>imagem</w:t>
      </w:r>
      <w:r w:rsidRPr="00834586">
        <w:t xml:space="preserve"> exibida</w:t>
      </w:r>
      <w:r w:rsidR="00F63412">
        <w:t xml:space="preserve"> na página anterior</w:t>
      </w:r>
      <w:r w:rsidRPr="00834586">
        <w:t xml:space="preserve"> é da seguinte forma:</w:t>
      </w:r>
    </w:p>
    <w:p w14:paraId="72144DA0" w14:textId="2D436E0A" w:rsidR="00AB1C72" w:rsidRPr="00834586" w:rsidRDefault="00D66B69" w:rsidP="00AB1C72">
      <w:pPr>
        <w:pStyle w:val="PargrafodaLista"/>
        <w:numPr>
          <w:ilvl w:val="0"/>
          <w:numId w:val="14"/>
        </w:numPr>
      </w:pPr>
      <w:r>
        <w:t>O usuário do sistema pode ter nenhuma conta ou várias;</w:t>
      </w:r>
    </w:p>
    <w:p w14:paraId="62D1AB35" w14:textId="14D71085" w:rsidR="00272BCD" w:rsidRPr="00834586" w:rsidRDefault="00D66B69" w:rsidP="00AB1C72">
      <w:pPr>
        <w:pStyle w:val="PargrafodaLista"/>
        <w:numPr>
          <w:ilvl w:val="0"/>
          <w:numId w:val="14"/>
        </w:numPr>
      </w:pPr>
      <w:r>
        <w:t>Para cada conta que é criad</w:t>
      </w:r>
      <w:r w:rsidR="00734007">
        <w:t>a</w:t>
      </w:r>
      <w:r>
        <w:t>, somente é possível ter um usuário;</w:t>
      </w:r>
    </w:p>
    <w:p w14:paraId="1CD3ECFF" w14:textId="5E4B6B65" w:rsidR="00601724" w:rsidRPr="00834586" w:rsidRDefault="0028208A" w:rsidP="00AB1C72">
      <w:pPr>
        <w:pStyle w:val="PargrafodaLista"/>
        <w:numPr>
          <w:ilvl w:val="0"/>
          <w:numId w:val="14"/>
        </w:numPr>
      </w:pPr>
      <w:r>
        <w:t>Para a criação de uma conta, é necessário ter um tipo de conta</w:t>
      </w:r>
      <w:r w:rsidR="006834D1">
        <w:t xml:space="preserve"> (Pagamento ou Recebimento)</w:t>
      </w:r>
      <w:r>
        <w:t xml:space="preserve"> e uma categoria para a mesma;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3A58C7F6" w:rsidR="00834586" w:rsidRPr="00834586" w:rsidRDefault="00834586" w:rsidP="00AB1C72">
      <w:pPr>
        <w:pStyle w:val="PargrafodaLista"/>
        <w:numPr>
          <w:ilvl w:val="0"/>
          <w:numId w:val="14"/>
        </w:numPr>
      </w:pPr>
      <w:r w:rsidRPr="00834586">
        <w:t xml:space="preserve">Um tipo de conta pode ter </w:t>
      </w:r>
      <w:r w:rsidR="00EB34CF">
        <w:t>diversas contas</w:t>
      </w:r>
      <w:r w:rsidRPr="00834586">
        <w:t>;</w:t>
      </w:r>
    </w:p>
    <w:p w14:paraId="13750129" w14:textId="201646DC" w:rsidR="00546702" w:rsidRPr="00834586" w:rsidRDefault="00834586" w:rsidP="00652500">
      <w:pPr>
        <w:pStyle w:val="PargrafodaLista"/>
        <w:numPr>
          <w:ilvl w:val="0"/>
          <w:numId w:val="14"/>
        </w:numPr>
      </w:pPr>
      <w:r w:rsidRPr="00834586">
        <w:t xml:space="preserve">Um tipo de conta pode ter </w:t>
      </w:r>
      <w:r w:rsidR="00EB34CF">
        <w:t>várias</w:t>
      </w:r>
      <w:r w:rsidRPr="00834586">
        <w:t xml:space="preserve"> categorias de pagamentos;</w:t>
      </w:r>
      <w:r w:rsidR="00601724" w:rsidRPr="00834586">
        <w:t xml:space="preserve">  </w:t>
      </w:r>
    </w:p>
    <w:p w14:paraId="1D77CC0A" w14:textId="77777777" w:rsidR="007D644D" w:rsidRPr="00AB1C72" w:rsidRDefault="007D644D" w:rsidP="007D644D">
      <w:pPr>
        <w:pStyle w:val="PargrafodaLista"/>
      </w:pPr>
    </w:p>
    <w:p w14:paraId="756856D4" w14:textId="3ED7FE6C" w:rsidR="0099605C" w:rsidRDefault="0099605C" w:rsidP="0099605C">
      <w:pPr>
        <w:pStyle w:val="Ttulo2"/>
      </w:pPr>
      <w:bookmarkStart w:id="79" w:name="_Toc49965786"/>
      <w:r>
        <w:t>DIAGRAMA DE ATIVIDADE</w:t>
      </w:r>
      <w:bookmarkEnd w:id="79"/>
    </w:p>
    <w:p w14:paraId="276FB238" w14:textId="37D1171B" w:rsidR="0099605C" w:rsidRDefault="0099605C" w:rsidP="0099605C">
      <w:pPr>
        <w:rPr>
          <w:b/>
          <w:color w:val="FF0000"/>
        </w:rPr>
      </w:pPr>
    </w:p>
    <w:p w14:paraId="54984274" w14:textId="0C4EFF46" w:rsidR="008718B0" w:rsidRDefault="00AF2CD9" w:rsidP="0099605C">
      <w:r w:rsidRPr="0004729D">
        <w:t>Para se comunicar dentro de uma organização sobre um projeto e mostrar de uma forma mais clara como ele funciona, usam-se diagrama</w:t>
      </w:r>
      <w:r w:rsidR="008B01CF">
        <w:t>s</w:t>
      </w:r>
      <w:r w:rsidRPr="0004729D">
        <w:t xml:space="preserve"> de atividades que</w:t>
      </w:r>
      <w:r w:rsidR="008B01CF">
        <w:t>,</w:t>
      </w:r>
      <w:r w:rsidRPr="0004729D">
        <w:t xml:space="preserve"> s</w:t>
      </w:r>
      <w:r w:rsidR="004D4F71" w:rsidRPr="0004729D">
        <w:t xml:space="preserve">egundo </w:t>
      </w:r>
      <w:r w:rsidR="00F26F9F" w:rsidRPr="0004729D">
        <w:t>Lucidchart</w:t>
      </w:r>
      <w:r w:rsidR="004D4F71" w:rsidRPr="0004729D">
        <w:t xml:space="preserve"> (</w:t>
      </w:r>
      <w:r w:rsidR="00F26F9F" w:rsidRPr="0004729D">
        <w:t>2018?</w:t>
      </w:r>
      <w:r w:rsidR="004D4F71" w:rsidRPr="0004729D">
        <w:t>)</w:t>
      </w:r>
      <w:r w:rsidR="008B01CF">
        <w:t>,</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2894B7F"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w:t>
      </w:r>
      <w:r w:rsidR="008B01CF">
        <w:t>26</w:t>
      </w:r>
      <w:r w:rsidR="000E75C8">
        <w:t xml:space="preserve"> é exibido o diagrama de atividade do projeto, nele consegue-se entender como funciona uma inclusão de despesa ou receita no aplicativo.</w:t>
      </w:r>
    </w:p>
    <w:p w14:paraId="622BCBD6" w14:textId="77777777" w:rsidR="00D4000D" w:rsidRDefault="00E47564" w:rsidP="003C58A8">
      <w:pPr>
        <w:keepNext/>
        <w:jc w:val="center"/>
      </w:pPr>
      <w:r>
        <w:rPr>
          <w:noProof/>
          <w:lang w:eastAsia="pt-BR"/>
        </w:rPr>
        <w:drawing>
          <wp:inline distT="0" distB="0" distL="0" distR="0" wp14:anchorId="653EF9F4" wp14:editId="59EDDF1B">
            <wp:extent cx="3087585" cy="222647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1101" cy="2250639"/>
                    </a:xfrm>
                    <a:prstGeom prst="rect">
                      <a:avLst/>
                    </a:prstGeom>
                  </pic:spPr>
                </pic:pic>
              </a:graphicData>
            </a:graphic>
          </wp:inline>
        </w:drawing>
      </w:r>
    </w:p>
    <w:p w14:paraId="7233B3C0" w14:textId="42181574" w:rsidR="00312E64" w:rsidRDefault="00D4000D" w:rsidP="00652500">
      <w:pPr>
        <w:pStyle w:val="Legenda"/>
        <w:rPr>
          <w:color w:val="FF0000"/>
        </w:rPr>
      </w:pPr>
      <w:bookmarkStart w:id="80" w:name="_Toc48406104"/>
      <w:bookmarkStart w:id="81" w:name="_Toc4996581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26</w:t>
      </w:r>
      <w:r w:rsidR="003874EB">
        <w:rPr>
          <w:noProof/>
        </w:rPr>
        <w:fldChar w:fldCharType="end"/>
      </w:r>
      <w:r w:rsidRPr="00FB1DCD">
        <w:t>: Diagrama de Atividade para inserir despesa ou receita</w:t>
      </w:r>
      <w:bookmarkEnd w:id="80"/>
      <w:bookmarkEnd w:id="81"/>
    </w:p>
    <w:p w14:paraId="5F6100FC" w14:textId="77777777" w:rsidR="0099605C" w:rsidRPr="0099605C" w:rsidRDefault="0099605C" w:rsidP="0099605C"/>
    <w:p w14:paraId="3DFBA20C" w14:textId="21650DA5" w:rsidR="00976C67" w:rsidRDefault="00653851" w:rsidP="00653851">
      <w:pPr>
        <w:pStyle w:val="Ttulo1"/>
      </w:pPr>
      <w:bookmarkStart w:id="82" w:name="_Toc49965787"/>
      <w:r>
        <w:lastRenderedPageBreak/>
        <w:t>DESENVOLVIMENTO</w:t>
      </w:r>
      <w:bookmarkEnd w:id="82"/>
    </w:p>
    <w:p w14:paraId="4283991E" w14:textId="05DF4C6A" w:rsidR="00653851" w:rsidRDefault="00D06FAD" w:rsidP="00D35EF7">
      <w:r>
        <w:t xml:space="preserve">Nessa </w:t>
      </w:r>
      <w:r w:rsidR="00794623">
        <w:t>seção</w:t>
      </w:r>
      <w:r>
        <w:t xml:space="preserve"> será esclarecid</w:t>
      </w:r>
      <w:r w:rsidR="001A0BAC">
        <w:t>a</w:t>
      </w:r>
      <w:r>
        <w:t xml:space="preserve"> o desenvolvimento do trabalho. E para maior didática, a </w:t>
      </w:r>
      <w:r w:rsidR="00D35EF7">
        <w:t>imagem abaixo</w:t>
      </w:r>
      <w:r w:rsidR="003A372B">
        <w:t xml:space="preserve"> (Figura 27)</w:t>
      </w:r>
      <w:r w:rsidR="00D35EF7">
        <w:t xml:space="preserve"> ilustra a arquitetura que foi utilizada no apl</w:t>
      </w:r>
      <w:r w:rsidR="003B288B">
        <w:t>icativo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652500">
      <w:pPr>
        <w:pStyle w:val="Legenda"/>
      </w:pPr>
      <w:bookmarkStart w:id="83" w:name="_Toc48406105"/>
      <w:bookmarkStart w:id="84" w:name="_Toc4996581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27</w:t>
      </w:r>
      <w:r w:rsidR="003874EB">
        <w:rPr>
          <w:noProof/>
        </w:rPr>
        <w:fldChar w:fldCharType="end"/>
      </w:r>
      <w:r>
        <w:t>: Arquitetura do projeto</w:t>
      </w:r>
      <w:bookmarkEnd w:id="83"/>
      <w:bookmarkEnd w:id="84"/>
    </w:p>
    <w:p w14:paraId="14C33F6E" w14:textId="77777777" w:rsidR="00653851" w:rsidRDefault="00653851" w:rsidP="00C27136"/>
    <w:p w14:paraId="0B374060" w14:textId="158973CF" w:rsidR="001141DE" w:rsidRDefault="006757A6" w:rsidP="004E495E">
      <w:r>
        <w:t>Na</w:t>
      </w:r>
      <w:r w:rsidR="00554EF6">
        <w:t xml:space="preserve"> imagem acima</w:t>
      </w:r>
      <w:r w:rsidR="00233F9F">
        <w:t xml:space="preserve"> (Figura 2</w:t>
      </w:r>
      <w:r w:rsidR="00B74420">
        <w:t>7</w:t>
      </w:r>
      <w:r w:rsidR="00233F9F">
        <w:t>)</w:t>
      </w:r>
      <w:r w:rsidR="00FB588F">
        <w:t>,</w:t>
      </w:r>
      <w:r w:rsidR="00554EF6">
        <w:t xml:space="preserve"> exibe</w:t>
      </w:r>
      <w:r w:rsidR="00FB588F">
        <w:t>m-se</w:t>
      </w:r>
      <w:r w:rsidR="00554EF6">
        <w:t xml:space="preserv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6FF407C3"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w:t>
      </w:r>
      <w:r w:rsidR="00E20697">
        <w:t xml:space="preserve"> p</w:t>
      </w:r>
      <w:r w:rsidR="00A538A9">
        <w:t>ara colher informações e levá-la</w:t>
      </w:r>
      <w:r w:rsidR="00E20697">
        <w:t>s</w:t>
      </w:r>
      <w:r w:rsidR="00E74C5B">
        <w:t xml:space="preserve"> através dessas pontes. </w:t>
      </w:r>
    </w:p>
    <w:p w14:paraId="618AE3E3" w14:textId="77777777" w:rsidR="00180169" w:rsidRDefault="00180169" w:rsidP="004E495E"/>
    <w:p w14:paraId="681F3C76" w14:textId="17F25B76" w:rsidR="00EB3C2A" w:rsidRDefault="00180169" w:rsidP="00EB3C2A">
      <w:pPr>
        <w:pStyle w:val="Ttulo2"/>
      </w:pPr>
      <w:bookmarkStart w:id="85" w:name="_Toc49965788"/>
      <w:r>
        <w:lastRenderedPageBreak/>
        <w:t>Desenvolvimento back-end</w:t>
      </w:r>
      <w:bookmarkEnd w:id="85"/>
    </w:p>
    <w:p w14:paraId="0959CA9D" w14:textId="5840246F" w:rsidR="00794623" w:rsidRDefault="00794623" w:rsidP="00EB3C2A">
      <w:r>
        <w:t xml:space="preserve">O desenvolvimento do back-end foi feito em Spring Boot com a utilização da linguagem de programação Java. A finalidade é que toda regra de negócio fique nessa </w:t>
      </w:r>
      <w:r w:rsidR="00E51DF6">
        <w:t>camada</w:t>
      </w:r>
      <w:r w:rsidR="00362B0E">
        <w:t xml:space="preserve">, </w:t>
      </w:r>
      <w:r w:rsidR="00203D10">
        <w:t>para que seja</w:t>
      </w:r>
      <w:r w:rsidR="00362B0E">
        <w:t xml:space="preserve"> fracamente acoplad</w:t>
      </w:r>
      <w:r w:rsidR="00C61986">
        <w:t>a</w:t>
      </w:r>
      <w:r w:rsidR="00362B0E">
        <w:t xml:space="preserve">, dito isso, </w:t>
      </w:r>
      <w:r w:rsidR="0017710F">
        <w:t>se necessário</w:t>
      </w:r>
      <w:r w:rsidR="00362B0E">
        <w:t xml:space="preserve"> migrar ou inserir outra tecnologia</w:t>
      </w:r>
      <w:r w:rsidR="003A718C">
        <w:t>,</w:t>
      </w:r>
      <w:r w:rsidR="00C61986">
        <w:t xml:space="preserve"> </w:t>
      </w:r>
      <w:r w:rsidR="003A718C">
        <w:t>possui</w:t>
      </w:r>
      <w:r w:rsidR="00C61986">
        <w:t xml:space="preserve">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0933A92C" w:rsidR="00215C15" w:rsidRDefault="00215C15" w:rsidP="00EB3C2A">
      <w:r w:rsidRPr="00215C15">
        <w:rPr>
          <w:b/>
        </w:rPr>
        <w:t>Config</w:t>
      </w:r>
      <w:r>
        <w:t>: Nessa camada fica toda a configuração da aplicação, ou seja, toda vez que a aplicação for executada</w:t>
      </w:r>
      <w:r w:rsidR="008953EE">
        <w:t>,</w:t>
      </w:r>
      <w:r>
        <w:t xml:space="preserve"> essa camada será a primeira a ser chamada. Nela pode conter inserção de dados padrões e configurações de segurança de acesso. </w:t>
      </w:r>
      <w:r w:rsidR="00652500">
        <w:t>Para entendimento melhor dessa camada, a Figura 28</w:t>
      </w:r>
      <w:r w:rsidR="00331DFC">
        <w:t xml:space="preserve"> abaixo</w:t>
      </w:r>
      <w:r w:rsidR="00652500">
        <w:t xml:space="preserve"> ilustra um exemplo de inserção de categoria de pagamento.</w:t>
      </w:r>
    </w:p>
    <w:p w14:paraId="59BFC0F9" w14:textId="77777777" w:rsidR="00652500" w:rsidRDefault="00652500" w:rsidP="00AC2DD0">
      <w:pPr>
        <w:keepNext/>
        <w:jc w:val="center"/>
      </w:pPr>
      <w:r w:rsidRPr="00652500">
        <w:rPr>
          <w:noProof/>
          <w:lang w:eastAsia="pt-BR"/>
        </w:rPr>
        <w:drawing>
          <wp:inline distT="0" distB="0" distL="0" distR="0" wp14:anchorId="7FB9406D" wp14:editId="1D43052E">
            <wp:extent cx="6120130" cy="17526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52600"/>
                    </a:xfrm>
                    <a:prstGeom prst="rect">
                      <a:avLst/>
                    </a:prstGeom>
                  </pic:spPr>
                </pic:pic>
              </a:graphicData>
            </a:graphic>
          </wp:inline>
        </w:drawing>
      </w:r>
    </w:p>
    <w:p w14:paraId="6AA72D53" w14:textId="36D86B32" w:rsidR="00652500" w:rsidRDefault="00652500" w:rsidP="00652500">
      <w:pPr>
        <w:pStyle w:val="Legenda"/>
      </w:pPr>
      <w:bookmarkStart w:id="86" w:name="_Toc49965820"/>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28</w:t>
      </w:r>
      <w:r w:rsidR="003E597A">
        <w:rPr>
          <w:noProof/>
        </w:rPr>
        <w:fldChar w:fldCharType="end"/>
      </w:r>
      <w:r>
        <w:t>: Inserção de categoria de pagamento na camada config</w:t>
      </w:r>
      <w:bookmarkEnd w:id="86"/>
      <w:r>
        <w:t xml:space="preserve"> </w:t>
      </w:r>
    </w:p>
    <w:p w14:paraId="2795295E" w14:textId="77777777" w:rsidR="00652500" w:rsidRPr="00652500" w:rsidRDefault="00652500" w:rsidP="00652500"/>
    <w:p w14:paraId="2CED11E5" w14:textId="3BA729DA" w:rsidR="00215C15" w:rsidRPr="00883399" w:rsidRDefault="00215C15" w:rsidP="00EB3C2A">
      <w:r w:rsidRPr="00C13861">
        <w:rPr>
          <w:b/>
        </w:rPr>
        <w:t>Domain</w:t>
      </w:r>
      <w:r>
        <w:t>:</w:t>
      </w:r>
      <w:r w:rsidR="00C27B52">
        <w:t xml:space="preserve"> </w:t>
      </w:r>
      <w:r w:rsidR="00C13861">
        <w:t>Onde ficará todas as classes modelos ou classes de domínios juntamente com seus métodos.</w:t>
      </w:r>
      <w:r w:rsidR="00883399">
        <w:t xml:space="preserve"> Para melhor esclarecimento da camada, a Figura 29</w:t>
      </w:r>
      <w:r w:rsidR="00E42AE3">
        <w:t xml:space="preserve"> da página posterior</w:t>
      </w:r>
      <w:r w:rsidR="00883399">
        <w:t xml:space="preserve"> exibe a classe</w:t>
      </w:r>
      <w:r w:rsidR="00AC2DD0">
        <w:t xml:space="preserve"> modelo</w:t>
      </w:r>
      <w:r w:rsidR="00883399">
        <w:t xml:space="preserve"> </w:t>
      </w:r>
      <w:r w:rsidR="00883399" w:rsidRPr="00883399">
        <w:rPr>
          <w:b/>
        </w:rPr>
        <w:t>Bill</w:t>
      </w:r>
      <w:r w:rsidR="00883399">
        <w:rPr>
          <w:b/>
        </w:rPr>
        <w:t xml:space="preserve"> </w:t>
      </w:r>
      <w:r w:rsidR="00B76612">
        <w:t xml:space="preserve">do </w:t>
      </w:r>
      <w:r w:rsidR="00AC2DD0">
        <w:t>aplicativo. Nessa classe é exibida os atributos do objeto.</w:t>
      </w:r>
    </w:p>
    <w:p w14:paraId="317DD0D0" w14:textId="77777777" w:rsidR="00652500" w:rsidRDefault="00652500" w:rsidP="00E42AE3">
      <w:pPr>
        <w:keepNext/>
        <w:jc w:val="center"/>
      </w:pPr>
      <w:r w:rsidRPr="00652500">
        <w:rPr>
          <w:noProof/>
          <w:lang w:eastAsia="pt-BR"/>
        </w:rPr>
        <w:lastRenderedPageBreak/>
        <w:drawing>
          <wp:inline distT="0" distB="0" distL="0" distR="0" wp14:anchorId="3E9ECFA4" wp14:editId="2E6BD135">
            <wp:extent cx="3828810" cy="4448175"/>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409" cy="4470944"/>
                    </a:xfrm>
                    <a:prstGeom prst="rect">
                      <a:avLst/>
                    </a:prstGeom>
                  </pic:spPr>
                </pic:pic>
              </a:graphicData>
            </a:graphic>
          </wp:inline>
        </w:drawing>
      </w:r>
    </w:p>
    <w:p w14:paraId="0EB5E985" w14:textId="428A160C" w:rsidR="00652500" w:rsidRDefault="00652500" w:rsidP="00652500">
      <w:pPr>
        <w:pStyle w:val="Legenda"/>
      </w:pPr>
      <w:bookmarkStart w:id="87" w:name="_Toc49965821"/>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29</w:t>
      </w:r>
      <w:r w:rsidR="003E597A">
        <w:rPr>
          <w:noProof/>
        </w:rPr>
        <w:fldChar w:fldCharType="end"/>
      </w:r>
      <w:r>
        <w:t>: Ilustração da classe Bill da camada de domain</w:t>
      </w:r>
      <w:bookmarkEnd w:id="87"/>
    </w:p>
    <w:p w14:paraId="0356AF1F" w14:textId="77777777" w:rsidR="00652500" w:rsidRPr="00652500" w:rsidRDefault="00652500" w:rsidP="00652500"/>
    <w:p w14:paraId="25733B68" w14:textId="7CD34C72" w:rsidR="008B726A" w:rsidRPr="00532E37" w:rsidRDefault="008B726A" w:rsidP="00EB3C2A">
      <w:r w:rsidRPr="00890DEC">
        <w:rPr>
          <w:b/>
        </w:rPr>
        <w:t>DTO</w:t>
      </w:r>
      <w:r>
        <w:t>:</w:t>
      </w:r>
      <w:r w:rsidR="00890DEC">
        <w:t xml:space="preserve"> Essa camada é a abreviação de </w:t>
      </w:r>
      <w:r w:rsidR="00890DEC" w:rsidRPr="00890DEC">
        <w:rPr>
          <w:i/>
        </w:rPr>
        <w:t>Data Access Object</w:t>
      </w:r>
      <w:r w:rsidR="00890DEC">
        <w:t xml:space="preserve"> que significa em português objeto de acesso a dados. Ela tem como responsabilidade limitar os dados que serão retornados para o usuário</w:t>
      </w:r>
      <w:r w:rsidR="00B96A63">
        <w:t>. Podemos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w:t>
      </w:r>
      <w:r w:rsidR="00CA2F15">
        <w:t>e-mail</w:t>
      </w:r>
      <w:r w:rsidR="00B96A63">
        <w:t xml:space="preserve">,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uma consulta a </w:t>
      </w:r>
      <w:r w:rsidR="007076B9">
        <w:t>dados de</w:t>
      </w:r>
      <w:r w:rsidR="00CF13A9">
        <w:t xml:space="preserve"> </w:t>
      </w:r>
      <w:r w:rsidR="00D5372C">
        <w:t>Pessoa</w:t>
      </w:r>
      <w:r w:rsidR="00CF13A9">
        <w:t>, será retornado o objeto da classe DTO que não cont</w:t>
      </w:r>
      <w:r w:rsidR="007076B9">
        <w:t>ém o atributo senha</w:t>
      </w:r>
      <w:r w:rsidR="008953EE">
        <w:t>,</w:t>
      </w:r>
      <w:r w:rsidR="007076B9">
        <w:t xml:space="preserve"> para que não haja vazamento de informações </w:t>
      </w:r>
      <w:r w:rsidR="008953EE">
        <w:t>sigilosas</w:t>
      </w:r>
      <w:r w:rsidR="007076B9">
        <w:t>.</w:t>
      </w:r>
      <w:r w:rsidR="00532E37">
        <w:t xml:space="preserve"> A Figura 30</w:t>
      </w:r>
      <w:r w:rsidR="002C75B5">
        <w:t xml:space="preserve"> da próxima página</w:t>
      </w:r>
      <w:r w:rsidR="007C0CE9">
        <w:t>,</w:t>
      </w:r>
      <w:r w:rsidR="00532E37">
        <w:t xml:space="preserve"> exibe a classe </w:t>
      </w:r>
      <w:r w:rsidR="00532E37" w:rsidRPr="00532E37">
        <w:rPr>
          <w:b/>
        </w:rPr>
        <w:t>BillDTO</w:t>
      </w:r>
      <w:r w:rsidR="00532E37">
        <w:rPr>
          <w:b/>
        </w:rPr>
        <w:t xml:space="preserve"> </w:t>
      </w:r>
      <w:r w:rsidR="00532E37">
        <w:t xml:space="preserve">do aplicativo, onde foi construído </w:t>
      </w:r>
      <w:r w:rsidR="002C75B5">
        <w:t>com base n</w:t>
      </w:r>
      <w:r w:rsidR="00532E37">
        <w:t xml:space="preserve">a explicação desse parágrafo.   </w:t>
      </w:r>
    </w:p>
    <w:p w14:paraId="2DB07452" w14:textId="77777777" w:rsidR="00532E37" w:rsidRDefault="00652500" w:rsidP="00E42AE3">
      <w:pPr>
        <w:keepNext/>
        <w:jc w:val="center"/>
      </w:pPr>
      <w:r w:rsidRPr="00652500">
        <w:rPr>
          <w:noProof/>
          <w:lang w:eastAsia="pt-BR"/>
        </w:rPr>
        <w:lastRenderedPageBreak/>
        <w:drawing>
          <wp:inline distT="0" distB="0" distL="0" distR="0" wp14:anchorId="2300CD20" wp14:editId="4BA24B9B">
            <wp:extent cx="4510769" cy="4143375"/>
            <wp:effectExtent l="0" t="0" r="444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0005" cy="4243714"/>
                    </a:xfrm>
                    <a:prstGeom prst="rect">
                      <a:avLst/>
                    </a:prstGeom>
                  </pic:spPr>
                </pic:pic>
              </a:graphicData>
            </a:graphic>
          </wp:inline>
        </w:drawing>
      </w:r>
    </w:p>
    <w:p w14:paraId="32D26188" w14:textId="39FB0F36" w:rsidR="00532E37" w:rsidRDefault="00532E37" w:rsidP="00E42AE3">
      <w:pPr>
        <w:pStyle w:val="Legenda"/>
      </w:pPr>
      <w:bookmarkStart w:id="88" w:name="_Toc49965822"/>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30</w:t>
      </w:r>
      <w:r w:rsidR="003E597A">
        <w:rPr>
          <w:noProof/>
        </w:rPr>
        <w:fldChar w:fldCharType="end"/>
      </w:r>
      <w:r>
        <w:t>: Ilustração da classe BillDTO</w:t>
      </w:r>
      <w:bookmarkEnd w:id="88"/>
    </w:p>
    <w:p w14:paraId="6F834DC0" w14:textId="77777777" w:rsidR="00E42AE3" w:rsidRPr="00E42AE3" w:rsidRDefault="00E42AE3" w:rsidP="00E42AE3"/>
    <w:p w14:paraId="7036E4E8" w14:textId="03FDF91B" w:rsidR="00634B88" w:rsidRDefault="00634B88" w:rsidP="00EB3C2A">
      <w:r w:rsidRPr="00634B88">
        <w:rPr>
          <w:b/>
        </w:rPr>
        <w:t>Form</w:t>
      </w:r>
      <w:r>
        <w:t xml:space="preserve">: Já nessa camada terá todos os atributos que </w:t>
      </w:r>
      <w:r w:rsidR="007C0CE9">
        <w:t xml:space="preserve">são necessários a </w:t>
      </w:r>
      <w:r>
        <w:t>ser</w:t>
      </w:r>
      <w:r w:rsidR="007C0CE9">
        <w:t>em</w:t>
      </w:r>
      <w:r>
        <w:t xml:space="preserve"> inserido</w:t>
      </w:r>
      <w:r w:rsidR="007C0CE9">
        <w:t>s</w:t>
      </w:r>
      <w:r>
        <w:t xml:space="preserve">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r w:rsidR="00026DD0">
        <w:t xml:space="preserve">Para compreensão melhor da explicação dada, foi inserido a Figura 31 </w:t>
      </w:r>
      <w:r w:rsidR="00325320">
        <w:t>n</w:t>
      </w:r>
      <w:r w:rsidR="0063679A">
        <w:t xml:space="preserve">a página seguinte, que exibe </w:t>
      </w:r>
      <w:r w:rsidR="00026DD0">
        <w:t xml:space="preserve">a classe </w:t>
      </w:r>
      <w:r w:rsidR="00026DD0" w:rsidRPr="00CE7B0B">
        <w:rPr>
          <w:b/>
        </w:rPr>
        <w:t>UserForm</w:t>
      </w:r>
      <w:r w:rsidR="00CE7B0B">
        <w:t xml:space="preserve"> com seu método de conversão de </w:t>
      </w:r>
      <w:r w:rsidR="00CE7B0B" w:rsidRPr="00CE7B0B">
        <w:rPr>
          <w:b/>
        </w:rPr>
        <w:t>UserForm</w:t>
      </w:r>
      <w:r w:rsidR="00CE7B0B">
        <w:t xml:space="preserve"> para </w:t>
      </w:r>
      <w:r w:rsidR="00CE7B0B" w:rsidRPr="00CE7B0B">
        <w:rPr>
          <w:b/>
        </w:rPr>
        <w:t>User</w:t>
      </w:r>
      <w:r w:rsidR="00CE7B0B">
        <w:t>.</w:t>
      </w:r>
    </w:p>
    <w:p w14:paraId="6FD963C5" w14:textId="77777777" w:rsidR="00E42AE3" w:rsidRPr="00CE7B0B" w:rsidRDefault="00E42AE3" w:rsidP="00EB3C2A"/>
    <w:p w14:paraId="7B7F43A3" w14:textId="77777777" w:rsidR="00026DD0" w:rsidRDefault="00652500" w:rsidP="00E42AE3">
      <w:pPr>
        <w:keepNext/>
        <w:jc w:val="center"/>
      </w:pPr>
      <w:r w:rsidRPr="00652500">
        <w:rPr>
          <w:noProof/>
          <w:lang w:eastAsia="pt-BR"/>
        </w:rPr>
        <w:lastRenderedPageBreak/>
        <w:drawing>
          <wp:inline distT="0" distB="0" distL="0" distR="0" wp14:anchorId="702DC573" wp14:editId="4D585E74">
            <wp:extent cx="2619375" cy="2943942"/>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3889" cy="3005211"/>
                    </a:xfrm>
                    <a:prstGeom prst="rect">
                      <a:avLst/>
                    </a:prstGeom>
                  </pic:spPr>
                </pic:pic>
              </a:graphicData>
            </a:graphic>
          </wp:inline>
        </w:drawing>
      </w:r>
    </w:p>
    <w:p w14:paraId="18B0E4FD" w14:textId="3F981483" w:rsidR="00652500" w:rsidRDefault="00026DD0" w:rsidP="00026DD0">
      <w:pPr>
        <w:pStyle w:val="Legenda"/>
      </w:pPr>
      <w:bookmarkStart w:id="89" w:name="_Toc49965823"/>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31</w:t>
      </w:r>
      <w:r w:rsidR="003E597A">
        <w:rPr>
          <w:noProof/>
        </w:rPr>
        <w:fldChar w:fldCharType="end"/>
      </w:r>
      <w:r>
        <w:t>: Ilustração da classe UserForm</w:t>
      </w:r>
      <w:bookmarkEnd w:id="89"/>
    </w:p>
    <w:p w14:paraId="3BFE5ABE" w14:textId="77777777" w:rsidR="00026DD0" w:rsidRPr="00026DD0" w:rsidRDefault="00026DD0" w:rsidP="00026DD0"/>
    <w:p w14:paraId="4B564AAC" w14:textId="3191FCF5" w:rsidR="00652500" w:rsidRPr="008E7338" w:rsidRDefault="005F374F" w:rsidP="00EB3C2A">
      <w:r>
        <w:rPr>
          <w:b/>
        </w:rPr>
        <w:t>Resources</w:t>
      </w:r>
      <w:r w:rsidR="00B03831">
        <w:t>:</w:t>
      </w:r>
      <w:r>
        <w:t xml:space="preserve"> Nessa camada é onde a requisição via HTTP chega, nela será redirecionada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8E7338">
        <w:t xml:space="preserve"> A Figura 32</w:t>
      </w:r>
      <w:r w:rsidR="0063679A">
        <w:t xml:space="preserve"> abaixo</w:t>
      </w:r>
      <w:r w:rsidR="00AA2F09">
        <w:t>,</w:t>
      </w:r>
      <w:r w:rsidR="008E7338">
        <w:t xml:space="preserve"> exibe a classe </w:t>
      </w:r>
      <w:r w:rsidR="008E7338" w:rsidRPr="008E7338">
        <w:rPr>
          <w:b/>
        </w:rPr>
        <w:t>BillResource</w:t>
      </w:r>
      <w:r w:rsidR="008E7338">
        <w:rPr>
          <w:b/>
        </w:rPr>
        <w:t xml:space="preserve"> </w:t>
      </w:r>
      <w:r w:rsidR="008E7338">
        <w:t xml:space="preserve">com seu método </w:t>
      </w:r>
      <w:r w:rsidR="008E7338" w:rsidRPr="008E7338">
        <w:rPr>
          <w:b/>
        </w:rPr>
        <w:t>find</w:t>
      </w:r>
      <w:r w:rsidR="008E7338">
        <w:rPr>
          <w:b/>
        </w:rPr>
        <w:t xml:space="preserve"> </w:t>
      </w:r>
      <w:r w:rsidR="008E7338">
        <w:t>que tem como objetivo trazer todas contas que o usuário solicitou via requisição HTTP.</w:t>
      </w:r>
    </w:p>
    <w:p w14:paraId="14833808" w14:textId="77777777" w:rsidR="008E7338" w:rsidRDefault="00652500" w:rsidP="00E42AE3">
      <w:pPr>
        <w:keepNext/>
        <w:jc w:val="center"/>
      </w:pPr>
      <w:r w:rsidRPr="00652500">
        <w:rPr>
          <w:noProof/>
          <w:lang w:eastAsia="pt-BR"/>
        </w:rPr>
        <w:drawing>
          <wp:inline distT="0" distB="0" distL="0" distR="0" wp14:anchorId="01DFE046" wp14:editId="3A3E58A5">
            <wp:extent cx="3833562" cy="208184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8516" cy="2100830"/>
                    </a:xfrm>
                    <a:prstGeom prst="rect">
                      <a:avLst/>
                    </a:prstGeom>
                  </pic:spPr>
                </pic:pic>
              </a:graphicData>
            </a:graphic>
          </wp:inline>
        </w:drawing>
      </w:r>
    </w:p>
    <w:p w14:paraId="09093685" w14:textId="0ED0ECBA" w:rsidR="008E7338" w:rsidRDefault="008E7338" w:rsidP="008E7338">
      <w:pPr>
        <w:pStyle w:val="Legenda"/>
      </w:pPr>
      <w:bookmarkStart w:id="90" w:name="_Toc49965824"/>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32</w:t>
      </w:r>
      <w:r w:rsidR="003E597A">
        <w:rPr>
          <w:noProof/>
        </w:rPr>
        <w:fldChar w:fldCharType="end"/>
      </w:r>
      <w:r>
        <w:t>: Ilustração da classe BillResource</w:t>
      </w:r>
      <w:bookmarkEnd w:id="90"/>
    </w:p>
    <w:p w14:paraId="04DB929A" w14:textId="77777777" w:rsidR="00D73A07" w:rsidRDefault="00752A2A" w:rsidP="00EB3C2A">
      <w:pPr>
        <w:rPr>
          <w:b/>
        </w:rPr>
      </w:pPr>
      <w:r>
        <w:br/>
      </w:r>
    </w:p>
    <w:p w14:paraId="6FB3C2DC" w14:textId="55EE58A5" w:rsidR="00B03831" w:rsidRDefault="00B076EE" w:rsidP="00EB3C2A">
      <w:r>
        <w:rPr>
          <w:b/>
        </w:rPr>
        <w:lastRenderedPageBreak/>
        <w:t>Services</w:t>
      </w:r>
      <w:r w:rsidR="00752A2A">
        <w:t xml:space="preserve">: </w:t>
      </w:r>
      <w:r>
        <w:t xml:space="preserve">A camada </w:t>
      </w:r>
      <w:r>
        <w:rPr>
          <w:i/>
        </w:rPr>
        <w:t xml:space="preserve">services </w:t>
      </w:r>
      <w:r>
        <w:t>tem como objetivo tratar toda regra das chamadas de visualização, edição, criação e deleção. Podemos usar um exemplo de um objeto que o usuário solicitou exclusão e o mesmo não há na base de dados, essa camada irá analisar se existe o objeto</w:t>
      </w:r>
      <w:r w:rsidR="006845C4">
        <w:t>,</w:t>
      </w:r>
      <w:r>
        <w:t xml:space="preserve"> e se não houver retorna </w:t>
      </w:r>
      <w:r w:rsidR="00B77379">
        <w:t>à</w:t>
      </w:r>
      <w:r>
        <w:t xml:space="preserve"> informação para camada de </w:t>
      </w:r>
      <w:r w:rsidRPr="00B076EE">
        <w:rPr>
          <w:i/>
        </w:rPr>
        <w:t>resources</w:t>
      </w:r>
      <w:r>
        <w:t xml:space="preserve">, caso contrário faz uma solicitação para camada </w:t>
      </w:r>
      <w:r w:rsidRPr="00B076EE">
        <w:rPr>
          <w:i/>
        </w:rPr>
        <w:t>repository</w:t>
      </w:r>
      <w:r>
        <w:t xml:space="preserve"> que será explicad</w:t>
      </w:r>
      <w:r w:rsidR="00091129">
        <w:t>a</w:t>
      </w:r>
      <w:r>
        <w:t xml:space="preserve"> em seguida.</w:t>
      </w:r>
      <w:r w:rsidR="009755A4">
        <w:t xml:space="preserve"> A Figura 33 ilustra a regra de negócio de inserção de conta da classe </w:t>
      </w:r>
      <w:r w:rsidR="009755A4" w:rsidRPr="009755A4">
        <w:rPr>
          <w:b/>
        </w:rPr>
        <w:t>BillService</w:t>
      </w:r>
      <w:r w:rsidR="009755A4">
        <w:t>. Nesse método tem como objetivo analisar o tipo da conta inserida e retornar uma conta ou mais dependendo da requisição do usuário</w:t>
      </w:r>
      <w:r w:rsidR="00CC45B0">
        <w:t>, no caso se for uma conta que se repete, como contas parceladas</w:t>
      </w:r>
      <w:r w:rsidR="009755A4">
        <w:t>.</w:t>
      </w:r>
    </w:p>
    <w:p w14:paraId="22B6F2E6" w14:textId="77777777" w:rsidR="009755A4" w:rsidRDefault="00652500" w:rsidP="00E42AE3">
      <w:pPr>
        <w:keepNext/>
        <w:jc w:val="center"/>
      </w:pPr>
      <w:r w:rsidRPr="00652500">
        <w:rPr>
          <w:noProof/>
          <w:lang w:eastAsia="pt-BR"/>
        </w:rPr>
        <w:drawing>
          <wp:inline distT="0" distB="0" distL="0" distR="0" wp14:anchorId="1FEB7CAA" wp14:editId="496B1182">
            <wp:extent cx="4132613" cy="3002340"/>
            <wp:effectExtent l="0" t="0" r="127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0491" cy="3008063"/>
                    </a:xfrm>
                    <a:prstGeom prst="rect">
                      <a:avLst/>
                    </a:prstGeom>
                  </pic:spPr>
                </pic:pic>
              </a:graphicData>
            </a:graphic>
          </wp:inline>
        </w:drawing>
      </w:r>
    </w:p>
    <w:p w14:paraId="26DE5C22" w14:textId="2FFD3224" w:rsidR="00652500" w:rsidRDefault="009755A4" w:rsidP="009755A4">
      <w:pPr>
        <w:pStyle w:val="Legenda"/>
      </w:pPr>
      <w:bookmarkStart w:id="91" w:name="_Toc49965825"/>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33</w:t>
      </w:r>
      <w:r w:rsidR="003E597A">
        <w:rPr>
          <w:noProof/>
        </w:rPr>
        <w:fldChar w:fldCharType="end"/>
      </w:r>
      <w:r>
        <w:t>: Ilustração da camada de regra de negócio</w:t>
      </w:r>
      <w:bookmarkEnd w:id="91"/>
    </w:p>
    <w:p w14:paraId="4A0E2F56" w14:textId="77777777" w:rsidR="009755A4" w:rsidRPr="009755A4" w:rsidRDefault="009755A4" w:rsidP="009755A4"/>
    <w:p w14:paraId="0F195FC5" w14:textId="72D32692" w:rsidR="00B77379" w:rsidRDefault="00B77379" w:rsidP="00EB3C2A">
      <w:r w:rsidRPr="00B77379">
        <w:rPr>
          <w:b/>
        </w:rPr>
        <w:t>Repository</w:t>
      </w:r>
      <w:r>
        <w:t xml:space="preserve">: </w:t>
      </w:r>
      <w:r w:rsidR="00525824">
        <w:t>Essa camada é responsável por se comunicar com o banco de dados.</w:t>
      </w:r>
      <w:r w:rsidR="008918C8">
        <w:t xml:space="preserve"> Na Figura 34 abaixo</w:t>
      </w:r>
      <w:r w:rsidR="00BC4558">
        <w:t>,</w:t>
      </w:r>
      <w:r w:rsidR="008918C8">
        <w:t xml:space="preserve"> ilustra como é construída a classe </w:t>
      </w:r>
      <w:r w:rsidR="00BC4558">
        <w:rPr>
          <w:b/>
        </w:rPr>
        <w:t>Bill</w:t>
      </w:r>
      <w:r w:rsidR="008918C8" w:rsidRPr="008918C8">
        <w:rPr>
          <w:b/>
        </w:rPr>
        <w:t>Repository</w:t>
      </w:r>
      <w:r w:rsidR="008918C8">
        <w:t xml:space="preserve"> com seu método que retorna um usuário por um ID específico. </w:t>
      </w:r>
    </w:p>
    <w:p w14:paraId="095DE0D8" w14:textId="77777777" w:rsidR="008918C8" w:rsidRDefault="00652500" w:rsidP="00E42AE3">
      <w:pPr>
        <w:keepNext/>
        <w:jc w:val="center"/>
      </w:pPr>
      <w:r w:rsidRPr="00652500">
        <w:rPr>
          <w:noProof/>
          <w:lang w:eastAsia="pt-BR"/>
        </w:rPr>
        <w:drawing>
          <wp:inline distT="0" distB="0" distL="0" distR="0" wp14:anchorId="7A09922E" wp14:editId="7B98EA45">
            <wp:extent cx="4848225" cy="1047816"/>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57" cy="1051929"/>
                    </a:xfrm>
                    <a:prstGeom prst="rect">
                      <a:avLst/>
                    </a:prstGeom>
                  </pic:spPr>
                </pic:pic>
              </a:graphicData>
            </a:graphic>
          </wp:inline>
        </w:drawing>
      </w:r>
    </w:p>
    <w:p w14:paraId="098EE4A3" w14:textId="4000BA23" w:rsidR="00652500" w:rsidRDefault="008918C8" w:rsidP="008918C8">
      <w:pPr>
        <w:pStyle w:val="Legenda"/>
      </w:pPr>
      <w:bookmarkStart w:id="92" w:name="_Toc49965826"/>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6762E">
        <w:rPr>
          <w:noProof/>
        </w:rPr>
        <w:t>34</w:t>
      </w:r>
      <w:r w:rsidR="003E597A">
        <w:rPr>
          <w:noProof/>
        </w:rPr>
        <w:fldChar w:fldCharType="end"/>
      </w:r>
      <w:r>
        <w:t>: Ilustração da classe BillRepository</w:t>
      </w:r>
      <w:bookmarkEnd w:id="92"/>
    </w:p>
    <w:p w14:paraId="034616F2" w14:textId="77777777" w:rsidR="008918C8" w:rsidRPr="008918C8" w:rsidRDefault="008918C8" w:rsidP="008918C8"/>
    <w:p w14:paraId="0B6564CD" w14:textId="77777777" w:rsidR="00E42AE3" w:rsidRDefault="00E42AE3" w:rsidP="00EB3C2A"/>
    <w:p w14:paraId="5C0A9DD6" w14:textId="7A9A89D4" w:rsidR="00D64A26" w:rsidRDefault="002B4DB5" w:rsidP="00EB3C2A">
      <w:r>
        <w:t xml:space="preserve">Para entender melhor o fluxo da requisição do usuário para o back-end, veja a </w:t>
      </w:r>
      <w:r w:rsidR="00FF6E34">
        <w:t xml:space="preserve">Figura </w:t>
      </w:r>
      <w:r w:rsidR="002A0AFD">
        <w:t>35</w:t>
      </w:r>
      <w:r w:rsidR="00FF6E34">
        <w:t>:</w:t>
      </w:r>
    </w:p>
    <w:p w14:paraId="0E2374D2" w14:textId="77777777" w:rsidR="003F1C6C" w:rsidRDefault="00D64A26" w:rsidP="00E42AE3">
      <w:pPr>
        <w:keepNext/>
        <w:jc w:val="center"/>
      </w:pPr>
      <w:r w:rsidRPr="00D64A26">
        <w:rPr>
          <w:noProof/>
          <w:lang w:eastAsia="pt-BR"/>
        </w:rPr>
        <w:drawing>
          <wp:inline distT="0" distB="0" distL="0" distR="0" wp14:anchorId="08BE8D6E" wp14:editId="3EB0F746">
            <wp:extent cx="4698124" cy="1772886"/>
            <wp:effectExtent l="57150" t="57150" r="121920" b="1136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7764" cy="17840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652500">
      <w:pPr>
        <w:pStyle w:val="Legenda"/>
      </w:pPr>
      <w:bookmarkStart w:id="93" w:name="_Toc48406106"/>
      <w:bookmarkStart w:id="94" w:name="_Toc4996582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35</w:t>
      </w:r>
      <w:r w:rsidR="003874EB">
        <w:rPr>
          <w:noProof/>
        </w:rPr>
        <w:fldChar w:fldCharType="end"/>
      </w:r>
      <w:r>
        <w:t>: Fluxograma da estrutura da API Rest</w:t>
      </w:r>
      <w:bookmarkEnd w:id="93"/>
      <w:bookmarkEnd w:id="94"/>
    </w:p>
    <w:p w14:paraId="4ABCC018" w14:textId="77777777" w:rsidR="007A670A" w:rsidRPr="007A670A" w:rsidRDefault="007A670A" w:rsidP="007A670A"/>
    <w:p w14:paraId="28556BC9" w14:textId="489097F2" w:rsidR="00180169" w:rsidRDefault="00180169" w:rsidP="00180169">
      <w:pPr>
        <w:pStyle w:val="Ttulo2"/>
      </w:pPr>
      <w:bookmarkStart w:id="95" w:name="_Toc49965789"/>
      <w:r>
        <w:t>Desenvolvimento front-end</w:t>
      </w:r>
      <w:bookmarkEnd w:id="95"/>
    </w:p>
    <w:p w14:paraId="6A83010E" w14:textId="3C473EB0"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AF3509">
        <w:t>,</w:t>
      </w:r>
      <w:r w:rsidR="00880205">
        <w:t xml:space="preserve"> para colher informações </w:t>
      </w:r>
      <w:r w:rsidR="00AF3509">
        <w:t>e</w:t>
      </w:r>
      <w:r w:rsidR="00880205">
        <w:t xml:space="preserve"> retornar juntamente com a interface gráfica que a própria ferramenta fornece através de programação</w:t>
      </w:r>
      <w:r>
        <w:t xml:space="preserve">. </w:t>
      </w:r>
    </w:p>
    <w:p w14:paraId="6DB7259F" w14:textId="77777777" w:rsidR="001463E3" w:rsidRDefault="00AE779B" w:rsidP="00EB3C2A">
      <w:r>
        <w:t xml:space="preserve">Nele a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77777777" w:rsidR="0032348F" w:rsidRDefault="006D57C0" w:rsidP="00D73A07">
      <w:pPr>
        <w:keepNext/>
        <w:jc w:val="center"/>
      </w:pPr>
      <w:r w:rsidRPr="006D57C0">
        <w:rPr>
          <w:noProof/>
          <w:lang w:eastAsia="pt-BR"/>
        </w:rPr>
        <w:lastRenderedPageBreak/>
        <w:drawing>
          <wp:inline distT="0" distB="0" distL="0" distR="0" wp14:anchorId="5B074D93" wp14:editId="2EF58380">
            <wp:extent cx="3216165" cy="2231429"/>
            <wp:effectExtent l="0" t="0" r="381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1260" cy="2269655"/>
                    </a:xfrm>
                    <a:prstGeom prst="rect">
                      <a:avLst/>
                    </a:prstGeom>
                  </pic:spPr>
                </pic:pic>
              </a:graphicData>
            </a:graphic>
          </wp:inline>
        </w:drawing>
      </w:r>
    </w:p>
    <w:p w14:paraId="5BD1EDAF" w14:textId="70B5CC3D" w:rsidR="00522F52" w:rsidRDefault="0032348F" w:rsidP="00652500">
      <w:pPr>
        <w:pStyle w:val="Legenda"/>
      </w:pPr>
      <w:bookmarkStart w:id="96" w:name="_Toc48406107"/>
      <w:bookmarkStart w:id="97" w:name="_Toc4996582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6762E">
        <w:rPr>
          <w:noProof/>
        </w:rPr>
        <w:t>36</w:t>
      </w:r>
      <w:r w:rsidR="003874EB">
        <w:rPr>
          <w:noProof/>
        </w:rPr>
        <w:fldChar w:fldCharType="end"/>
      </w:r>
      <w:r>
        <w:t>: Método da classe de serviço de contas</w:t>
      </w:r>
      <w:bookmarkEnd w:id="96"/>
      <w:bookmarkEnd w:id="97"/>
    </w:p>
    <w:p w14:paraId="60C6F84E" w14:textId="77777777" w:rsidR="00522F52" w:rsidRDefault="00522F52" w:rsidP="00EB3C2A"/>
    <w:p w14:paraId="7A0FB40F" w14:textId="4A7B9F9E" w:rsidR="006D57C0" w:rsidRDefault="00522F52" w:rsidP="00EB3C2A">
      <w:r>
        <w:t>A classe da imagem acima</w:t>
      </w:r>
      <w:r w:rsidR="00D16C70">
        <w:t xml:space="preserve"> (Figura </w:t>
      </w:r>
      <w:r w:rsidR="00044A97">
        <w:t>36</w:t>
      </w:r>
      <w:r w:rsidR="00D16C70">
        <w:t>)</w:t>
      </w:r>
      <w:r>
        <w:t xml:space="preserve"> é de um serviço do</w:t>
      </w:r>
      <w:r w:rsidR="00416DE2">
        <w:t xml:space="preserve"> aplicativo. Esse método tem como finalidade retornar um</w:t>
      </w:r>
      <w:r>
        <w:t>a lista de contas referente ao usuário que está conectado.</w:t>
      </w:r>
      <w:r w:rsidR="00401B2B">
        <w:t xml:space="preserve"> </w:t>
      </w:r>
    </w:p>
    <w:p w14:paraId="2ED37B2A" w14:textId="4345430C" w:rsidR="000313B5" w:rsidRDefault="00460CBE" w:rsidP="00EB3C2A">
      <w:r>
        <w:t xml:space="preserve">Dentro dele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retornada</w:t>
      </w:r>
      <w:r w:rsidR="00AF3509">
        <w:t>,</w:t>
      </w:r>
      <w:r w:rsidR="00F303A0">
        <w:t xml:space="preserve"> acaba sendo convertida para o objeto referente da requisição e</w:t>
      </w:r>
      <w:r w:rsidR="00AF3509">
        <w:t>,</w:t>
      </w:r>
      <w:r w:rsidR="00F303A0">
        <w:t xml:space="preserve"> por fim</w:t>
      </w:r>
      <w:r w:rsidR="00AF3509">
        <w:t>,</w:t>
      </w:r>
      <w:r w:rsidR="00F303A0">
        <w:t xml:space="preserve"> retorna a lista de contas para quem chamou o método.</w:t>
      </w:r>
    </w:p>
    <w:p w14:paraId="0228CA49" w14:textId="77777777" w:rsidR="000313B5" w:rsidRPr="00EB3C2A" w:rsidRDefault="000313B5" w:rsidP="00EB3C2A"/>
    <w:p w14:paraId="586B1AFC" w14:textId="2970E161" w:rsidR="00EB3C2A" w:rsidRDefault="00EB3C2A" w:rsidP="00EB3C2A">
      <w:pPr>
        <w:pStyle w:val="Ttulo2"/>
      </w:pPr>
      <w:bookmarkStart w:id="98" w:name="_Toc49965790"/>
      <w:r>
        <w:t>Interface gráfica</w:t>
      </w:r>
      <w:bookmarkEnd w:id="98"/>
    </w:p>
    <w:p w14:paraId="51706E1E" w14:textId="06FFB0A7" w:rsidR="000E5B57" w:rsidRPr="000E5B57" w:rsidRDefault="00F27B54" w:rsidP="000E5B57">
      <w:r>
        <w:t>Com intuito de ilustrar melhor como ficou o aplicativo finalizado, abaixo há</w:t>
      </w:r>
      <w:r w:rsidR="002C3943">
        <w:t xml:space="preserve"> diversas</w:t>
      </w:r>
      <w:r w:rsidR="000E5B57">
        <w:t xml:space="preserve"> imagens das interfaces gráficas do aplicativo sen</w:t>
      </w:r>
      <w:r w:rsidR="002C3943">
        <w:t>do executad</w:t>
      </w:r>
      <w:r w:rsidR="00766B66">
        <w:t>o na</w:t>
      </w:r>
      <w:r w:rsidR="002C3943">
        <w:t xml:space="preserve"> plataforma Android, porém</w:t>
      </w:r>
      <w:r w:rsidR="00FA0860">
        <w:t>,</w:t>
      </w:r>
      <w:r w:rsidR="002C3943">
        <w:t xml:space="preserve"> </w:t>
      </w:r>
      <w:r>
        <w:t xml:space="preserve">vale salientar que as interfaces são idênticas para ambos </w:t>
      </w:r>
      <w:r w:rsidR="00766B66">
        <w:t xml:space="preserve">os </w:t>
      </w:r>
      <w:r>
        <w:t>sistemas operacionais.</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52C6AAE2" w14:textId="77777777" w:rsidR="00540B87" w:rsidRDefault="002C15D3" w:rsidP="00A24F70">
            <w:pPr>
              <w:keepNext/>
              <w:jc w:val="center"/>
            </w:pPr>
            <w:r w:rsidRPr="002C15D3">
              <w:rPr>
                <w:noProof/>
                <w:lang w:eastAsia="pt-BR"/>
              </w:rPr>
              <w:lastRenderedPageBreak/>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16" cy="3600000"/>
                          </a:xfrm>
                          <a:prstGeom prst="rect">
                            <a:avLst/>
                          </a:prstGeom>
                        </pic:spPr>
                      </pic:pic>
                    </a:graphicData>
                  </a:graphic>
                </wp:inline>
              </w:drawing>
            </w:r>
          </w:p>
          <w:p w14:paraId="740E35E7" w14:textId="114E4E4D" w:rsidR="00A24F70" w:rsidRDefault="00A24F70" w:rsidP="00A24F70">
            <w:pPr>
              <w:keepNext/>
              <w:jc w:val="center"/>
            </w:pPr>
            <w:r w:rsidRPr="00A24F70">
              <w:rPr>
                <w:sz w:val="20"/>
              </w:rPr>
              <w:t>a) Interface gráfica de acesso</w:t>
            </w:r>
          </w:p>
        </w:tc>
        <w:tc>
          <w:tcPr>
            <w:tcW w:w="3209" w:type="dxa"/>
          </w:tcPr>
          <w:p w14:paraId="51D67977" w14:textId="77777777" w:rsidR="00540B87" w:rsidRDefault="00540B87" w:rsidP="00A24F70">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9796" cy="3600000"/>
                          </a:xfrm>
                          <a:prstGeom prst="rect">
                            <a:avLst/>
                          </a:prstGeom>
                        </pic:spPr>
                      </pic:pic>
                    </a:graphicData>
                  </a:graphic>
                </wp:inline>
              </w:drawing>
            </w:r>
          </w:p>
          <w:p w14:paraId="6036C32C" w14:textId="041EABF4" w:rsidR="00A24F70" w:rsidRDefault="00A24F70" w:rsidP="00A24F70">
            <w:pPr>
              <w:keepNext/>
              <w:jc w:val="center"/>
            </w:pPr>
            <w:r w:rsidRPr="00A24F70">
              <w:rPr>
                <w:sz w:val="20"/>
              </w:rPr>
              <w:t>b) Interface gráfica da página inicial do aplicativo</w:t>
            </w:r>
          </w:p>
        </w:tc>
        <w:tc>
          <w:tcPr>
            <w:tcW w:w="3210" w:type="dxa"/>
          </w:tcPr>
          <w:p w14:paraId="63245060" w14:textId="77777777" w:rsidR="00540B87" w:rsidRDefault="00540B87" w:rsidP="00A24F70">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6650" cy="3600000"/>
                          </a:xfrm>
                          <a:prstGeom prst="rect">
                            <a:avLst/>
                          </a:prstGeom>
                        </pic:spPr>
                      </pic:pic>
                    </a:graphicData>
                  </a:graphic>
                </wp:inline>
              </w:drawing>
            </w:r>
          </w:p>
          <w:p w14:paraId="2FEA4A53" w14:textId="27B76A29" w:rsidR="00A24F70" w:rsidRDefault="00A24F70" w:rsidP="00A24F70">
            <w:pPr>
              <w:keepNext/>
              <w:jc w:val="center"/>
            </w:pPr>
            <w:r w:rsidRPr="00A24F70">
              <w:rPr>
                <w:sz w:val="20"/>
              </w:rPr>
              <w:t>c) Interface gráfica do menu do aplicativo</w:t>
            </w:r>
          </w:p>
        </w:tc>
      </w:tr>
    </w:tbl>
    <w:p w14:paraId="64F20222" w14:textId="39C24ED8" w:rsidR="00540B87" w:rsidRDefault="00A24F70" w:rsidP="00652500">
      <w:pPr>
        <w:pStyle w:val="Legenda"/>
      </w:pPr>
      <w:r>
        <w:br/>
      </w:r>
      <w:bookmarkStart w:id="99" w:name="_Toc48406108"/>
      <w:bookmarkStart w:id="100" w:name="_Toc49965829"/>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37</w:t>
      </w:r>
      <w:r w:rsidR="00652500">
        <w:rPr>
          <w:noProof/>
        </w:rPr>
        <w:fldChar w:fldCharType="end"/>
      </w:r>
      <w:r>
        <w:t>: Interface gráfica (Página de acesso, página inicial e Menu)</w:t>
      </w:r>
      <w:bookmarkEnd w:id="99"/>
      <w:bookmarkEnd w:id="100"/>
    </w:p>
    <w:p w14:paraId="6E5777AD" w14:textId="77777777" w:rsidR="00A24F70" w:rsidRPr="00A24F70" w:rsidRDefault="00A24F70" w:rsidP="00A24F70"/>
    <w:p w14:paraId="2FDB4D75" w14:textId="6403BDA7" w:rsidR="001141DE" w:rsidRDefault="002F6D35" w:rsidP="001141DE">
      <w:r>
        <w:t xml:space="preserve">Na </w:t>
      </w:r>
      <w:r w:rsidRPr="004C4769">
        <w:rPr>
          <w:b/>
        </w:rPr>
        <w:t>interface gráfica de acesso</w:t>
      </w:r>
      <w:r>
        <w:t xml:space="preserve"> </w:t>
      </w:r>
      <w:r w:rsidR="00E25513">
        <w:t xml:space="preserve">(Figura </w:t>
      </w:r>
      <w:r w:rsidR="00C14218">
        <w:t>37</w:t>
      </w:r>
      <w:r w:rsidR="00E25513">
        <w:t>a)</w:t>
      </w:r>
      <w:r w:rsidR="00975232">
        <w:t>,</w:t>
      </w:r>
      <w:r w:rsidR="00E25513">
        <w:t xml:space="preserve"> </w:t>
      </w:r>
      <w:r>
        <w:t xml:space="preserve">é onde o usuário precisa </w:t>
      </w:r>
      <w:r w:rsidR="002C15D3">
        <w:t xml:space="preserve">inserir os dados que foram </w:t>
      </w:r>
      <w:r w:rsidR="00E173E8">
        <w:t>cadastrados</w:t>
      </w:r>
      <w:r w:rsidR="002C15D3">
        <w:t xml:space="preserve"> pelo administrador para acessar ao aplicativo.</w:t>
      </w:r>
    </w:p>
    <w:p w14:paraId="533EFE90" w14:textId="0F3B7D56" w:rsidR="00E173E8" w:rsidRDefault="00E173E8" w:rsidP="001141DE">
      <w:r>
        <w:t xml:space="preserve">Em </w:t>
      </w:r>
      <w:r w:rsidR="004C4769" w:rsidRPr="006D1823">
        <w:rPr>
          <w:b/>
        </w:rPr>
        <w:t>interface gráfica da página inicial do aplicativo</w:t>
      </w:r>
      <w:r w:rsidR="004C4769">
        <w:t xml:space="preserve"> </w:t>
      </w:r>
      <w:r w:rsidR="00E25513">
        <w:t xml:space="preserve">(Figura </w:t>
      </w:r>
      <w:r w:rsidR="00C14218">
        <w:t>37</w:t>
      </w:r>
      <w:r w:rsidR="00E25513">
        <w:t>b)</w:t>
      </w:r>
      <w:r w:rsidR="00975232">
        <w:t>,</w:t>
      </w:r>
      <w:r w:rsidR="00E25513">
        <w:t xml:space="preserve"> </w:t>
      </w:r>
      <w:r w:rsidR="004C4769">
        <w:t xml:space="preserve">é onde fica todos </w:t>
      </w:r>
      <w:r w:rsidR="00975232">
        <w:t xml:space="preserve">os </w:t>
      </w:r>
      <w:r w:rsidR="004C4769">
        <w:t xml:space="preserve">movimentos de contas do usuário conectado, contendo cartões </w:t>
      </w:r>
      <w:r w:rsidR="006D1823">
        <w:t>para</w:t>
      </w:r>
      <w:r w:rsidR="004C4769">
        <w:t xml:space="preserve"> cada mês com recebimentos ou pagamentos </w:t>
      </w:r>
      <w:r w:rsidR="00A06F59">
        <w:t>em</w:t>
      </w:r>
      <w:r w:rsidR="004C4769">
        <w:t xml:space="preserve"> uma linha do tempo do que fo</w:t>
      </w:r>
      <w:r w:rsidR="006D1823">
        <w:t>i movimentado em todo período de utilização.</w:t>
      </w:r>
    </w:p>
    <w:p w14:paraId="75293097" w14:textId="65871C11" w:rsidR="006D1823" w:rsidRPr="001141DE" w:rsidRDefault="00F7262E" w:rsidP="001141DE">
      <w:r>
        <w:t xml:space="preserve">Já em </w:t>
      </w:r>
      <w:r w:rsidR="0037283A">
        <w:rPr>
          <w:b/>
        </w:rPr>
        <w:t>i</w:t>
      </w:r>
      <w:r w:rsidRPr="0037283A">
        <w:rPr>
          <w:b/>
        </w:rPr>
        <w:t xml:space="preserve">nterface gráfica do menu do aplicativo </w:t>
      </w:r>
      <w:r w:rsidR="00E25513">
        <w:t xml:space="preserve">(Figura </w:t>
      </w:r>
      <w:r w:rsidR="00C14218">
        <w:t>37</w:t>
      </w:r>
      <w:r w:rsidR="00E25513">
        <w:t>c)</w:t>
      </w:r>
      <w:r w:rsidR="00975232">
        <w:t>,</w:t>
      </w:r>
      <w:r w:rsidR="00E25513">
        <w:t xml:space="preserve"> </w:t>
      </w:r>
      <w:r w:rsidR="0037283A">
        <w:t xml:space="preserve">é somente um menu que exibe os dados do usuário conectado, um botão para redirecionar para página inicial e outro botão para desconectar </w:t>
      </w:r>
      <w:r w:rsidR="000C13F3">
        <w:t>da aplicação</w:t>
      </w:r>
      <w:r w:rsidR="0037283A">
        <w:t>.</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1067B8C7" w14:textId="77777777" w:rsidR="000646DC" w:rsidRDefault="00540B87" w:rsidP="000646DC">
            <w:pPr>
              <w:keepNext/>
              <w:jc w:val="center"/>
            </w:pPr>
            <w:r w:rsidRPr="00540B87">
              <w:rPr>
                <w:noProof/>
                <w:lang w:eastAsia="pt-BR"/>
              </w:rPr>
              <w:lastRenderedPageBreak/>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8630" cy="3600000"/>
                          </a:xfrm>
                          <a:prstGeom prst="rect">
                            <a:avLst/>
                          </a:prstGeom>
                        </pic:spPr>
                      </pic:pic>
                    </a:graphicData>
                  </a:graphic>
                </wp:inline>
              </w:drawing>
            </w:r>
            <w:r w:rsidR="000646DC">
              <w:t xml:space="preserve"> </w:t>
            </w:r>
          </w:p>
          <w:p w14:paraId="3ACAC76D" w14:textId="5307220A" w:rsidR="00540B87" w:rsidRDefault="000646DC" w:rsidP="000646DC">
            <w:pPr>
              <w:keepNext/>
              <w:jc w:val="center"/>
            </w:pPr>
            <w:r w:rsidRPr="000646DC">
              <w:rPr>
                <w:sz w:val="20"/>
              </w:rPr>
              <w:t>a) Interface gráfica da inserção de pagamento</w:t>
            </w:r>
            <w:r w:rsidR="00267711">
              <w:br/>
            </w:r>
          </w:p>
        </w:tc>
        <w:tc>
          <w:tcPr>
            <w:tcW w:w="3209" w:type="dxa"/>
          </w:tcPr>
          <w:p w14:paraId="4570CB4E" w14:textId="77777777" w:rsidR="00540B87" w:rsidRDefault="00540B87" w:rsidP="000646D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2308" cy="3600000"/>
                          </a:xfrm>
                          <a:prstGeom prst="rect">
                            <a:avLst/>
                          </a:prstGeom>
                        </pic:spPr>
                      </pic:pic>
                    </a:graphicData>
                  </a:graphic>
                </wp:inline>
              </w:drawing>
            </w:r>
          </w:p>
          <w:p w14:paraId="105184C8" w14:textId="2E2EC484" w:rsidR="000646DC" w:rsidRDefault="000646DC" w:rsidP="000646DC">
            <w:pPr>
              <w:keepNext/>
              <w:jc w:val="center"/>
            </w:pPr>
            <w:r w:rsidRPr="000646DC">
              <w:rPr>
                <w:sz w:val="20"/>
              </w:rPr>
              <w:t>b) Interface gráfica da inserção de recebimento</w:t>
            </w:r>
          </w:p>
        </w:tc>
        <w:tc>
          <w:tcPr>
            <w:tcW w:w="3210" w:type="dxa"/>
          </w:tcPr>
          <w:p w14:paraId="339BAADD" w14:textId="77777777" w:rsidR="00540B87" w:rsidRDefault="00540B87" w:rsidP="000646D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3574" cy="3600000"/>
                          </a:xfrm>
                          <a:prstGeom prst="rect">
                            <a:avLst/>
                          </a:prstGeom>
                        </pic:spPr>
                      </pic:pic>
                    </a:graphicData>
                  </a:graphic>
                </wp:inline>
              </w:drawing>
            </w:r>
          </w:p>
          <w:p w14:paraId="225F9A84" w14:textId="11971CB6" w:rsidR="000646DC" w:rsidRDefault="000646DC" w:rsidP="000646DC">
            <w:pPr>
              <w:keepNext/>
              <w:jc w:val="center"/>
            </w:pPr>
            <w:r w:rsidRPr="000646DC">
              <w:rPr>
                <w:sz w:val="20"/>
              </w:rPr>
              <w:t>c) Interface gráfica da lista de pagamentos</w:t>
            </w:r>
          </w:p>
        </w:tc>
      </w:tr>
    </w:tbl>
    <w:p w14:paraId="514BF4A3" w14:textId="76F77F91" w:rsidR="00D5379B" w:rsidRDefault="000646DC" w:rsidP="00652500">
      <w:pPr>
        <w:pStyle w:val="Legenda"/>
      </w:pPr>
      <w:r>
        <w:br/>
      </w:r>
      <w:bookmarkStart w:id="101" w:name="_Toc48406109"/>
      <w:bookmarkStart w:id="102" w:name="_Toc49965830"/>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38</w:t>
      </w:r>
      <w:r w:rsidR="00652500">
        <w:rPr>
          <w:noProof/>
        </w:rPr>
        <w:fldChar w:fldCharType="end"/>
      </w:r>
      <w:r>
        <w:t>: Interface gráfica (Formulário e Lista de contas)</w:t>
      </w:r>
      <w:bookmarkEnd w:id="101"/>
      <w:bookmarkEnd w:id="102"/>
    </w:p>
    <w:p w14:paraId="0FE5CA8D" w14:textId="77777777" w:rsidR="000646DC" w:rsidRPr="000646DC" w:rsidRDefault="000646DC" w:rsidP="000646DC"/>
    <w:p w14:paraId="5A899D55" w14:textId="011A487D" w:rsidR="002F6D35" w:rsidRDefault="00134CB2" w:rsidP="00D5379B">
      <w:r>
        <w:t xml:space="preserve">Em </w:t>
      </w:r>
      <w:r w:rsidRPr="00134CB2">
        <w:rPr>
          <w:b/>
        </w:rPr>
        <w:t>interface gráfica da inserção de pagamento</w:t>
      </w:r>
      <w:r w:rsidR="006403CE">
        <w:rPr>
          <w:b/>
        </w:rPr>
        <w:t xml:space="preserve"> </w:t>
      </w:r>
      <w:r w:rsidR="006403CE" w:rsidRPr="006403CE">
        <w:t>(Figura 3</w:t>
      </w:r>
      <w:r w:rsidR="00B34DC9">
        <w:t>8</w:t>
      </w:r>
      <w:r w:rsidR="006403CE">
        <w:t>a</w:t>
      </w:r>
      <w:r w:rsidR="006403CE" w:rsidRPr="006403CE">
        <w:t>)</w:t>
      </w:r>
      <w:r w:rsidR="00981E8C">
        <w:t>,</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w:t>
      </w:r>
      <w:r w:rsidR="002F3543">
        <w:t>possibilidade de</w:t>
      </w:r>
      <w:r>
        <w:t xml:space="preserve"> notificar </w:t>
      </w:r>
      <w:r w:rsidR="002F3543">
        <w:t>se</w:t>
      </w:r>
      <w:r>
        <w:t xml:space="preserve"> é uma despesa mensal.</w:t>
      </w:r>
    </w:p>
    <w:p w14:paraId="65BABEE2" w14:textId="6DF06CB3" w:rsidR="00EF43EC" w:rsidRDefault="00EF43EC" w:rsidP="00D5379B">
      <w:r>
        <w:t xml:space="preserve">Na </w:t>
      </w:r>
      <w:r w:rsidRPr="00EF43EC">
        <w:rPr>
          <w:b/>
        </w:rPr>
        <w:t>interface gráfica da inserção de recebimento</w:t>
      </w:r>
      <w:r>
        <w:t xml:space="preserve"> </w:t>
      </w:r>
      <w:r w:rsidR="006403CE" w:rsidRPr="006403CE">
        <w:t xml:space="preserve">(Figura </w:t>
      </w:r>
      <w:r w:rsidR="00B34DC9" w:rsidRPr="006403CE">
        <w:t>3</w:t>
      </w:r>
      <w:r w:rsidR="00B34DC9">
        <w:t>8</w:t>
      </w:r>
      <w:r w:rsidR="006403CE">
        <w:t>b</w:t>
      </w:r>
      <w:r w:rsidR="006403CE" w:rsidRPr="006403CE">
        <w:t>)</w:t>
      </w:r>
      <w:r w:rsidR="00981E8C">
        <w:t>,</w:t>
      </w:r>
      <w:r w:rsidR="006403CE">
        <w:t xml:space="preserve"> </w:t>
      </w:r>
      <w:r>
        <w:t>é onde se insere os recebimentos que o usuário desejar, nele também há as mesmas informações de pagamentos, como valor, descrição, categoria</w:t>
      </w:r>
      <w:r w:rsidR="00391490">
        <w:t>, data do recebimento</w:t>
      </w:r>
      <w:r>
        <w:t xml:space="preserve"> e receita mensal.</w:t>
      </w:r>
    </w:p>
    <w:p w14:paraId="41A1AB31" w14:textId="1BBDD0F1" w:rsidR="00AD3937" w:rsidRDefault="00AD3937" w:rsidP="00D5379B">
      <w:r w:rsidRPr="00AD3937">
        <w:rPr>
          <w:b/>
        </w:rPr>
        <w:t>Interface gráfica da lista de pagamentos</w:t>
      </w:r>
      <w:r w:rsidRPr="00AD3937">
        <w:t xml:space="preserve"> </w:t>
      </w:r>
      <w:r w:rsidR="006403CE" w:rsidRPr="006403CE">
        <w:t xml:space="preserve">(Figura </w:t>
      </w:r>
      <w:r w:rsidR="00B34DC9" w:rsidRPr="006403CE">
        <w:t>3</w:t>
      </w:r>
      <w:r w:rsidR="00B34DC9">
        <w:t>8</w:t>
      </w:r>
      <w:r w:rsidR="006403CE">
        <w:t>c</w:t>
      </w:r>
      <w:r w:rsidR="006403CE" w:rsidRPr="006403CE">
        <w:t>)</w:t>
      </w:r>
      <w:r w:rsidR="00981E8C">
        <w:t>,</w:t>
      </w:r>
      <w:r w:rsidR="006403CE">
        <w:t xml:space="preserve"> </w:t>
      </w:r>
      <w:r>
        <w:t>tem como objetivo informar os detalhes de todas as informações inseridas referente</w:t>
      </w:r>
      <w:r w:rsidR="006C1FE2">
        <w:t>s</w:t>
      </w:r>
      <w:r>
        <w:t xml:space="preserve"> a</w:t>
      </w:r>
      <w:r w:rsidR="006C1FE2">
        <w:t>s</w:t>
      </w:r>
      <w:r>
        <w:t xml:space="preserve"> contas do aplicativo, separados por aba, uma contendo os pagamentos e outra os recebimentos. Nessa interface é </w:t>
      </w:r>
      <w:r w:rsidR="00DE5E02">
        <w:t>exibida</w:t>
      </w:r>
      <w:r w:rsidR="00DD4C56">
        <w:t xml:space="preserve"> as</w:t>
      </w:r>
      <w:r>
        <w:t xml:space="preserve"> informações do mês que o usuário </w:t>
      </w:r>
      <w:r w:rsidR="008024A2">
        <w:t>desejar</w:t>
      </w:r>
      <w:r w:rsidR="00B96A6B">
        <w:t>, somatóri</w:t>
      </w:r>
      <w:r w:rsidR="00A446CF">
        <w:t>a</w:t>
      </w:r>
      <w:r w:rsidR="00B96A6B">
        <w:t xml:space="preserve"> dos pagamentos e recebimentos do mês selecionado</w:t>
      </w:r>
      <w:r>
        <w:t xml:space="preserve"> e para cada item </w:t>
      </w:r>
      <w:r w:rsidR="00B96A6B">
        <w:t>contém</w:t>
      </w:r>
      <w:r>
        <w:t xml:space="preserve"> as seguintes informações: descrição da conta, categoria da conta, data de pagamento da conta e valor da conta.</w:t>
      </w:r>
    </w:p>
    <w:p w14:paraId="71147382" w14:textId="77777777" w:rsidR="006403CE" w:rsidRDefault="006403CE" w:rsidP="006403CE">
      <w:pPr>
        <w:keepNext/>
        <w:jc w:val="center"/>
      </w:pPr>
      <w:r w:rsidRPr="00540B87">
        <w:rPr>
          <w:noProof/>
          <w:lang w:eastAsia="pt-BR"/>
        </w:rPr>
        <w:lastRenderedPageBreak/>
        <w:drawing>
          <wp:inline distT="0" distB="0" distL="0" distR="0" wp14:anchorId="2FD7B37E" wp14:editId="010DC324">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87356" cy="3600000"/>
                    </a:xfrm>
                    <a:prstGeom prst="rect">
                      <a:avLst/>
                    </a:prstGeom>
                  </pic:spPr>
                </pic:pic>
              </a:graphicData>
            </a:graphic>
          </wp:inline>
        </w:drawing>
      </w:r>
    </w:p>
    <w:p w14:paraId="0FCCC555" w14:textId="3CC4242F" w:rsidR="00540B87" w:rsidRDefault="006403CE" w:rsidP="00652500">
      <w:pPr>
        <w:pStyle w:val="Legenda"/>
      </w:pPr>
      <w:bookmarkStart w:id="103" w:name="_Toc48406110"/>
      <w:bookmarkStart w:id="104" w:name="_Toc49965831"/>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6762E">
        <w:rPr>
          <w:noProof/>
        </w:rPr>
        <w:t>39</w:t>
      </w:r>
      <w:r w:rsidR="00652500">
        <w:rPr>
          <w:noProof/>
        </w:rPr>
        <w:fldChar w:fldCharType="end"/>
      </w:r>
      <w:r>
        <w:t xml:space="preserve">: </w:t>
      </w:r>
      <w:r w:rsidRPr="001B25C7">
        <w:t>Interface gráfica da lista de recebimentos</w:t>
      </w:r>
      <w:bookmarkEnd w:id="103"/>
      <w:bookmarkEnd w:id="104"/>
    </w:p>
    <w:p w14:paraId="468C77A2" w14:textId="77777777" w:rsidR="006403CE" w:rsidRPr="006403CE" w:rsidRDefault="006403CE" w:rsidP="006403CE"/>
    <w:p w14:paraId="6D5579E7" w14:textId="412C8EF8" w:rsidR="00ED0D35" w:rsidRPr="00D5379B" w:rsidRDefault="00ED0D35" w:rsidP="00D5379B">
      <w:r>
        <w:t xml:space="preserve">Em </w:t>
      </w:r>
      <w:r w:rsidRPr="00ED0D35">
        <w:rPr>
          <w:b/>
        </w:rPr>
        <w:t>interface gráfica da lista de recebimentos</w:t>
      </w:r>
      <w:r>
        <w:t xml:space="preserve"> </w:t>
      </w:r>
      <w:r w:rsidR="007A2F5E" w:rsidRPr="006403CE">
        <w:t xml:space="preserve">(Figura </w:t>
      </w:r>
      <w:r w:rsidR="00B34DC9">
        <w:t>39</w:t>
      </w:r>
      <w:r w:rsidR="007A2F5E" w:rsidRPr="006403CE">
        <w:t>)</w:t>
      </w:r>
      <w:r w:rsidR="00F83DEB">
        <w:t>,</w:t>
      </w:r>
      <w:r w:rsidR="007A2F5E">
        <w:t xml:space="preserve"> </w:t>
      </w:r>
      <w:r>
        <w:t>mostra tod</w:t>
      </w:r>
      <w:r w:rsidR="00E46ABC">
        <w:t>as</w:t>
      </w:r>
      <w:r>
        <w:t xml:space="preserve"> as informações que a de pagamen</w:t>
      </w:r>
      <w:r w:rsidR="00222D62">
        <w:t>tos possui</w:t>
      </w:r>
      <w:r w:rsidR="003A75C6">
        <w:t xml:space="preserve">, somente alterando para </w:t>
      </w:r>
      <w:r>
        <w:t>o próprio recebimento.</w:t>
      </w:r>
    </w:p>
    <w:p w14:paraId="3D9AA3AF" w14:textId="2419BF9B" w:rsidR="00F3212F" w:rsidRDefault="00F3212F" w:rsidP="00F3212F">
      <w:pPr>
        <w:pStyle w:val="Ttulo1"/>
      </w:pPr>
      <w:bookmarkStart w:id="105" w:name="_Toc49965791"/>
      <w:r w:rsidRPr="00F3212F">
        <w:lastRenderedPageBreak/>
        <w:t>CONSIDERAÇÕES FINAIS</w:t>
      </w:r>
      <w:bookmarkEnd w:id="105"/>
    </w:p>
    <w:p w14:paraId="1D55F737" w14:textId="77777777" w:rsidR="00F3212F" w:rsidRDefault="00F3212F" w:rsidP="00F3212F"/>
    <w:p w14:paraId="79A04055" w14:textId="67EC1B6B" w:rsidR="00D61098" w:rsidRDefault="00D61098" w:rsidP="00D61098">
      <w:r>
        <w:t>Houve</w:t>
      </w:r>
      <w:r w:rsidR="007202D5">
        <w:t>ram</w:t>
      </w:r>
      <w:r>
        <w:t xml:space="preserve"> diversas adversidades no processo de finalização desse trabalho, pois trata-se de uma tecnologia nova no mercado e consequentemente não </w:t>
      </w:r>
      <w:r w:rsidR="001F4F50">
        <w:t>existe</w:t>
      </w:r>
      <w:r w:rsidR="00BF455E">
        <w:t>m</w:t>
      </w:r>
      <w:r>
        <w:t xml:space="preserve"> muitos exemplos em livros e artigos que pudessem agregar </w:t>
      </w:r>
      <w:r w:rsidR="00AA7304">
        <w:t>no desenvolvimento do aplicativo</w:t>
      </w:r>
      <w:r w:rsidR="004645A7">
        <w:t>.</w:t>
      </w:r>
      <w:r>
        <w:t xml:space="preserve"> </w:t>
      </w:r>
      <w:r w:rsidR="004645A7">
        <w:t>E</w:t>
      </w:r>
      <w:r>
        <w:t xml:space="preserve">ntretanto, a maioria dos objetivos </w:t>
      </w:r>
      <w:r w:rsidR="0072560D">
        <w:t>foram alcançado</w:t>
      </w:r>
      <w:r w:rsidR="00873AC8">
        <w:t>s</w:t>
      </w:r>
      <w:r w:rsidR="00A414F0">
        <w:t xml:space="preserve"> graças a pesquisas em inglês, pois</w:t>
      </w:r>
      <w:r>
        <w:t xml:space="preserve"> </w:t>
      </w:r>
      <w:r w:rsidR="00566766">
        <w:t>proporcionaram</w:t>
      </w:r>
      <w:r w:rsidR="00435156">
        <w:t xml:space="preserve"> uma excelente experiência e</w:t>
      </w:r>
      <w:r>
        <w:t xml:space="preserve"> aprendi</w:t>
      </w:r>
      <w:r w:rsidR="001F4F50">
        <w:t>zado</w:t>
      </w:r>
      <w:r w:rsidR="00DE7566">
        <w:t>, colaborando para a conclusão desse trabalho</w:t>
      </w:r>
      <w:r w:rsidR="001F4F50">
        <w:t xml:space="preserve">. A maior dificuldade </w:t>
      </w:r>
      <w:r>
        <w:t xml:space="preserve">foi </w:t>
      </w:r>
      <w:r w:rsidR="001F4F50">
        <w:t>encontrar</w:t>
      </w:r>
      <w:r>
        <w:t xml:space="preserve"> </w:t>
      </w:r>
      <w:r w:rsidRPr="00C73F16">
        <w:rPr>
          <w:i/>
        </w:rPr>
        <w:t>Widgets</w:t>
      </w:r>
      <w:r>
        <w:t xml:space="preserve"> personalizados, como um botão que troca de posição dependendo da opção selecionada</w:t>
      </w:r>
      <w:r w:rsidR="005B285F">
        <w:t>,</w:t>
      </w:r>
      <w:r>
        <w:t xml:space="preserve"> com a finalidade de de</w:t>
      </w:r>
      <w:r w:rsidR="000B1CF3">
        <w:t xml:space="preserve">ixar a aplicação mais atraente para </w:t>
      </w:r>
      <w:r>
        <w:t xml:space="preserve">o usuário. </w:t>
      </w:r>
      <w:r w:rsidR="001F4F50">
        <w:t xml:space="preserve">Outra dificuldade </w:t>
      </w:r>
      <w:r>
        <w:t xml:space="preserve">também </w:t>
      </w:r>
      <w:r w:rsidR="001F4F50">
        <w:t>encontrada</w:t>
      </w:r>
      <w:r w:rsidR="00DB199E">
        <w:t>,</w:t>
      </w:r>
      <w:r w:rsidR="001F4F50">
        <w:t xml:space="preserve"> foi </w:t>
      </w:r>
      <w:r>
        <w:t>como conect</w:t>
      </w:r>
      <w:r w:rsidR="00C73F16">
        <w:t xml:space="preserve">ar </w:t>
      </w:r>
      <w:r w:rsidR="001F4F50">
        <w:t>o</w:t>
      </w:r>
      <w:r w:rsidR="00C73F16">
        <w:t xml:space="preserve"> aplicativo com o banco em nuvem</w:t>
      </w:r>
      <w:r>
        <w:t xml:space="preserve">, pois alguns tutoriais ou sites não estavam dando certo para </w:t>
      </w:r>
      <w:r w:rsidR="001F4F50">
        <w:t>a</w:t>
      </w:r>
      <w:r>
        <w:t xml:space="preserve"> versão</w:t>
      </w:r>
      <w:r w:rsidR="001F4F50">
        <w:t xml:space="preserve"> utilizada</w:t>
      </w:r>
      <w:r>
        <w:t>, somente um</w:t>
      </w:r>
      <w:r w:rsidR="00DB199E">
        <w:t>a aula em</w:t>
      </w:r>
      <w:r>
        <w:t xml:space="preserve"> vídeo que</w:t>
      </w:r>
      <w:r w:rsidR="00151EF0">
        <w:t xml:space="preserve"> foi capaz de auxiliar</w:t>
      </w:r>
      <w:r w:rsidR="001F4F50">
        <w:t xml:space="preserve"> </w:t>
      </w:r>
      <w:r w:rsidR="001F2B60">
        <w:t xml:space="preserve">em </w:t>
      </w:r>
      <w:r w:rsidR="001F4F50">
        <w:t>realizar a conexão</w:t>
      </w:r>
      <w:r w:rsidR="001F2B60">
        <w:t xml:space="preserve"> com sucesso</w:t>
      </w:r>
      <w:r>
        <w:t>.</w:t>
      </w:r>
      <w:r w:rsidR="001F4F50">
        <w:t xml:space="preserve"> Problemas também </w:t>
      </w:r>
      <w:r w:rsidR="000962D0">
        <w:t>em</w:t>
      </w:r>
      <w:r w:rsidR="001F4F50">
        <w:t xml:space="preserve"> como </w:t>
      </w:r>
      <w:r w:rsidR="00505F3F">
        <w:t xml:space="preserve">resolver </w:t>
      </w:r>
      <w:r w:rsidR="001F4F50">
        <w:t xml:space="preserve">eventuais erros ou falhas </w:t>
      </w:r>
      <w:r w:rsidR="00505F3F">
        <w:t>que aconteceram no aplicativo, como funcionalidades que pararam de funci</w:t>
      </w:r>
      <w:r w:rsidR="00E025FD">
        <w:t>onar após atualização de código</w:t>
      </w:r>
      <w:r w:rsidR="00820014">
        <w:t xml:space="preserve"> que não foi devidamente desenvolvido</w:t>
      </w:r>
      <w:r w:rsidR="00E025FD">
        <w:t xml:space="preserve">. </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77591E13" w:rsidR="004B71EA" w:rsidRDefault="00D61098" w:rsidP="00D61098">
      <w:r>
        <w:t xml:space="preserve">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w:t>
      </w:r>
      <w:r w:rsidR="00E85E96">
        <w:t xml:space="preserve">a </w:t>
      </w:r>
      <w:r>
        <w:t>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bookmarkStart w:id="106" w:name="_Toc49965792"/>
      <w:r>
        <w:lastRenderedPageBreak/>
        <w:t>REFERÊNCIAS</w:t>
      </w:r>
      <w:bookmarkEnd w:id="106"/>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6B586922" w:rsidR="00097820" w:rsidRDefault="00097820" w:rsidP="00097820">
      <w:r>
        <w:t xml:space="preserve">GUEDES, Marylene. </w:t>
      </w:r>
      <w:r>
        <w:rPr>
          <w:b/>
        </w:rPr>
        <w:t>O que é Dart</w:t>
      </w:r>
      <w:r w:rsidRPr="003F2576">
        <w:rPr>
          <w:b/>
        </w:rPr>
        <w:t>?</w:t>
      </w:r>
      <w:r>
        <w:t xml:space="preserve"> Disponível em &lt;</w:t>
      </w:r>
      <w:r w:rsidRPr="00083749">
        <w:t>https://www.treinaweb.com.br/blog/o-que-e-dart/</w:t>
      </w:r>
      <w:r>
        <w:t>&gt;. Acesso em: 11 fev.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104E1DEF" w14:textId="54A494C6" w:rsidR="00097820" w:rsidRDefault="009B494A" w:rsidP="00D832D6">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62" w:history="1"/>
      <w:r>
        <w:t>&gt;. Acesso em: 02 mar.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7906E84" w14:textId="6A4318FE" w:rsidR="004D623E" w:rsidRDefault="004D623E" w:rsidP="00097820">
      <w:r>
        <w:t xml:space="preserve">MARTINS, Bonny; DINIZ, Walisson; SILVA, Rogério. </w:t>
      </w:r>
      <w:r w:rsidR="00F354F7" w:rsidRPr="00F354F7">
        <w:t>A complexibi</w:t>
      </w:r>
      <w:r w:rsidR="00F354F7">
        <w:t>lidade da UML e seus diagramas</w:t>
      </w:r>
      <w:r>
        <w:t xml:space="preserve">. </w:t>
      </w:r>
      <w:r w:rsidR="00F354F7" w:rsidRPr="00F354F7">
        <w:rPr>
          <w:b/>
        </w:rPr>
        <w:t>TECNOLOGIAS EM PROJEÇÃO</w:t>
      </w:r>
      <w:r>
        <w:t xml:space="preserve">, </w:t>
      </w:r>
      <w:r w:rsidR="00F354F7">
        <w:t>V.8</w:t>
      </w:r>
      <w:r>
        <w:t xml:space="preserve">, </w:t>
      </w:r>
      <w:r w:rsidR="00F354F7">
        <w:t>N.1</w:t>
      </w:r>
      <w:r>
        <w:t xml:space="preserve">, </w:t>
      </w:r>
      <w:r w:rsidR="00F354F7">
        <w:t>2017.</w:t>
      </w:r>
      <w:r>
        <w:t xml:space="preserve"> </w:t>
      </w:r>
      <w:r w:rsidR="00F354F7">
        <w:t>p. 86-99</w:t>
      </w:r>
      <w:r>
        <w:t>.</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86F7FFE" w:rsidR="00097820" w:rsidRDefault="00097820" w:rsidP="00097820">
      <w:r>
        <w:lastRenderedPageBreak/>
        <w:t>PORTA</w:t>
      </w:r>
      <w:r w:rsidR="00D832D6">
        <w:t>L</w:t>
      </w:r>
      <w:r>
        <w:t xml:space="preserve">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4A834D00" w14:textId="2CB9F24C" w:rsidR="00097820" w:rsidRPr="004D3A11" w:rsidRDefault="009B494A" w:rsidP="00AA68D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63" w:history="1"/>
      <w:r>
        <w:t>&gt;. Acesso em: 02 mar. 2020.</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64"/>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0353CA" w14:textId="77777777" w:rsidR="003D56AE" w:rsidRDefault="003D56AE" w:rsidP="00774571">
      <w:pPr>
        <w:spacing w:before="0" w:after="0" w:line="240" w:lineRule="auto"/>
      </w:pPr>
      <w:r>
        <w:separator/>
      </w:r>
    </w:p>
  </w:endnote>
  <w:endnote w:type="continuationSeparator" w:id="0">
    <w:p w14:paraId="5F5626AF" w14:textId="77777777" w:rsidR="003D56AE" w:rsidRDefault="003D56AE"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ABD02" w14:textId="77777777" w:rsidR="003D56AE" w:rsidRDefault="003D56AE" w:rsidP="00774571">
      <w:pPr>
        <w:spacing w:before="0" w:after="0" w:line="240" w:lineRule="auto"/>
      </w:pPr>
      <w:r>
        <w:separator/>
      </w:r>
    </w:p>
  </w:footnote>
  <w:footnote w:type="continuationSeparator" w:id="0">
    <w:p w14:paraId="50DAE6A9" w14:textId="77777777" w:rsidR="003D56AE" w:rsidRDefault="003D56AE" w:rsidP="00774571">
      <w:pPr>
        <w:spacing w:before="0" w:after="0" w:line="240" w:lineRule="auto"/>
      </w:pPr>
      <w:r>
        <w:continuationSeparator/>
      </w:r>
    </w:p>
  </w:footnote>
  <w:footnote w:id="1">
    <w:p w14:paraId="128AA6F6" w14:textId="1F51B203" w:rsidR="00E47F0D" w:rsidRDefault="00E47F0D">
      <w:pPr>
        <w:pStyle w:val="Textodenotaderodap"/>
      </w:pPr>
      <w:r>
        <w:rPr>
          <w:rStyle w:val="Refdenotaderodap"/>
        </w:rPr>
        <w:footnoteRef/>
      </w:r>
      <w:r>
        <w:t xml:space="preserve"> </w:t>
      </w:r>
      <w:r w:rsidRPr="008D5CA2">
        <w:t>https://flutter.dev/ acessado em 19 nov. 2019.</w:t>
      </w:r>
    </w:p>
  </w:footnote>
  <w:footnote w:id="2">
    <w:p w14:paraId="3BFA3D23" w14:textId="10759BFF" w:rsidR="00E47F0D" w:rsidRDefault="00E47F0D">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E47F0D" w:rsidRDefault="00E47F0D">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E47F0D" w:rsidRDefault="00E47F0D">
      <w:pPr>
        <w:pStyle w:val="Textodenotaderodap"/>
      </w:pPr>
      <w:r>
        <w:rPr>
          <w:rStyle w:val="Refdenotaderodap"/>
        </w:rPr>
        <w:footnoteRef/>
      </w:r>
      <w:r>
        <w:t xml:space="preserve"> </w:t>
      </w:r>
      <w:r w:rsidRPr="00FA2196">
        <w:t>https://dart.dev/ acessado em 07 abr. 2020.</w:t>
      </w:r>
    </w:p>
  </w:footnote>
  <w:footnote w:id="5">
    <w:p w14:paraId="07E54147" w14:textId="22F43422" w:rsidR="00E47F0D" w:rsidRDefault="00E47F0D">
      <w:pPr>
        <w:pStyle w:val="Textodenotaderodap"/>
      </w:pPr>
      <w:r>
        <w:rPr>
          <w:rStyle w:val="Refdenotaderodap"/>
        </w:rPr>
        <w:footnoteRef/>
      </w:r>
      <w:r>
        <w:t xml:space="preserve"> </w:t>
      </w:r>
      <w:r w:rsidRPr="004E309C">
        <w:t>https://astah.net/ acessado em 07 abr. 2020.</w:t>
      </w:r>
    </w:p>
  </w:footnote>
  <w:footnote w:id="6">
    <w:p w14:paraId="52C8F249" w14:textId="7D8AFA7E" w:rsidR="00E47F0D" w:rsidRDefault="00E47F0D">
      <w:pPr>
        <w:pStyle w:val="Textodenotaderodap"/>
      </w:pPr>
      <w:r>
        <w:rPr>
          <w:rStyle w:val="Refdenotaderodap"/>
        </w:rPr>
        <w:footnoteRef/>
      </w:r>
      <w:r>
        <w:t xml:space="preserve"> </w:t>
      </w:r>
      <w:r w:rsidRPr="0061692D">
        <w:t>https://www.mongodb.com/</w:t>
      </w:r>
      <w:r>
        <w:t xml:space="preserve"> acessado em 27 jul. 2020.</w:t>
      </w:r>
    </w:p>
  </w:footnote>
  <w:footnote w:id="7">
    <w:p w14:paraId="2EF8962D" w14:textId="5DF14276" w:rsidR="00E47F0D" w:rsidRDefault="00E47F0D">
      <w:pPr>
        <w:pStyle w:val="Textodenotaderodap"/>
      </w:pPr>
      <w:r>
        <w:rPr>
          <w:rStyle w:val="Refdenotaderodap"/>
        </w:rPr>
        <w:footnoteRef/>
      </w:r>
      <w:r>
        <w:t xml:space="preserve"> </w:t>
      </w:r>
      <w:r w:rsidRPr="003F4A07">
        <w:t>https://aws.amazon.com/pt/</w:t>
      </w:r>
      <w:r>
        <w:t xml:space="preserve"> acessado em 27 jul. 2020.</w:t>
      </w:r>
    </w:p>
  </w:footnote>
  <w:footnote w:id="8">
    <w:p w14:paraId="2286AE9B" w14:textId="109DE546" w:rsidR="00E47F0D" w:rsidRDefault="00E47F0D">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E47F0D" w:rsidRDefault="00E47F0D">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E47F0D" w:rsidRDefault="00E47F0D">
      <w:pPr>
        <w:pStyle w:val="Textodenotaderodap"/>
      </w:pPr>
      <w:r>
        <w:rPr>
          <w:rStyle w:val="Refdenotaderodap"/>
        </w:rPr>
        <w:footnoteRef/>
      </w:r>
      <w:r>
        <w:t xml:space="preserve"> Front-end é a parte visual da aplicação</w:t>
      </w:r>
    </w:p>
  </w:footnote>
  <w:footnote w:id="11">
    <w:p w14:paraId="333FBAA5" w14:textId="533D6802" w:rsidR="00E47F0D" w:rsidRDefault="00E47F0D">
      <w:pPr>
        <w:pStyle w:val="Textodenotaderodap"/>
      </w:pPr>
      <w:r>
        <w:rPr>
          <w:rStyle w:val="Refdenotaderodap"/>
        </w:rPr>
        <w:footnoteRef/>
      </w:r>
      <w:r>
        <w:t xml:space="preserve"> Back-end é tudo que vai por trás de uma aplicação, como por exemplo regras de negócios</w:t>
      </w:r>
    </w:p>
  </w:footnote>
  <w:footnote w:id="12">
    <w:p w14:paraId="4342E18C" w14:textId="3555B39B" w:rsidR="00E47F0D" w:rsidRDefault="00E47F0D">
      <w:pPr>
        <w:pStyle w:val="Textodenotaderodap"/>
      </w:pPr>
      <w:r>
        <w:rPr>
          <w:rStyle w:val="Refdenotaderodap"/>
        </w:rPr>
        <w:footnoteRef/>
      </w:r>
      <w:r>
        <w:t xml:space="preserve"> </w:t>
      </w:r>
      <w:r w:rsidRPr="00CC56B9">
        <w:t>AppBar: Sua tradução é Barra de Aplicativos.</w:t>
      </w:r>
    </w:p>
  </w:footnote>
  <w:footnote w:id="13">
    <w:p w14:paraId="5FDFDA2F" w14:textId="26CB1E10" w:rsidR="00E47F0D" w:rsidRDefault="00E47F0D">
      <w:pPr>
        <w:pStyle w:val="Textodenotaderodap"/>
      </w:pPr>
      <w:r>
        <w:rPr>
          <w:rStyle w:val="Refdenotaderodap"/>
        </w:rPr>
        <w:footnoteRef/>
      </w:r>
      <w:r>
        <w:t xml:space="preserve"> </w:t>
      </w:r>
      <w:r w:rsidRPr="00D556C4">
        <w:t>https://www.mongodb.com/</w:t>
      </w:r>
      <w:r>
        <w:t xml:space="preserve"> acessado em 15 ago. 2020.</w:t>
      </w:r>
    </w:p>
  </w:footnote>
  <w:footnote w:id="14">
    <w:p w14:paraId="45132954" w14:textId="3025CF88" w:rsidR="00E47F0D" w:rsidRDefault="00E47F0D">
      <w:pPr>
        <w:pStyle w:val="Textodenotaderodap"/>
      </w:pPr>
      <w:r>
        <w:rPr>
          <w:rStyle w:val="Refdenotaderodap"/>
        </w:rPr>
        <w:footnoteRef/>
      </w:r>
      <w:r>
        <w:t xml:space="preserve"> </w:t>
      </w:r>
      <w:r w:rsidRPr="00D556C4">
        <w:t>https://spring.io/projects/spring-boot</w:t>
      </w:r>
      <w:r>
        <w:t xml:space="preserve"> acessado em 15 ago. 2020.</w:t>
      </w:r>
    </w:p>
  </w:footnote>
  <w:footnote w:id="15">
    <w:p w14:paraId="0D6A58B1" w14:textId="7F60F8E6" w:rsidR="00E47F0D" w:rsidRDefault="00E47F0D">
      <w:pPr>
        <w:pStyle w:val="Textodenotaderodap"/>
      </w:pPr>
      <w:r>
        <w:rPr>
          <w:rStyle w:val="Refdenotaderodap"/>
        </w:rPr>
        <w:footnoteRef/>
      </w:r>
      <w:r>
        <w:t xml:space="preserve"> </w:t>
      </w:r>
      <w:r w:rsidRPr="00D556C4">
        <w:t>https://aws.amazon.com/pt/ec2/</w:t>
      </w:r>
      <w:r>
        <w:t xml:space="preserve"> acessado em 15 ago. 2020.</w:t>
      </w:r>
    </w:p>
  </w:footnote>
  <w:footnote w:id="16">
    <w:p w14:paraId="1697E71A" w14:textId="24512998" w:rsidR="00E47F0D" w:rsidRDefault="00E47F0D">
      <w:pPr>
        <w:pStyle w:val="Textodenotaderodap"/>
      </w:pPr>
      <w:r>
        <w:rPr>
          <w:rStyle w:val="Refdenotaderodap"/>
        </w:rPr>
        <w:footnoteRef/>
      </w:r>
      <w:r>
        <w:t xml:space="preserve"> UML é uma linguagem gráfica para auxilio de criar especificações, construções e documentações (MARTINS; DINIZ; SILVA, 2017, p.99).</w:t>
      </w:r>
    </w:p>
  </w:footnote>
  <w:footnote w:id="17">
    <w:p w14:paraId="028B52B2" w14:textId="7212A94E" w:rsidR="00E47F0D" w:rsidRDefault="00E47F0D">
      <w:pPr>
        <w:pStyle w:val="Textodenotaderodap"/>
      </w:pPr>
      <w:r>
        <w:rPr>
          <w:rStyle w:val="Refdenotaderodap"/>
        </w:rPr>
        <w:footnoteRef/>
      </w:r>
      <w:r>
        <w:t xml:space="preserve"> </w:t>
      </w:r>
      <w:r w:rsidRPr="00CE3B90">
        <w:t>https://astah.net/products/astah-community/</w:t>
      </w:r>
      <w:r>
        <w:t xml:space="preserve"> acessado em 15 ago. 2020.</w:t>
      </w:r>
    </w:p>
  </w:footnote>
  <w:footnote w:id="18">
    <w:p w14:paraId="2818357A" w14:textId="75D5E503" w:rsidR="00E47F0D" w:rsidRDefault="00E47F0D">
      <w:pPr>
        <w:pStyle w:val="Textodenotaderodap"/>
      </w:pPr>
      <w:r>
        <w:rPr>
          <w:rStyle w:val="Refdenotaderodap"/>
        </w:rPr>
        <w:footnoteRef/>
      </w:r>
      <w:r>
        <w:t xml:space="preserve"> </w:t>
      </w:r>
      <w:r w:rsidRPr="00F30B6F">
        <w:t>https://code.visualstudio.com/</w:t>
      </w:r>
      <w:r>
        <w:t xml:space="preserve"> acessado em 15 ago. 2020.</w:t>
      </w:r>
    </w:p>
  </w:footnote>
  <w:footnote w:id="19">
    <w:p w14:paraId="4A42B74C" w14:textId="7BEFB1FF" w:rsidR="00E47F0D" w:rsidRDefault="00E47F0D">
      <w:pPr>
        <w:pStyle w:val="Textodenotaderodap"/>
      </w:pPr>
      <w:r>
        <w:rPr>
          <w:rStyle w:val="Refdenotaderodap"/>
        </w:rPr>
        <w:footnoteRef/>
      </w:r>
      <w:r>
        <w:t xml:space="preserve"> Plug-in: Funções ou recursos extras para o programa que o utiliza.</w:t>
      </w:r>
    </w:p>
  </w:footnote>
  <w:footnote w:id="20">
    <w:p w14:paraId="6CC169EF" w14:textId="51CEBE1B" w:rsidR="00E47F0D" w:rsidRDefault="00E47F0D">
      <w:pPr>
        <w:pStyle w:val="Textodenotaderodap"/>
      </w:pPr>
      <w:r>
        <w:rPr>
          <w:rStyle w:val="Refdenotaderodap"/>
        </w:rPr>
        <w:footnoteRef/>
      </w:r>
      <w:r>
        <w:t xml:space="preserve"> </w:t>
      </w:r>
      <w:r w:rsidRPr="005F6E7B">
        <w:t>https://www.jetbrains.com/idea/</w:t>
      </w:r>
      <w:r>
        <w:t xml:space="preserve"> acessado em 15 ago. 2020.</w:t>
      </w:r>
    </w:p>
  </w:footnote>
  <w:footnote w:id="21">
    <w:p w14:paraId="0C56F33E" w14:textId="739F149E" w:rsidR="00E47F0D" w:rsidRDefault="00E47F0D">
      <w:pPr>
        <w:pStyle w:val="Textodenotaderodap"/>
      </w:pPr>
      <w:r>
        <w:rPr>
          <w:rStyle w:val="Refdenotaderodap"/>
        </w:rPr>
        <w:footnoteRef/>
      </w:r>
      <w:r>
        <w:t>HTTP é um protocolo de transferência de informações</w:t>
      </w:r>
    </w:p>
  </w:footnote>
  <w:footnote w:id="22">
    <w:p w14:paraId="7E55DAE1" w14:textId="6062A560" w:rsidR="00E47F0D" w:rsidRDefault="00E47F0D">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E47F0D" w:rsidRDefault="00E47F0D">
    <w:pPr>
      <w:pStyle w:val="Cabealho"/>
      <w:jc w:val="right"/>
    </w:pPr>
  </w:p>
  <w:p w14:paraId="466B3477" w14:textId="77777777" w:rsidR="00E47F0D" w:rsidRDefault="00E47F0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E47F0D" w:rsidRPr="00521DC1" w:rsidRDefault="00E47F0D"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FF7804">
      <w:rPr>
        <w:noProof/>
        <w:sz w:val="20"/>
        <w:szCs w:val="20"/>
      </w:rPr>
      <w:t>20</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D68A0"/>
    <w:multiLevelType w:val="hybridMultilevel"/>
    <w:tmpl w:val="AD06619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3212A14"/>
    <w:multiLevelType w:val="hybridMultilevel"/>
    <w:tmpl w:val="C3F881AC"/>
    <w:lvl w:ilvl="0" w:tplc="04160017">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4C3049D"/>
    <w:multiLevelType w:val="hybridMultilevel"/>
    <w:tmpl w:val="D5243C9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4"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5"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22"/>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0"/>
  </w:num>
  <w:num w:numId="16">
    <w:abstractNumId w:val="26"/>
  </w:num>
  <w:num w:numId="17">
    <w:abstractNumId w:val="29"/>
  </w:num>
  <w:num w:numId="18">
    <w:abstractNumId w:val="18"/>
  </w:num>
  <w:num w:numId="19">
    <w:abstractNumId w:val="20"/>
  </w:num>
  <w:num w:numId="20">
    <w:abstractNumId w:val="14"/>
  </w:num>
  <w:num w:numId="21">
    <w:abstractNumId w:val="24"/>
  </w:num>
  <w:num w:numId="22">
    <w:abstractNumId w:val="23"/>
  </w:num>
  <w:num w:numId="23">
    <w:abstractNumId w:val="17"/>
  </w:num>
  <w:num w:numId="24">
    <w:abstractNumId w:val="15"/>
  </w:num>
  <w:num w:numId="25">
    <w:abstractNumId w:val="21"/>
  </w:num>
  <w:num w:numId="26">
    <w:abstractNumId w:val="13"/>
  </w:num>
  <w:num w:numId="27">
    <w:abstractNumId w:val="19"/>
  </w:num>
  <w:num w:numId="28">
    <w:abstractNumId w:val="25"/>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0"/>
  </w:num>
  <w:num w:numId="32">
    <w:abstractNumId w:val="12"/>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2764"/>
    <w:rsid w:val="0000315B"/>
    <w:rsid w:val="00003ABE"/>
    <w:rsid w:val="00005FA1"/>
    <w:rsid w:val="00007B63"/>
    <w:rsid w:val="0001108B"/>
    <w:rsid w:val="00012791"/>
    <w:rsid w:val="00012812"/>
    <w:rsid w:val="00012F97"/>
    <w:rsid w:val="00012FC1"/>
    <w:rsid w:val="00016082"/>
    <w:rsid w:val="000164CE"/>
    <w:rsid w:val="000176E6"/>
    <w:rsid w:val="0002155D"/>
    <w:rsid w:val="00021816"/>
    <w:rsid w:val="00021A6C"/>
    <w:rsid w:val="000227AA"/>
    <w:rsid w:val="00023248"/>
    <w:rsid w:val="00023BD2"/>
    <w:rsid w:val="00023D39"/>
    <w:rsid w:val="00024001"/>
    <w:rsid w:val="0002539E"/>
    <w:rsid w:val="00026D5C"/>
    <w:rsid w:val="00026DD0"/>
    <w:rsid w:val="00030D54"/>
    <w:rsid w:val="00030DEB"/>
    <w:rsid w:val="000313B5"/>
    <w:rsid w:val="00031D11"/>
    <w:rsid w:val="0003333B"/>
    <w:rsid w:val="00037AD1"/>
    <w:rsid w:val="000402F9"/>
    <w:rsid w:val="0004133A"/>
    <w:rsid w:val="000442DD"/>
    <w:rsid w:val="0004457B"/>
    <w:rsid w:val="00044A97"/>
    <w:rsid w:val="00045405"/>
    <w:rsid w:val="00045E0D"/>
    <w:rsid w:val="00046831"/>
    <w:rsid w:val="0004729D"/>
    <w:rsid w:val="00050773"/>
    <w:rsid w:val="00053C44"/>
    <w:rsid w:val="000541D8"/>
    <w:rsid w:val="00055F2B"/>
    <w:rsid w:val="00062186"/>
    <w:rsid w:val="00062962"/>
    <w:rsid w:val="00062965"/>
    <w:rsid w:val="00064089"/>
    <w:rsid w:val="000646DC"/>
    <w:rsid w:val="00067CC5"/>
    <w:rsid w:val="0007082F"/>
    <w:rsid w:val="00072887"/>
    <w:rsid w:val="00076A77"/>
    <w:rsid w:val="00076AA0"/>
    <w:rsid w:val="00077DB7"/>
    <w:rsid w:val="0008036E"/>
    <w:rsid w:val="00083749"/>
    <w:rsid w:val="000844D7"/>
    <w:rsid w:val="00085469"/>
    <w:rsid w:val="00086425"/>
    <w:rsid w:val="00087510"/>
    <w:rsid w:val="000910AC"/>
    <w:rsid w:val="00091129"/>
    <w:rsid w:val="000931C5"/>
    <w:rsid w:val="00093914"/>
    <w:rsid w:val="00094A90"/>
    <w:rsid w:val="000962D0"/>
    <w:rsid w:val="00097820"/>
    <w:rsid w:val="000A1BAC"/>
    <w:rsid w:val="000A20B9"/>
    <w:rsid w:val="000A33D1"/>
    <w:rsid w:val="000A451D"/>
    <w:rsid w:val="000A62D3"/>
    <w:rsid w:val="000A644E"/>
    <w:rsid w:val="000B0892"/>
    <w:rsid w:val="000B1CF3"/>
    <w:rsid w:val="000B3011"/>
    <w:rsid w:val="000B760F"/>
    <w:rsid w:val="000B7CC7"/>
    <w:rsid w:val="000C13F3"/>
    <w:rsid w:val="000C2E5A"/>
    <w:rsid w:val="000D24DC"/>
    <w:rsid w:val="000D2F0D"/>
    <w:rsid w:val="000D480F"/>
    <w:rsid w:val="000D6ACF"/>
    <w:rsid w:val="000D76BE"/>
    <w:rsid w:val="000E1A20"/>
    <w:rsid w:val="000E5B57"/>
    <w:rsid w:val="000E5CB4"/>
    <w:rsid w:val="000E62B6"/>
    <w:rsid w:val="000E75C8"/>
    <w:rsid w:val="000F11B5"/>
    <w:rsid w:val="000F2D51"/>
    <w:rsid w:val="000F3FEA"/>
    <w:rsid w:val="000F4DC6"/>
    <w:rsid w:val="000F7E89"/>
    <w:rsid w:val="0010066F"/>
    <w:rsid w:val="001103FC"/>
    <w:rsid w:val="001141DE"/>
    <w:rsid w:val="00115FE4"/>
    <w:rsid w:val="0011633D"/>
    <w:rsid w:val="00116E81"/>
    <w:rsid w:val="00117806"/>
    <w:rsid w:val="001250E2"/>
    <w:rsid w:val="00125EEB"/>
    <w:rsid w:val="00127416"/>
    <w:rsid w:val="00130D9A"/>
    <w:rsid w:val="00132568"/>
    <w:rsid w:val="00134CB2"/>
    <w:rsid w:val="00134E77"/>
    <w:rsid w:val="00135EF5"/>
    <w:rsid w:val="00136279"/>
    <w:rsid w:val="00137911"/>
    <w:rsid w:val="00140BEB"/>
    <w:rsid w:val="00140D2F"/>
    <w:rsid w:val="00141E98"/>
    <w:rsid w:val="00142631"/>
    <w:rsid w:val="00143BDF"/>
    <w:rsid w:val="001463E3"/>
    <w:rsid w:val="001511BB"/>
    <w:rsid w:val="00151EF0"/>
    <w:rsid w:val="0015549A"/>
    <w:rsid w:val="00157FC7"/>
    <w:rsid w:val="00164BB8"/>
    <w:rsid w:val="00165062"/>
    <w:rsid w:val="001715CF"/>
    <w:rsid w:val="0017710F"/>
    <w:rsid w:val="00180169"/>
    <w:rsid w:val="001803B0"/>
    <w:rsid w:val="001811D9"/>
    <w:rsid w:val="00186352"/>
    <w:rsid w:val="0018762D"/>
    <w:rsid w:val="00190F28"/>
    <w:rsid w:val="00191186"/>
    <w:rsid w:val="001919F2"/>
    <w:rsid w:val="0019249A"/>
    <w:rsid w:val="00196726"/>
    <w:rsid w:val="001A0BAC"/>
    <w:rsid w:val="001A1ED6"/>
    <w:rsid w:val="001A5BFB"/>
    <w:rsid w:val="001A5F02"/>
    <w:rsid w:val="001B1ABB"/>
    <w:rsid w:val="001B2763"/>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E2507"/>
    <w:rsid w:val="001F0690"/>
    <w:rsid w:val="001F2B60"/>
    <w:rsid w:val="001F38AE"/>
    <w:rsid w:val="001F4F50"/>
    <w:rsid w:val="001F6CC7"/>
    <w:rsid w:val="00200FC3"/>
    <w:rsid w:val="002016AD"/>
    <w:rsid w:val="00203D10"/>
    <w:rsid w:val="00206791"/>
    <w:rsid w:val="00207549"/>
    <w:rsid w:val="00207645"/>
    <w:rsid w:val="00211A7A"/>
    <w:rsid w:val="00211ECB"/>
    <w:rsid w:val="00212C3B"/>
    <w:rsid w:val="00212CC1"/>
    <w:rsid w:val="00213B8B"/>
    <w:rsid w:val="00213BFF"/>
    <w:rsid w:val="002144F5"/>
    <w:rsid w:val="00215C15"/>
    <w:rsid w:val="0022141F"/>
    <w:rsid w:val="00222116"/>
    <w:rsid w:val="00222D62"/>
    <w:rsid w:val="00223A13"/>
    <w:rsid w:val="00223B31"/>
    <w:rsid w:val="0022619E"/>
    <w:rsid w:val="00227797"/>
    <w:rsid w:val="0023203F"/>
    <w:rsid w:val="00233F9F"/>
    <w:rsid w:val="002427DD"/>
    <w:rsid w:val="002430E6"/>
    <w:rsid w:val="002431F6"/>
    <w:rsid w:val="00243923"/>
    <w:rsid w:val="00245048"/>
    <w:rsid w:val="0024731D"/>
    <w:rsid w:val="00250643"/>
    <w:rsid w:val="00251CC6"/>
    <w:rsid w:val="00253872"/>
    <w:rsid w:val="00257777"/>
    <w:rsid w:val="0026286C"/>
    <w:rsid w:val="00263A17"/>
    <w:rsid w:val="0026457A"/>
    <w:rsid w:val="00264A3D"/>
    <w:rsid w:val="00267711"/>
    <w:rsid w:val="00272BCD"/>
    <w:rsid w:val="0028032A"/>
    <w:rsid w:val="002808E5"/>
    <w:rsid w:val="0028208A"/>
    <w:rsid w:val="00284726"/>
    <w:rsid w:val="00285DE6"/>
    <w:rsid w:val="00286B62"/>
    <w:rsid w:val="00291BC7"/>
    <w:rsid w:val="00292B2D"/>
    <w:rsid w:val="002956D4"/>
    <w:rsid w:val="002A0AFD"/>
    <w:rsid w:val="002A1CC8"/>
    <w:rsid w:val="002A26D6"/>
    <w:rsid w:val="002A27DA"/>
    <w:rsid w:val="002A296D"/>
    <w:rsid w:val="002A3DE9"/>
    <w:rsid w:val="002A52EA"/>
    <w:rsid w:val="002B1D97"/>
    <w:rsid w:val="002B20D4"/>
    <w:rsid w:val="002B3A61"/>
    <w:rsid w:val="002B4DB5"/>
    <w:rsid w:val="002B530B"/>
    <w:rsid w:val="002C15D3"/>
    <w:rsid w:val="002C3943"/>
    <w:rsid w:val="002C46EC"/>
    <w:rsid w:val="002C5549"/>
    <w:rsid w:val="002C75B5"/>
    <w:rsid w:val="002D01B3"/>
    <w:rsid w:val="002D0BC0"/>
    <w:rsid w:val="002D0C95"/>
    <w:rsid w:val="002D566C"/>
    <w:rsid w:val="002E1F45"/>
    <w:rsid w:val="002E4E0D"/>
    <w:rsid w:val="002E515F"/>
    <w:rsid w:val="002E68D8"/>
    <w:rsid w:val="002F10C6"/>
    <w:rsid w:val="002F1AA3"/>
    <w:rsid w:val="002F2AEF"/>
    <w:rsid w:val="002F3543"/>
    <w:rsid w:val="002F683C"/>
    <w:rsid w:val="002F6BBB"/>
    <w:rsid w:val="002F6D35"/>
    <w:rsid w:val="002F6FB1"/>
    <w:rsid w:val="003013BF"/>
    <w:rsid w:val="00301D17"/>
    <w:rsid w:val="003021F1"/>
    <w:rsid w:val="00302D54"/>
    <w:rsid w:val="003033D7"/>
    <w:rsid w:val="00303DCD"/>
    <w:rsid w:val="003059C0"/>
    <w:rsid w:val="0031065E"/>
    <w:rsid w:val="00310AA6"/>
    <w:rsid w:val="00312E64"/>
    <w:rsid w:val="00313023"/>
    <w:rsid w:val="00316D85"/>
    <w:rsid w:val="003221C3"/>
    <w:rsid w:val="00322420"/>
    <w:rsid w:val="0032322E"/>
    <w:rsid w:val="0032348F"/>
    <w:rsid w:val="00323D88"/>
    <w:rsid w:val="00325320"/>
    <w:rsid w:val="0032572F"/>
    <w:rsid w:val="00325D37"/>
    <w:rsid w:val="00326721"/>
    <w:rsid w:val="00330E85"/>
    <w:rsid w:val="00331DFC"/>
    <w:rsid w:val="003339C4"/>
    <w:rsid w:val="00333EFC"/>
    <w:rsid w:val="0033436C"/>
    <w:rsid w:val="003356BC"/>
    <w:rsid w:val="00340185"/>
    <w:rsid w:val="00340315"/>
    <w:rsid w:val="0034227E"/>
    <w:rsid w:val="00343AB9"/>
    <w:rsid w:val="003446CE"/>
    <w:rsid w:val="003447CF"/>
    <w:rsid w:val="00346A7B"/>
    <w:rsid w:val="003545F7"/>
    <w:rsid w:val="00361AFF"/>
    <w:rsid w:val="00362B0E"/>
    <w:rsid w:val="00362CB3"/>
    <w:rsid w:val="00362EA3"/>
    <w:rsid w:val="0036367B"/>
    <w:rsid w:val="00366A9B"/>
    <w:rsid w:val="0037059D"/>
    <w:rsid w:val="00370AC9"/>
    <w:rsid w:val="00371525"/>
    <w:rsid w:val="0037283A"/>
    <w:rsid w:val="00381870"/>
    <w:rsid w:val="00381CB8"/>
    <w:rsid w:val="0038316C"/>
    <w:rsid w:val="00383DD5"/>
    <w:rsid w:val="00385989"/>
    <w:rsid w:val="00386C81"/>
    <w:rsid w:val="003874EB"/>
    <w:rsid w:val="003905A9"/>
    <w:rsid w:val="00391490"/>
    <w:rsid w:val="00392703"/>
    <w:rsid w:val="00396FF7"/>
    <w:rsid w:val="003A132F"/>
    <w:rsid w:val="003A2BB0"/>
    <w:rsid w:val="003A372B"/>
    <w:rsid w:val="003A5DE7"/>
    <w:rsid w:val="003A6828"/>
    <w:rsid w:val="003A718C"/>
    <w:rsid w:val="003A75C6"/>
    <w:rsid w:val="003B288B"/>
    <w:rsid w:val="003B3470"/>
    <w:rsid w:val="003B6B91"/>
    <w:rsid w:val="003C2978"/>
    <w:rsid w:val="003C3BAC"/>
    <w:rsid w:val="003C3D2D"/>
    <w:rsid w:val="003C58A8"/>
    <w:rsid w:val="003C58CA"/>
    <w:rsid w:val="003D0700"/>
    <w:rsid w:val="003D56AE"/>
    <w:rsid w:val="003E0568"/>
    <w:rsid w:val="003E0E6F"/>
    <w:rsid w:val="003E3038"/>
    <w:rsid w:val="003E597A"/>
    <w:rsid w:val="003F09DE"/>
    <w:rsid w:val="003F0BC4"/>
    <w:rsid w:val="003F0FEF"/>
    <w:rsid w:val="003F17A7"/>
    <w:rsid w:val="003F1C6C"/>
    <w:rsid w:val="003F1FF7"/>
    <w:rsid w:val="003F2576"/>
    <w:rsid w:val="003F3216"/>
    <w:rsid w:val="003F4A07"/>
    <w:rsid w:val="003F6A89"/>
    <w:rsid w:val="004012A2"/>
    <w:rsid w:val="00401B2B"/>
    <w:rsid w:val="00405748"/>
    <w:rsid w:val="004103DB"/>
    <w:rsid w:val="0041163B"/>
    <w:rsid w:val="00412672"/>
    <w:rsid w:val="00415073"/>
    <w:rsid w:val="00416DE2"/>
    <w:rsid w:val="00417A1D"/>
    <w:rsid w:val="00420091"/>
    <w:rsid w:val="00420A16"/>
    <w:rsid w:val="004211CF"/>
    <w:rsid w:val="00422053"/>
    <w:rsid w:val="00422D37"/>
    <w:rsid w:val="00430695"/>
    <w:rsid w:val="00430B71"/>
    <w:rsid w:val="00434F5B"/>
    <w:rsid w:val="00435156"/>
    <w:rsid w:val="00435D3C"/>
    <w:rsid w:val="004369FD"/>
    <w:rsid w:val="004429C9"/>
    <w:rsid w:val="00443472"/>
    <w:rsid w:val="00443EC7"/>
    <w:rsid w:val="00451988"/>
    <w:rsid w:val="0045522C"/>
    <w:rsid w:val="004559B8"/>
    <w:rsid w:val="00456BBB"/>
    <w:rsid w:val="004574CF"/>
    <w:rsid w:val="00460CBE"/>
    <w:rsid w:val="004612D3"/>
    <w:rsid w:val="00461966"/>
    <w:rsid w:val="0046319D"/>
    <w:rsid w:val="00463C10"/>
    <w:rsid w:val="004645A7"/>
    <w:rsid w:val="0046762E"/>
    <w:rsid w:val="00476307"/>
    <w:rsid w:val="00480F10"/>
    <w:rsid w:val="004838AD"/>
    <w:rsid w:val="00485D2C"/>
    <w:rsid w:val="00486811"/>
    <w:rsid w:val="00490BEC"/>
    <w:rsid w:val="00491AF8"/>
    <w:rsid w:val="00491B6C"/>
    <w:rsid w:val="0049330C"/>
    <w:rsid w:val="004952DA"/>
    <w:rsid w:val="004953EA"/>
    <w:rsid w:val="004954FA"/>
    <w:rsid w:val="00496DEB"/>
    <w:rsid w:val="0049721A"/>
    <w:rsid w:val="004A2596"/>
    <w:rsid w:val="004A4877"/>
    <w:rsid w:val="004A64FA"/>
    <w:rsid w:val="004A6605"/>
    <w:rsid w:val="004A6752"/>
    <w:rsid w:val="004B2AC2"/>
    <w:rsid w:val="004B6B8C"/>
    <w:rsid w:val="004B71EA"/>
    <w:rsid w:val="004C0E29"/>
    <w:rsid w:val="004C31DB"/>
    <w:rsid w:val="004C4769"/>
    <w:rsid w:val="004C4F63"/>
    <w:rsid w:val="004C6450"/>
    <w:rsid w:val="004C6D7A"/>
    <w:rsid w:val="004C7F81"/>
    <w:rsid w:val="004D3A11"/>
    <w:rsid w:val="004D4F71"/>
    <w:rsid w:val="004D623E"/>
    <w:rsid w:val="004D6AB0"/>
    <w:rsid w:val="004D7B07"/>
    <w:rsid w:val="004E0A3F"/>
    <w:rsid w:val="004E0CFE"/>
    <w:rsid w:val="004E11F4"/>
    <w:rsid w:val="004E1911"/>
    <w:rsid w:val="004E1ADC"/>
    <w:rsid w:val="004E1DC5"/>
    <w:rsid w:val="004E1DDD"/>
    <w:rsid w:val="004E25D8"/>
    <w:rsid w:val="004E309C"/>
    <w:rsid w:val="004E3EDD"/>
    <w:rsid w:val="004E495E"/>
    <w:rsid w:val="004E593C"/>
    <w:rsid w:val="004E6D90"/>
    <w:rsid w:val="004E7AD0"/>
    <w:rsid w:val="004F0C3F"/>
    <w:rsid w:val="004F1068"/>
    <w:rsid w:val="004F16D0"/>
    <w:rsid w:val="004F24B9"/>
    <w:rsid w:val="004F4431"/>
    <w:rsid w:val="004F609B"/>
    <w:rsid w:val="004F754E"/>
    <w:rsid w:val="004F7F46"/>
    <w:rsid w:val="005005F5"/>
    <w:rsid w:val="00501BD7"/>
    <w:rsid w:val="00505A18"/>
    <w:rsid w:val="00505F3F"/>
    <w:rsid w:val="0051122A"/>
    <w:rsid w:val="0051202E"/>
    <w:rsid w:val="0051378D"/>
    <w:rsid w:val="0051509F"/>
    <w:rsid w:val="00517ED5"/>
    <w:rsid w:val="0052130B"/>
    <w:rsid w:val="00521DC1"/>
    <w:rsid w:val="005221F7"/>
    <w:rsid w:val="00522F52"/>
    <w:rsid w:val="005252A2"/>
    <w:rsid w:val="00525824"/>
    <w:rsid w:val="00525FC2"/>
    <w:rsid w:val="00530153"/>
    <w:rsid w:val="00531344"/>
    <w:rsid w:val="00532E37"/>
    <w:rsid w:val="00536305"/>
    <w:rsid w:val="00537307"/>
    <w:rsid w:val="00537737"/>
    <w:rsid w:val="0054051D"/>
    <w:rsid w:val="005405DA"/>
    <w:rsid w:val="00540B87"/>
    <w:rsid w:val="005413A7"/>
    <w:rsid w:val="005435B3"/>
    <w:rsid w:val="00546702"/>
    <w:rsid w:val="00552FBF"/>
    <w:rsid w:val="0055430B"/>
    <w:rsid w:val="00554EF6"/>
    <w:rsid w:val="005559D7"/>
    <w:rsid w:val="0055661B"/>
    <w:rsid w:val="00557C95"/>
    <w:rsid w:val="005610DC"/>
    <w:rsid w:val="00561CFF"/>
    <w:rsid w:val="005626BB"/>
    <w:rsid w:val="00562B36"/>
    <w:rsid w:val="00566766"/>
    <w:rsid w:val="00566AAF"/>
    <w:rsid w:val="00570582"/>
    <w:rsid w:val="00572129"/>
    <w:rsid w:val="00572799"/>
    <w:rsid w:val="00572FC4"/>
    <w:rsid w:val="005736D1"/>
    <w:rsid w:val="00574CCF"/>
    <w:rsid w:val="005772AE"/>
    <w:rsid w:val="0058079A"/>
    <w:rsid w:val="00583146"/>
    <w:rsid w:val="005834D7"/>
    <w:rsid w:val="0058636B"/>
    <w:rsid w:val="00586A4D"/>
    <w:rsid w:val="00587404"/>
    <w:rsid w:val="0059272F"/>
    <w:rsid w:val="00592FB6"/>
    <w:rsid w:val="00595172"/>
    <w:rsid w:val="005A3BDD"/>
    <w:rsid w:val="005A5C13"/>
    <w:rsid w:val="005A6EE1"/>
    <w:rsid w:val="005B1A22"/>
    <w:rsid w:val="005B285F"/>
    <w:rsid w:val="005B5A69"/>
    <w:rsid w:val="005B6B41"/>
    <w:rsid w:val="005C0698"/>
    <w:rsid w:val="005C64FF"/>
    <w:rsid w:val="005D1BD9"/>
    <w:rsid w:val="005D38F4"/>
    <w:rsid w:val="005D45F8"/>
    <w:rsid w:val="005D499F"/>
    <w:rsid w:val="005D5EFF"/>
    <w:rsid w:val="005D7782"/>
    <w:rsid w:val="005D7ED3"/>
    <w:rsid w:val="005E16D9"/>
    <w:rsid w:val="005E2F80"/>
    <w:rsid w:val="005E31FC"/>
    <w:rsid w:val="005E6A21"/>
    <w:rsid w:val="005E77F3"/>
    <w:rsid w:val="005F0976"/>
    <w:rsid w:val="005F2610"/>
    <w:rsid w:val="005F283F"/>
    <w:rsid w:val="005F374F"/>
    <w:rsid w:val="005F436F"/>
    <w:rsid w:val="005F4A3A"/>
    <w:rsid w:val="005F5FC0"/>
    <w:rsid w:val="005F61A6"/>
    <w:rsid w:val="005F6953"/>
    <w:rsid w:val="005F6E7B"/>
    <w:rsid w:val="00601724"/>
    <w:rsid w:val="006020B1"/>
    <w:rsid w:val="0060394A"/>
    <w:rsid w:val="00612249"/>
    <w:rsid w:val="00613A35"/>
    <w:rsid w:val="006158B8"/>
    <w:rsid w:val="00616412"/>
    <w:rsid w:val="0061692D"/>
    <w:rsid w:val="0062093C"/>
    <w:rsid w:val="00620D20"/>
    <w:rsid w:val="00624853"/>
    <w:rsid w:val="00625EA6"/>
    <w:rsid w:val="00626C8D"/>
    <w:rsid w:val="00626D37"/>
    <w:rsid w:val="00630FB1"/>
    <w:rsid w:val="006333F8"/>
    <w:rsid w:val="00634B88"/>
    <w:rsid w:val="0063679A"/>
    <w:rsid w:val="00636C66"/>
    <w:rsid w:val="006403CE"/>
    <w:rsid w:val="00652101"/>
    <w:rsid w:val="00652500"/>
    <w:rsid w:val="00653851"/>
    <w:rsid w:val="006562E0"/>
    <w:rsid w:val="0065681D"/>
    <w:rsid w:val="00663BFA"/>
    <w:rsid w:val="00666A27"/>
    <w:rsid w:val="00666DDB"/>
    <w:rsid w:val="006671B8"/>
    <w:rsid w:val="00670DC0"/>
    <w:rsid w:val="0067292E"/>
    <w:rsid w:val="006739C4"/>
    <w:rsid w:val="006743D4"/>
    <w:rsid w:val="006757A6"/>
    <w:rsid w:val="006761E1"/>
    <w:rsid w:val="006765F7"/>
    <w:rsid w:val="00677719"/>
    <w:rsid w:val="00682260"/>
    <w:rsid w:val="00682681"/>
    <w:rsid w:val="00682E6F"/>
    <w:rsid w:val="00683362"/>
    <w:rsid w:val="006834D1"/>
    <w:rsid w:val="006845C4"/>
    <w:rsid w:val="006850C7"/>
    <w:rsid w:val="00686604"/>
    <w:rsid w:val="00687784"/>
    <w:rsid w:val="006910F9"/>
    <w:rsid w:val="00693C96"/>
    <w:rsid w:val="00694DD7"/>
    <w:rsid w:val="006A0CA4"/>
    <w:rsid w:val="006A13BC"/>
    <w:rsid w:val="006B1DBF"/>
    <w:rsid w:val="006B4AE4"/>
    <w:rsid w:val="006B5D3A"/>
    <w:rsid w:val="006B6283"/>
    <w:rsid w:val="006B697E"/>
    <w:rsid w:val="006B7C5C"/>
    <w:rsid w:val="006C0D6E"/>
    <w:rsid w:val="006C1FE2"/>
    <w:rsid w:val="006C2C84"/>
    <w:rsid w:val="006C3073"/>
    <w:rsid w:val="006C4D6F"/>
    <w:rsid w:val="006C5FBC"/>
    <w:rsid w:val="006D0D49"/>
    <w:rsid w:val="006D1823"/>
    <w:rsid w:val="006D448D"/>
    <w:rsid w:val="006D4CB7"/>
    <w:rsid w:val="006D57C0"/>
    <w:rsid w:val="006D6380"/>
    <w:rsid w:val="006D7E5A"/>
    <w:rsid w:val="006E5611"/>
    <w:rsid w:val="006E69FE"/>
    <w:rsid w:val="006F0708"/>
    <w:rsid w:val="006F24DF"/>
    <w:rsid w:val="006F2DFD"/>
    <w:rsid w:val="006F3061"/>
    <w:rsid w:val="006F40AE"/>
    <w:rsid w:val="006F42B7"/>
    <w:rsid w:val="006F4633"/>
    <w:rsid w:val="00701C24"/>
    <w:rsid w:val="007029D8"/>
    <w:rsid w:val="007076B9"/>
    <w:rsid w:val="007119E5"/>
    <w:rsid w:val="00711ED3"/>
    <w:rsid w:val="00712EB0"/>
    <w:rsid w:val="00714055"/>
    <w:rsid w:val="0071611A"/>
    <w:rsid w:val="007202D5"/>
    <w:rsid w:val="00720D9B"/>
    <w:rsid w:val="00722588"/>
    <w:rsid w:val="0072357D"/>
    <w:rsid w:val="0072560D"/>
    <w:rsid w:val="00725612"/>
    <w:rsid w:val="00726749"/>
    <w:rsid w:val="007275E4"/>
    <w:rsid w:val="007306D7"/>
    <w:rsid w:val="00734007"/>
    <w:rsid w:val="00734BF5"/>
    <w:rsid w:val="007420DE"/>
    <w:rsid w:val="007436AC"/>
    <w:rsid w:val="007437C1"/>
    <w:rsid w:val="00743D7A"/>
    <w:rsid w:val="00747E0A"/>
    <w:rsid w:val="007520EF"/>
    <w:rsid w:val="00752A2A"/>
    <w:rsid w:val="007535D8"/>
    <w:rsid w:val="0075523E"/>
    <w:rsid w:val="00755DF3"/>
    <w:rsid w:val="00755FEC"/>
    <w:rsid w:val="00756164"/>
    <w:rsid w:val="00756570"/>
    <w:rsid w:val="007575EB"/>
    <w:rsid w:val="00760228"/>
    <w:rsid w:val="00760665"/>
    <w:rsid w:val="0076076B"/>
    <w:rsid w:val="00764078"/>
    <w:rsid w:val="00766B66"/>
    <w:rsid w:val="00766DC3"/>
    <w:rsid w:val="00771DE8"/>
    <w:rsid w:val="007723D9"/>
    <w:rsid w:val="00774571"/>
    <w:rsid w:val="0077468A"/>
    <w:rsid w:val="007747CD"/>
    <w:rsid w:val="007800B4"/>
    <w:rsid w:val="007820A1"/>
    <w:rsid w:val="007823C7"/>
    <w:rsid w:val="00782B49"/>
    <w:rsid w:val="00790186"/>
    <w:rsid w:val="00790CBA"/>
    <w:rsid w:val="00790F82"/>
    <w:rsid w:val="00793E3C"/>
    <w:rsid w:val="00794623"/>
    <w:rsid w:val="007951F7"/>
    <w:rsid w:val="00795F80"/>
    <w:rsid w:val="00797EC4"/>
    <w:rsid w:val="007A0010"/>
    <w:rsid w:val="007A2881"/>
    <w:rsid w:val="007A2F5E"/>
    <w:rsid w:val="007A2FCC"/>
    <w:rsid w:val="007A3662"/>
    <w:rsid w:val="007A49B4"/>
    <w:rsid w:val="007A6123"/>
    <w:rsid w:val="007A670A"/>
    <w:rsid w:val="007A704E"/>
    <w:rsid w:val="007B0E67"/>
    <w:rsid w:val="007B3C21"/>
    <w:rsid w:val="007B52AB"/>
    <w:rsid w:val="007B5E4D"/>
    <w:rsid w:val="007B61CE"/>
    <w:rsid w:val="007C0702"/>
    <w:rsid w:val="007C0CE9"/>
    <w:rsid w:val="007C0F95"/>
    <w:rsid w:val="007C1B60"/>
    <w:rsid w:val="007C5D76"/>
    <w:rsid w:val="007C5F35"/>
    <w:rsid w:val="007C60A4"/>
    <w:rsid w:val="007C7924"/>
    <w:rsid w:val="007D1E62"/>
    <w:rsid w:val="007D3247"/>
    <w:rsid w:val="007D444C"/>
    <w:rsid w:val="007D475B"/>
    <w:rsid w:val="007D644D"/>
    <w:rsid w:val="007E11A2"/>
    <w:rsid w:val="007E3BF9"/>
    <w:rsid w:val="007E47EE"/>
    <w:rsid w:val="007E68E0"/>
    <w:rsid w:val="007F155B"/>
    <w:rsid w:val="007F1EF5"/>
    <w:rsid w:val="007F29D7"/>
    <w:rsid w:val="007F5EA3"/>
    <w:rsid w:val="007F711D"/>
    <w:rsid w:val="008024A2"/>
    <w:rsid w:val="00804A9C"/>
    <w:rsid w:val="0080632B"/>
    <w:rsid w:val="00806CD0"/>
    <w:rsid w:val="00812496"/>
    <w:rsid w:val="00820014"/>
    <w:rsid w:val="008263C3"/>
    <w:rsid w:val="00827DDC"/>
    <w:rsid w:val="00831030"/>
    <w:rsid w:val="0083219E"/>
    <w:rsid w:val="00834586"/>
    <w:rsid w:val="008352C4"/>
    <w:rsid w:val="008417F7"/>
    <w:rsid w:val="00844600"/>
    <w:rsid w:val="00847326"/>
    <w:rsid w:val="00852F07"/>
    <w:rsid w:val="008535DF"/>
    <w:rsid w:val="00855D1D"/>
    <w:rsid w:val="0085612C"/>
    <w:rsid w:val="008563D4"/>
    <w:rsid w:val="00856A47"/>
    <w:rsid w:val="008578A6"/>
    <w:rsid w:val="00863C28"/>
    <w:rsid w:val="00865170"/>
    <w:rsid w:val="008718B0"/>
    <w:rsid w:val="00873AC8"/>
    <w:rsid w:val="00874CEA"/>
    <w:rsid w:val="0087526C"/>
    <w:rsid w:val="00875E06"/>
    <w:rsid w:val="00880205"/>
    <w:rsid w:val="00882105"/>
    <w:rsid w:val="00882572"/>
    <w:rsid w:val="00883399"/>
    <w:rsid w:val="008834AF"/>
    <w:rsid w:val="008862D5"/>
    <w:rsid w:val="00886C24"/>
    <w:rsid w:val="00886FD3"/>
    <w:rsid w:val="00890650"/>
    <w:rsid w:val="00890DEC"/>
    <w:rsid w:val="00891872"/>
    <w:rsid w:val="008918C8"/>
    <w:rsid w:val="008952DF"/>
    <w:rsid w:val="008953EE"/>
    <w:rsid w:val="0089565D"/>
    <w:rsid w:val="008A2E12"/>
    <w:rsid w:val="008A4579"/>
    <w:rsid w:val="008A4674"/>
    <w:rsid w:val="008B01CF"/>
    <w:rsid w:val="008B04E0"/>
    <w:rsid w:val="008B0F04"/>
    <w:rsid w:val="008B1F27"/>
    <w:rsid w:val="008B21F3"/>
    <w:rsid w:val="008B255D"/>
    <w:rsid w:val="008B41BA"/>
    <w:rsid w:val="008B726A"/>
    <w:rsid w:val="008B7275"/>
    <w:rsid w:val="008B72FB"/>
    <w:rsid w:val="008C0D58"/>
    <w:rsid w:val="008C1BE8"/>
    <w:rsid w:val="008C24AA"/>
    <w:rsid w:val="008C312A"/>
    <w:rsid w:val="008C54D9"/>
    <w:rsid w:val="008C6914"/>
    <w:rsid w:val="008D053E"/>
    <w:rsid w:val="008D0A7C"/>
    <w:rsid w:val="008D5CA2"/>
    <w:rsid w:val="008E2876"/>
    <w:rsid w:val="008E7338"/>
    <w:rsid w:val="008E7A01"/>
    <w:rsid w:val="008E7C76"/>
    <w:rsid w:val="008F1368"/>
    <w:rsid w:val="008F1DE1"/>
    <w:rsid w:val="008F21F8"/>
    <w:rsid w:val="0090081B"/>
    <w:rsid w:val="009025A7"/>
    <w:rsid w:val="00906A8B"/>
    <w:rsid w:val="00907FB4"/>
    <w:rsid w:val="009100B8"/>
    <w:rsid w:val="00911646"/>
    <w:rsid w:val="00913D1F"/>
    <w:rsid w:val="00914A01"/>
    <w:rsid w:val="00915FA7"/>
    <w:rsid w:val="0091789F"/>
    <w:rsid w:val="00917C9C"/>
    <w:rsid w:val="009220B6"/>
    <w:rsid w:val="00923A4D"/>
    <w:rsid w:val="00927158"/>
    <w:rsid w:val="00927C80"/>
    <w:rsid w:val="00931B00"/>
    <w:rsid w:val="00934B30"/>
    <w:rsid w:val="009356FE"/>
    <w:rsid w:val="0094100E"/>
    <w:rsid w:val="00941B8D"/>
    <w:rsid w:val="0094317E"/>
    <w:rsid w:val="009432DE"/>
    <w:rsid w:val="009447B5"/>
    <w:rsid w:val="0094576D"/>
    <w:rsid w:val="0094676A"/>
    <w:rsid w:val="0094694C"/>
    <w:rsid w:val="00951500"/>
    <w:rsid w:val="00951C57"/>
    <w:rsid w:val="00952DC3"/>
    <w:rsid w:val="0095350E"/>
    <w:rsid w:val="009575CA"/>
    <w:rsid w:val="009603B5"/>
    <w:rsid w:val="00961BA6"/>
    <w:rsid w:val="00965BB6"/>
    <w:rsid w:val="00965C90"/>
    <w:rsid w:val="00966AF1"/>
    <w:rsid w:val="009670E8"/>
    <w:rsid w:val="009705C2"/>
    <w:rsid w:val="00971863"/>
    <w:rsid w:val="00975232"/>
    <w:rsid w:val="009755A4"/>
    <w:rsid w:val="00976C67"/>
    <w:rsid w:val="00977354"/>
    <w:rsid w:val="0098078D"/>
    <w:rsid w:val="00981E8C"/>
    <w:rsid w:val="0098437C"/>
    <w:rsid w:val="0098560D"/>
    <w:rsid w:val="00985BAC"/>
    <w:rsid w:val="009862F0"/>
    <w:rsid w:val="009868FA"/>
    <w:rsid w:val="0099363D"/>
    <w:rsid w:val="0099605C"/>
    <w:rsid w:val="009A2C50"/>
    <w:rsid w:val="009A3CD1"/>
    <w:rsid w:val="009A5534"/>
    <w:rsid w:val="009A6E6C"/>
    <w:rsid w:val="009B23C6"/>
    <w:rsid w:val="009B41B7"/>
    <w:rsid w:val="009B494A"/>
    <w:rsid w:val="009C0FDD"/>
    <w:rsid w:val="009C5E6F"/>
    <w:rsid w:val="009D0B03"/>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6F59"/>
    <w:rsid w:val="00A071AF"/>
    <w:rsid w:val="00A1339F"/>
    <w:rsid w:val="00A13F70"/>
    <w:rsid w:val="00A16C86"/>
    <w:rsid w:val="00A22F70"/>
    <w:rsid w:val="00A23EB8"/>
    <w:rsid w:val="00A244F2"/>
    <w:rsid w:val="00A248E5"/>
    <w:rsid w:val="00A24F70"/>
    <w:rsid w:val="00A2733F"/>
    <w:rsid w:val="00A30BB4"/>
    <w:rsid w:val="00A31E6E"/>
    <w:rsid w:val="00A32338"/>
    <w:rsid w:val="00A32A6A"/>
    <w:rsid w:val="00A35291"/>
    <w:rsid w:val="00A3571C"/>
    <w:rsid w:val="00A413AA"/>
    <w:rsid w:val="00A4142A"/>
    <w:rsid w:val="00A414F0"/>
    <w:rsid w:val="00A4362E"/>
    <w:rsid w:val="00A4402A"/>
    <w:rsid w:val="00A44300"/>
    <w:rsid w:val="00A444F2"/>
    <w:rsid w:val="00A446CF"/>
    <w:rsid w:val="00A4735C"/>
    <w:rsid w:val="00A473B0"/>
    <w:rsid w:val="00A51582"/>
    <w:rsid w:val="00A51BB5"/>
    <w:rsid w:val="00A538A9"/>
    <w:rsid w:val="00A55315"/>
    <w:rsid w:val="00A55AF1"/>
    <w:rsid w:val="00A55FC0"/>
    <w:rsid w:val="00A657B0"/>
    <w:rsid w:val="00A7018E"/>
    <w:rsid w:val="00A7252A"/>
    <w:rsid w:val="00A729E1"/>
    <w:rsid w:val="00A75D25"/>
    <w:rsid w:val="00A75E0F"/>
    <w:rsid w:val="00A766B0"/>
    <w:rsid w:val="00A76B8F"/>
    <w:rsid w:val="00A8195C"/>
    <w:rsid w:val="00A81ED7"/>
    <w:rsid w:val="00A844D2"/>
    <w:rsid w:val="00A87781"/>
    <w:rsid w:val="00A93B1B"/>
    <w:rsid w:val="00A93CE4"/>
    <w:rsid w:val="00A940DA"/>
    <w:rsid w:val="00A9435F"/>
    <w:rsid w:val="00A94660"/>
    <w:rsid w:val="00A97F1D"/>
    <w:rsid w:val="00AA0BE3"/>
    <w:rsid w:val="00AA2F09"/>
    <w:rsid w:val="00AA349C"/>
    <w:rsid w:val="00AA68D0"/>
    <w:rsid w:val="00AA7304"/>
    <w:rsid w:val="00AA7CB9"/>
    <w:rsid w:val="00AB1C72"/>
    <w:rsid w:val="00AB22CA"/>
    <w:rsid w:val="00AB2905"/>
    <w:rsid w:val="00AC0594"/>
    <w:rsid w:val="00AC1B2D"/>
    <w:rsid w:val="00AC2DC7"/>
    <w:rsid w:val="00AC2DD0"/>
    <w:rsid w:val="00AC3C10"/>
    <w:rsid w:val="00AD269A"/>
    <w:rsid w:val="00AD3937"/>
    <w:rsid w:val="00AD4258"/>
    <w:rsid w:val="00AE277F"/>
    <w:rsid w:val="00AE413C"/>
    <w:rsid w:val="00AE43F8"/>
    <w:rsid w:val="00AE5C0B"/>
    <w:rsid w:val="00AE6190"/>
    <w:rsid w:val="00AE779B"/>
    <w:rsid w:val="00AF2CD9"/>
    <w:rsid w:val="00AF340F"/>
    <w:rsid w:val="00AF3509"/>
    <w:rsid w:val="00AF6287"/>
    <w:rsid w:val="00AF72AB"/>
    <w:rsid w:val="00AF7398"/>
    <w:rsid w:val="00AF7466"/>
    <w:rsid w:val="00B00D3F"/>
    <w:rsid w:val="00B03831"/>
    <w:rsid w:val="00B04A8F"/>
    <w:rsid w:val="00B076EE"/>
    <w:rsid w:val="00B11535"/>
    <w:rsid w:val="00B115E5"/>
    <w:rsid w:val="00B15754"/>
    <w:rsid w:val="00B16433"/>
    <w:rsid w:val="00B20BA9"/>
    <w:rsid w:val="00B21A94"/>
    <w:rsid w:val="00B21F61"/>
    <w:rsid w:val="00B2498D"/>
    <w:rsid w:val="00B258F8"/>
    <w:rsid w:val="00B27C2F"/>
    <w:rsid w:val="00B34DC9"/>
    <w:rsid w:val="00B42DFF"/>
    <w:rsid w:val="00B43039"/>
    <w:rsid w:val="00B434F0"/>
    <w:rsid w:val="00B4554D"/>
    <w:rsid w:val="00B4563D"/>
    <w:rsid w:val="00B4577E"/>
    <w:rsid w:val="00B51C6A"/>
    <w:rsid w:val="00B53BAA"/>
    <w:rsid w:val="00B54792"/>
    <w:rsid w:val="00B55C67"/>
    <w:rsid w:val="00B56B72"/>
    <w:rsid w:val="00B61BA3"/>
    <w:rsid w:val="00B61D2A"/>
    <w:rsid w:val="00B65D99"/>
    <w:rsid w:val="00B662FB"/>
    <w:rsid w:val="00B74420"/>
    <w:rsid w:val="00B76612"/>
    <w:rsid w:val="00B770E9"/>
    <w:rsid w:val="00B77379"/>
    <w:rsid w:val="00B80DD8"/>
    <w:rsid w:val="00B81448"/>
    <w:rsid w:val="00B81D05"/>
    <w:rsid w:val="00B84104"/>
    <w:rsid w:val="00B92701"/>
    <w:rsid w:val="00B928AF"/>
    <w:rsid w:val="00B96A63"/>
    <w:rsid w:val="00B96A6B"/>
    <w:rsid w:val="00B96B3D"/>
    <w:rsid w:val="00B972A7"/>
    <w:rsid w:val="00BA01C1"/>
    <w:rsid w:val="00BA1351"/>
    <w:rsid w:val="00BA2BBA"/>
    <w:rsid w:val="00BA4500"/>
    <w:rsid w:val="00BA47E4"/>
    <w:rsid w:val="00BA5256"/>
    <w:rsid w:val="00BB1286"/>
    <w:rsid w:val="00BB6784"/>
    <w:rsid w:val="00BB731C"/>
    <w:rsid w:val="00BC079A"/>
    <w:rsid w:val="00BC1A1A"/>
    <w:rsid w:val="00BC25B6"/>
    <w:rsid w:val="00BC3863"/>
    <w:rsid w:val="00BC4558"/>
    <w:rsid w:val="00BC690B"/>
    <w:rsid w:val="00BC746B"/>
    <w:rsid w:val="00BC7ECB"/>
    <w:rsid w:val="00BD06FA"/>
    <w:rsid w:val="00BD127C"/>
    <w:rsid w:val="00BD5D4D"/>
    <w:rsid w:val="00BD69C4"/>
    <w:rsid w:val="00BD750A"/>
    <w:rsid w:val="00BE2954"/>
    <w:rsid w:val="00BE3133"/>
    <w:rsid w:val="00BE3464"/>
    <w:rsid w:val="00BE3CBD"/>
    <w:rsid w:val="00BF134B"/>
    <w:rsid w:val="00BF2363"/>
    <w:rsid w:val="00BF4535"/>
    <w:rsid w:val="00BF455E"/>
    <w:rsid w:val="00BF632D"/>
    <w:rsid w:val="00BF64B3"/>
    <w:rsid w:val="00BF6A83"/>
    <w:rsid w:val="00C028E7"/>
    <w:rsid w:val="00C05D8D"/>
    <w:rsid w:val="00C07A73"/>
    <w:rsid w:val="00C1199E"/>
    <w:rsid w:val="00C11A87"/>
    <w:rsid w:val="00C131AB"/>
    <w:rsid w:val="00C13861"/>
    <w:rsid w:val="00C1390A"/>
    <w:rsid w:val="00C1413F"/>
    <w:rsid w:val="00C14218"/>
    <w:rsid w:val="00C166A2"/>
    <w:rsid w:val="00C22505"/>
    <w:rsid w:val="00C22E2C"/>
    <w:rsid w:val="00C26578"/>
    <w:rsid w:val="00C27136"/>
    <w:rsid w:val="00C27B52"/>
    <w:rsid w:val="00C30B1E"/>
    <w:rsid w:val="00C33FE8"/>
    <w:rsid w:val="00C34382"/>
    <w:rsid w:val="00C35D27"/>
    <w:rsid w:val="00C411F3"/>
    <w:rsid w:val="00C41C5E"/>
    <w:rsid w:val="00C44086"/>
    <w:rsid w:val="00C461D4"/>
    <w:rsid w:val="00C50996"/>
    <w:rsid w:val="00C51938"/>
    <w:rsid w:val="00C522EE"/>
    <w:rsid w:val="00C523FC"/>
    <w:rsid w:val="00C52A2A"/>
    <w:rsid w:val="00C567AE"/>
    <w:rsid w:val="00C61986"/>
    <w:rsid w:val="00C61B24"/>
    <w:rsid w:val="00C61D1E"/>
    <w:rsid w:val="00C62F99"/>
    <w:rsid w:val="00C668C7"/>
    <w:rsid w:val="00C7236B"/>
    <w:rsid w:val="00C73F16"/>
    <w:rsid w:val="00C7688A"/>
    <w:rsid w:val="00C77A0C"/>
    <w:rsid w:val="00C8095E"/>
    <w:rsid w:val="00C82DC4"/>
    <w:rsid w:val="00C83B73"/>
    <w:rsid w:val="00C85498"/>
    <w:rsid w:val="00C87C97"/>
    <w:rsid w:val="00C92418"/>
    <w:rsid w:val="00C92E2F"/>
    <w:rsid w:val="00C938A5"/>
    <w:rsid w:val="00CA0D64"/>
    <w:rsid w:val="00CA2F15"/>
    <w:rsid w:val="00CA37F1"/>
    <w:rsid w:val="00CA6762"/>
    <w:rsid w:val="00CB05DC"/>
    <w:rsid w:val="00CB4A65"/>
    <w:rsid w:val="00CB626C"/>
    <w:rsid w:val="00CC0C66"/>
    <w:rsid w:val="00CC234A"/>
    <w:rsid w:val="00CC335D"/>
    <w:rsid w:val="00CC45B0"/>
    <w:rsid w:val="00CC560F"/>
    <w:rsid w:val="00CC56B9"/>
    <w:rsid w:val="00CE11D6"/>
    <w:rsid w:val="00CE3421"/>
    <w:rsid w:val="00CE39B9"/>
    <w:rsid w:val="00CE3B90"/>
    <w:rsid w:val="00CE6E2E"/>
    <w:rsid w:val="00CE7B0B"/>
    <w:rsid w:val="00CF13A9"/>
    <w:rsid w:val="00CF7CF4"/>
    <w:rsid w:val="00D02B99"/>
    <w:rsid w:val="00D044C2"/>
    <w:rsid w:val="00D059AC"/>
    <w:rsid w:val="00D05F47"/>
    <w:rsid w:val="00D06FAD"/>
    <w:rsid w:val="00D1216F"/>
    <w:rsid w:val="00D1284D"/>
    <w:rsid w:val="00D16C70"/>
    <w:rsid w:val="00D26C33"/>
    <w:rsid w:val="00D27A5D"/>
    <w:rsid w:val="00D303BA"/>
    <w:rsid w:val="00D30B3F"/>
    <w:rsid w:val="00D30C3C"/>
    <w:rsid w:val="00D31B16"/>
    <w:rsid w:val="00D31D69"/>
    <w:rsid w:val="00D35EF7"/>
    <w:rsid w:val="00D4000D"/>
    <w:rsid w:val="00D40978"/>
    <w:rsid w:val="00D40E63"/>
    <w:rsid w:val="00D42F90"/>
    <w:rsid w:val="00D45363"/>
    <w:rsid w:val="00D45B7A"/>
    <w:rsid w:val="00D46087"/>
    <w:rsid w:val="00D47E00"/>
    <w:rsid w:val="00D510CA"/>
    <w:rsid w:val="00D5372C"/>
    <w:rsid w:val="00D5379B"/>
    <w:rsid w:val="00D556C4"/>
    <w:rsid w:val="00D57869"/>
    <w:rsid w:val="00D61098"/>
    <w:rsid w:val="00D6165C"/>
    <w:rsid w:val="00D63441"/>
    <w:rsid w:val="00D6386A"/>
    <w:rsid w:val="00D64A26"/>
    <w:rsid w:val="00D65D2C"/>
    <w:rsid w:val="00D66A70"/>
    <w:rsid w:val="00D66B69"/>
    <w:rsid w:val="00D72E51"/>
    <w:rsid w:val="00D73A07"/>
    <w:rsid w:val="00D748B4"/>
    <w:rsid w:val="00D832D6"/>
    <w:rsid w:val="00D83E22"/>
    <w:rsid w:val="00D90A04"/>
    <w:rsid w:val="00D9244B"/>
    <w:rsid w:val="00D93167"/>
    <w:rsid w:val="00D97BCB"/>
    <w:rsid w:val="00DA1035"/>
    <w:rsid w:val="00DA18A5"/>
    <w:rsid w:val="00DA2B81"/>
    <w:rsid w:val="00DA2E20"/>
    <w:rsid w:val="00DA4370"/>
    <w:rsid w:val="00DA460E"/>
    <w:rsid w:val="00DB1111"/>
    <w:rsid w:val="00DB199E"/>
    <w:rsid w:val="00DB1CC2"/>
    <w:rsid w:val="00DB457C"/>
    <w:rsid w:val="00DB5635"/>
    <w:rsid w:val="00DC0FD3"/>
    <w:rsid w:val="00DC26CA"/>
    <w:rsid w:val="00DC2AA7"/>
    <w:rsid w:val="00DC4E4A"/>
    <w:rsid w:val="00DC533F"/>
    <w:rsid w:val="00DC696E"/>
    <w:rsid w:val="00DC7149"/>
    <w:rsid w:val="00DD019A"/>
    <w:rsid w:val="00DD212F"/>
    <w:rsid w:val="00DD3E0C"/>
    <w:rsid w:val="00DD488E"/>
    <w:rsid w:val="00DD4C56"/>
    <w:rsid w:val="00DD5222"/>
    <w:rsid w:val="00DD5C61"/>
    <w:rsid w:val="00DD7CC3"/>
    <w:rsid w:val="00DE599A"/>
    <w:rsid w:val="00DE5E02"/>
    <w:rsid w:val="00DE6FDD"/>
    <w:rsid w:val="00DE7566"/>
    <w:rsid w:val="00DF001C"/>
    <w:rsid w:val="00DF0DD5"/>
    <w:rsid w:val="00DF424F"/>
    <w:rsid w:val="00DF4E2F"/>
    <w:rsid w:val="00E02562"/>
    <w:rsid w:val="00E025FD"/>
    <w:rsid w:val="00E0357B"/>
    <w:rsid w:val="00E04CD5"/>
    <w:rsid w:val="00E055AC"/>
    <w:rsid w:val="00E11AF7"/>
    <w:rsid w:val="00E127E8"/>
    <w:rsid w:val="00E1433C"/>
    <w:rsid w:val="00E159C9"/>
    <w:rsid w:val="00E173E8"/>
    <w:rsid w:val="00E17E0C"/>
    <w:rsid w:val="00E20697"/>
    <w:rsid w:val="00E25513"/>
    <w:rsid w:val="00E25F8E"/>
    <w:rsid w:val="00E26B65"/>
    <w:rsid w:val="00E31681"/>
    <w:rsid w:val="00E34938"/>
    <w:rsid w:val="00E35271"/>
    <w:rsid w:val="00E402D4"/>
    <w:rsid w:val="00E40CAA"/>
    <w:rsid w:val="00E420D0"/>
    <w:rsid w:val="00E42AE3"/>
    <w:rsid w:val="00E437CC"/>
    <w:rsid w:val="00E44F24"/>
    <w:rsid w:val="00E46ABC"/>
    <w:rsid w:val="00E47564"/>
    <w:rsid w:val="00E477B5"/>
    <w:rsid w:val="00E47F0D"/>
    <w:rsid w:val="00E5053E"/>
    <w:rsid w:val="00E5075E"/>
    <w:rsid w:val="00E51DF6"/>
    <w:rsid w:val="00E5296B"/>
    <w:rsid w:val="00E57EDE"/>
    <w:rsid w:val="00E6109C"/>
    <w:rsid w:val="00E66D44"/>
    <w:rsid w:val="00E70393"/>
    <w:rsid w:val="00E73A47"/>
    <w:rsid w:val="00E73BFE"/>
    <w:rsid w:val="00E74C5B"/>
    <w:rsid w:val="00E76756"/>
    <w:rsid w:val="00E81458"/>
    <w:rsid w:val="00E85E96"/>
    <w:rsid w:val="00E90CB7"/>
    <w:rsid w:val="00E915AC"/>
    <w:rsid w:val="00E94530"/>
    <w:rsid w:val="00E96543"/>
    <w:rsid w:val="00E974A7"/>
    <w:rsid w:val="00EA260B"/>
    <w:rsid w:val="00EA5189"/>
    <w:rsid w:val="00EB2AE8"/>
    <w:rsid w:val="00EB34CF"/>
    <w:rsid w:val="00EB3C2A"/>
    <w:rsid w:val="00EB6115"/>
    <w:rsid w:val="00EC08FF"/>
    <w:rsid w:val="00EC0ED4"/>
    <w:rsid w:val="00EC1124"/>
    <w:rsid w:val="00EC4367"/>
    <w:rsid w:val="00ED0D35"/>
    <w:rsid w:val="00ED0DBC"/>
    <w:rsid w:val="00ED151B"/>
    <w:rsid w:val="00ED236B"/>
    <w:rsid w:val="00ED45D9"/>
    <w:rsid w:val="00ED5033"/>
    <w:rsid w:val="00EE0555"/>
    <w:rsid w:val="00EE08DF"/>
    <w:rsid w:val="00EE12EB"/>
    <w:rsid w:val="00EE1C03"/>
    <w:rsid w:val="00EE5538"/>
    <w:rsid w:val="00EF0642"/>
    <w:rsid w:val="00EF260B"/>
    <w:rsid w:val="00EF43EC"/>
    <w:rsid w:val="00F0037B"/>
    <w:rsid w:val="00F019E2"/>
    <w:rsid w:val="00F03974"/>
    <w:rsid w:val="00F03BC5"/>
    <w:rsid w:val="00F06212"/>
    <w:rsid w:val="00F06407"/>
    <w:rsid w:val="00F107D7"/>
    <w:rsid w:val="00F14C85"/>
    <w:rsid w:val="00F16DC2"/>
    <w:rsid w:val="00F20890"/>
    <w:rsid w:val="00F213DD"/>
    <w:rsid w:val="00F220F7"/>
    <w:rsid w:val="00F22D8E"/>
    <w:rsid w:val="00F24A0F"/>
    <w:rsid w:val="00F24F0C"/>
    <w:rsid w:val="00F2533A"/>
    <w:rsid w:val="00F254E2"/>
    <w:rsid w:val="00F26ADC"/>
    <w:rsid w:val="00F26F9F"/>
    <w:rsid w:val="00F27325"/>
    <w:rsid w:val="00F278AE"/>
    <w:rsid w:val="00F27B54"/>
    <w:rsid w:val="00F303A0"/>
    <w:rsid w:val="00F30B6F"/>
    <w:rsid w:val="00F31072"/>
    <w:rsid w:val="00F31289"/>
    <w:rsid w:val="00F3212F"/>
    <w:rsid w:val="00F32D07"/>
    <w:rsid w:val="00F34379"/>
    <w:rsid w:val="00F354F7"/>
    <w:rsid w:val="00F359BE"/>
    <w:rsid w:val="00F3632C"/>
    <w:rsid w:val="00F43797"/>
    <w:rsid w:val="00F4495C"/>
    <w:rsid w:val="00F45CAE"/>
    <w:rsid w:val="00F46334"/>
    <w:rsid w:val="00F47CC4"/>
    <w:rsid w:val="00F50595"/>
    <w:rsid w:val="00F51B53"/>
    <w:rsid w:val="00F52518"/>
    <w:rsid w:val="00F53BC5"/>
    <w:rsid w:val="00F54228"/>
    <w:rsid w:val="00F547D7"/>
    <w:rsid w:val="00F56C84"/>
    <w:rsid w:val="00F6038C"/>
    <w:rsid w:val="00F60603"/>
    <w:rsid w:val="00F60952"/>
    <w:rsid w:val="00F624C9"/>
    <w:rsid w:val="00F63412"/>
    <w:rsid w:val="00F65C0D"/>
    <w:rsid w:val="00F700AD"/>
    <w:rsid w:val="00F70C06"/>
    <w:rsid w:val="00F71C3E"/>
    <w:rsid w:val="00F7262E"/>
    <w:rsid w:val="00F72C87"/>
    <w:rsid w:val="00F757A2"/>
    <w:rsid w:val="00F819C5"/>
    <w:rsid w:val="00F83DEB"/>
    <w:rsid w:val="00F85F72"/>
    <w:rsid w:val="00F86E8E"/>
    <w:rsid w:val="00F944D7"/>
    <w:rsid w:val="00F976EC"/>
    <w:rsid w:val="00F97868"/>
    <w:rsid w:val="00FA0860"/>
    <w:rsid w:val="00FA09C0"/>
    <w:rsid w:val="00FA2196"/>
    <w:rsid w:val="00FA4070"/>
    <w:rsid w:val="00FA43AB"/>
    <w:rsid w:val="00FA703C"/>
    <w:rsid w:val="00FA7D42"/>
    <w:rsid w:val="00FB1133"/>
    <w:rsid w:val="00FB588F"/>
    <w:rsid w:val="00FB6CD2"/>
    <w:rsid w:val="00FC20A0"/>
    <w:rsid w:val="00FC2F1C"/>
    <w:rsid w:val="00FC4E22"/>
    <w:rsid w:val="00FC6B9B"/>
    <w:rsid w:val="00FC74EE"/>
    <w:rsid w:val="00FD0424"/>
    <w:rsid w:val="00FD0F14"/>
    <w:rsid w:val="00FD156D"/>
    <w:rsid w:val="00FD1AFB"/>
    <w:rsid w:val="00FD2176"/>
    <w:rsid w:val="00FD3B1E"/>
    <w:rsid w:val="00FD4887"/>
    <w:rsid w:val="00FD534C"/>
    <w:rsid w:val="00FD7863"/>
    <w:rsid w:val="00FE2F30"/>
    <w:rsid w:val="00FE3A96"/>
    <w:rsid w:val="00FE5132"/>
    <w:rsid w:val="00FF03DF"/>
    <w:rsid w:val="00FF06A1"/>
    <w:rsid w:val="00FF117C"/>
    <w:rsid w:val="00FF512E"/>
    <w:rsid w:val="00FF6E34"/>
    <w:rsid w:val="00FF7440"/>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652500"/>
    <w:pPr>
      <w:keepNext/>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devmedia.com.br/introducao-ao-visual-studio-code/344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yperlink" Target="https://www.devmedia.com.br/introducao-ao-visual-studio-code/3441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04758-CF2F-4120-AE1B-B045F5C49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286</TotalTime>
  <Pages>57</Pages>
  <Words>8753</Words>
  <Characters>47268</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55910</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268</cp:revision>
  <cp:lastPrinted>2020-09-02T22:02:00Z</cp:lastPrinted>
  <dcterms:created xsi:type="dcterms:W3CDTF">2020-08-15T21:14:00Z</dcterms:created>
  <dcterms:modified xsi:type="dcterms:W3CDTF">2020-09-03T02:23:00Z</dcterms:modified>
</cp:coreProperties>
</file>