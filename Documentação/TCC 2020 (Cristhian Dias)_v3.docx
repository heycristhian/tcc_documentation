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40AC9CD2" w:rsidR="00263A17" w:rsidRDefault="00572FC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Projeto de pesquisa apresentado ao curso de 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61248CE8" w:rsidR="00A81ED7" w:rsidRPr="006E4D4B" w:rsidRDefault="00572FC4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 w:rsidRPr="00572FC4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F359BE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65FEF187" w:rsidR="00A81ED7" w:rsidRPr="0004133A" w:rsidRDefault="00F359BE" w:rsidP="00F359BE">
            <w:pPr>
              <w:spacing w:before="0" w:after="0" w:line="240" w:lineRule="auto"/>
              <w:jc w:val="center"/>
              <w:rPr>
                <w:rFonts w:cs="Arial"/>
              </w:rPr>
            </w:pPr>
            <w:r w:rsidRPr="00F359BE">
              <w:rPr>
                <w:rFonts w:cs="Arial"/>
              </w:rPr>
              <w:t>Ms</w:t>
            </w:r>
            <w:r w:rsidR="00D26C33" w:rsidRPr="00F359BE">
              <w:rPr>
                <w:rFonts w:cs="Arial"/>
              </w:rPr>
              <w:t xml:space="preserve">. </w:t>
            </w:r>
            <w:r>
              <w:rPr>
                <w:rFonts w:cs="Arial"/>
              </w:rPr>
              <w:t>Guilherme de Cleva Farto</w:t>
            </w:r>
          </w:p>
        </w:tc>
      </w:tr>
      <w:tr w:rsidR="00A81ED7" w:rsidRPr="00F359BE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652500" w:rsidRPr="00D40978" w:rsidRDefault="00652500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652500" w:rsidRPr="00D40978" w:rsidRDefault="00652500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652500" w:rsidRDefault="00652500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652500" w:rsidRDefault="00652500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>Racionais Mc’s</w:t>
      </w:r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sotfware,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>o Flutter,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Flutter,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560F2A7E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r>
        <w:t xml:space="preserve">Flutter, Dart, </w:t>
      </w:r>
      <w:r w:rsidR="00213BFF">
        <w:t>MongoDB</w:t>
      </w:r>
      <w:r>
        <w:t>, Desenvolvimento Híbrido, UML, Astah Community</w:t>
      </w:r>
      <w:r w:rsidR="000A644E">
        <w:t>, Visu</w:t>
      </w:r>
      <w:r w:rsidR="00213BFF">
        <w:t>al Studio Code, IntelliJ IDEA, Java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057ACF6A" w14:textId="77777777" w:rsidR="00F819C5" w:rsidRDefault="00F819C5" w:rsidP="00F819C5">
      <w:pPr>
        <w:pStyle w:val="CabealhodoSumrio"/>
      </w:pPr>
    </w:p>
    <w:p w14:paraId="6E033ED9" w14:textId="316FE5AA" w:rsidR="00E76756" w:rsidRPr="00E94530" w:rsidRDefault="00F819C5">
      <w:pPr>
        <w:pStyle w:val="CabealhodoSumrio"/>
        <w:rPr>
          <w:lang w:val="en-US"/>
        </w:rPr>
      </w:pPr>
      <w:r>
        <w:lastRenderedPageBreak/>
        <w:t>lista de ilustração</w:t>
      </w:r>
    </w:p>
    <w:bookmarkStart w:id="0" w:name="_GoBack"/>
    <w:bookmarkEnd w:id="0"/>
    <w:p w14:paraId="56FAD7CF" w14:textId="77777777" w:rsidR="00ED151B" w:rsidRDefault="000875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9965793" w:history="1">
        <w:r w:rsidR="00ED151B" w:rsidRPr="001562AF">
          <w:rPr>
            <w:rStyle w:val="Hyperlink"/>
            <w:noProof/>
          </w:rPr>
          <w:t>Figura 1: Árvore de Widgets</w:t>
        </w:r>
        <w:r w:rsidR="00ED151B">
          <w:rPr>
            <w:noProof/>
            <w:webHidden/>
          </w:rPr>
          <w:tab/>
        </w:r>
        <w:r w:rsidR="00ED151B">
          <w:rPr>
            <w:noProof/>
            <w:webHidden/>
          </w:rPr>
          <w:fldChar w:fldCharType="begin"/>
        </w:r>
        <w:r w:rsidR="00ED151B">
          <w:rPr>
            <w:noProof/>
            <w:webHidden/>
          </w:rPr>
          <w:instrText xml:space="preserve"> PAGEREF _Toc49965793 \h </w:instrText>
        </w:r>
        <w:r w:rsidR="00ED151B">
          <w:rPr>
            <w:noProof/>
            <w:webHidden/>
          </w:rPr>
        </w:r>
        <w:r w:rsidR="00ED151B">
          <w:rPr>
            <w:noProof/>
            <w:webHidden/>
          </w:rPr>
          <w:fldChar w:fldCharType="separate"/>
        </w:r>
        <w:r w:rsidR="00ED151B">
          <w:rPr>
            <w:noProof/>
            <w:webHidden/>
          </w:rPr>
          <w:t>17</w:t>
        </w:r>
        <w:r w:rsidR="00ED151B">
          <w:rPr>
            <w:noProof/>
            <w:webHidden/>
          </w:rPr>
          <w:fldChar w:fldCharType="end"/>
        </w:r>
      </w:hyperlink>
    </w:p>
    <w:p w14:paraId="7035FA1C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4" w:history="1">
        <w:r w:rsidRPr="001562AF">
          <w:rPr>
            <w:rStyle w:val="Hyperlink"/>
            <w:noProof/>
          </w:rPr>
          <w:t>Figura 2: Diagrama da visão geral do sistema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C9032C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5" w:history="1">
        <w:r w:rsidRPr="001562AF">
          <w:rPr>
            <w:rStyle w:val="Hyperlink"/>
            <w:noProof/>
          </w:rPr>
          <w:t>Figura 3: Interface gráfica do container vermelho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8BAAB0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6" w:history="1">
        <w:r w:rsidRPr="001562AF">
          <w:rPr>
            <w:rStyle w:val="Hyperlink"/>
            <w:noProof/>
          </w:rPr>
          <w:t>Figura 4: Interface gráfica com textos em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201DDE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7" w:history="1">
        <w:r w:rsidRPr="001562AF">
          <w:rPr>
            <w:rStyle w:val="Hyperlink"/>
            <w:noProof/>
          </w:rPr>
          <w:t>Figura 5: Imagem ilustrativa de hierarquia de Widets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26B846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8" w:history="1">
        <w:r w:rsidRPr="001562AF">
          <w:rPr>
            <w:rStyle w:val="Hyperlink"/>
            <w:noProof/>
          </w:rPr>
          <w:t>Figura 6: Interface gráfica dos textos em cada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781B1D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799" w:history="1">
        <w:r w:rsidRPr="001562AF">
          <w:rPr>
            <w:rStyle w:val="Hyperlink"/>
            <w:noProof/>
          </w:rPr>
          <w:t>Figura 7: Código e interface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B4FE87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0" w:history="1">
        <w:r w:rsidRPr="001562AF">
          <w:rPr>
            <w:rStyle w:val="Hyperlink"/>
            <w:noProof/>
          </w:rPr>
          <w:t>Figura 8: Inserção da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955675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1" w:history="1">
        <w:r w:rsidRPr="001562AF">
          <w:rPr>
            <w:rStyle w:val="Hyperlink"/>
            <w:noProof/>
          </w:rPr>
          <w:t>Figura 9: Inserção do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22C967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2" w:history="1">
        <w:r w:rsidRPr="001562AF">
          <w:rPr>
            <w:rStyle w:val="Hyperlink"/>
            <w:noProof/>
          </w:rPr>
          <w:t>Figura 10: Alteração cor do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955AD9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3" w:history="1">
        <w:r w:rsidRPr="001562AF">
          <w:rPr>
            <w:rStyle w:val="Hyperlink"/>
            <w:noProof/>
          </w:rPr>
          <w:t>Figura 11: Alteração ícone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CAF5EB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4" w:history="1">
        <w:r w:rsidRPr="001562AF">
          <w:rPr>
            <w:rStyle w:val="Hyperlink"/>
            <w:noProof/>
          </w:rPr>
          <w:t>Figura 12: Inserção campo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5493654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5" w:history="1">
        <w:r w:rsidRPr="001562AF">
          <w:rPr>
            <w:rStyle w:val="Hyperlink"/>
            <w:noProof/>
          </w:rPr>
          <w:t>Figura 13: Código da função para inserir campo de 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B5F507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6" w:history="1">
        <w:r w:rsidRPr="001562AF">
          <w:rPr>
            <w:rStyle w:val="Hyperlink"/>
            <w:noProof/>
          </w:rPr>
          <w:t>Figura 14: Botão flutuante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85F671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7" w:history="1">
        <w:r w:rsidRPr="001562AF">
          <w:rPr>
            <w:rStyle w:val="Hyperlink"/>
            <w:noProof/>
          </w:rPr>
          <w:t>Figura 15: Barra inferior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54C3248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8" w:history="1">
        <w:r w:rsidRPr="001562AF">
          <w:rPr>
            <w:rStyle w:val="Hyperlink"/>
            <w:noProof/>
          </w:rPr>
          <w:t>Figura 16: Ancoragem do botão flutuante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31B6D7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09" w:history="1">
        <w:r w:rsidRPr="001562AF">
          <w:rPr>
            <w:rStyle w:val="Hyperlink"/>
            <w:noProof/>
          </w:rPr>
          <w:t>Figura 17: Exemplo da interface gráfica da lista de pagamentos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9404945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0" w:history="1">
        <w:r w:rsidRPr="001562AF">
          <w:rPr>
            <w:rStyle w:val="Hyperlink"/>
            <w:noProof/>
          </w:rPr>
          <w:t>Figura 18: Mapa 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47BCF3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1" w:history="1">
        <w:r w:rsidRPr="001562AF">
          <w:rPr>
            <w:rStyle w:val="Hyperlink"/>
            <w:noProof/>
          </w:rPr>
          <w:t>Figura 19: Diagrama de Caso de Uso –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288ACC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2" w:history="1">
        <w:r w:rsidRPr="001562AF">
          <w:rPr>
            <w:rStyle w:val="Hyperlink"/>
            <w:noProof/>
          </w:rPr>
          <w:t>Figura 20: Diagrama de Caso de Uso – Fazer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6189C1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3" w:history="1">
        <w:r w:rsidRPr="001562AF">
          <w:rPr>
            <w:rStyle w:val="Hyperlink"/>
            <w:noProof/>
          </w:rPr>
          <w:t>Figura 21: Diagrama de Caso de Uso – Inserir receita ou despesa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BEE7C31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4" w:history="1">
        <w:r w:rsidRPr="001562AF">
          <w:rPr>
            <w:rStyle w:val="Hyperlink"/>
            <w:noProof/>
          </w:rPr>
          <w:t>Figura 22: Diagrama de Caso de Uso – Exibir transações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71F3DC9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5" w:history="1">
        <w:r w:rsidRPr="001562AF">
          <w:rPr>
            <w:rStyle w:val="Hyperlink"/>
            <w:noProof/>
          </w:rPr>
          <w:t>Figura 23: Diagrama de Caso de Uso – Notifica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4924DFF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6" w:history="1">
        <w:r w:rsidRPr="001562AF">
          <w:rPr>
            <w:rStyle w:val="Hyperlink"/>
            <w:noProof/>
          </w:rPr>
          <w:t>Figura 24: Diagrama de Caso de Uso – Notifica vencimento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BC6DA6B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7" w:history="1">
        <w:r w:rsidRPr="001562AF">
          <w:rPr>
            <w:rStyle w:val="Hyperlink"/>
            <w:noProof/>
          </w:rPr>
          <w:t>Figura 25: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6B63036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8" w:history="1">
        <w:r w:rsidRPr="001562AF">
          <w:rPr>
            <w:rStyle w:val="Hyperlink"/>
            <w:noProof/>
          </w:rPr>
          <w:t>Figura 26: Diagrama de Atividade para inserir despesa ou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644C79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19" w:history="1">
        <w:r w:rsidRPr="001562AF">
          <w:rPr>
            <w:rStyle w:val="Hyperlink"/>
            <w:noProof/>
          </w:rPr>
          <w:t>Figura 27: Arquitetura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0D6BB63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0" w:history="1">
        <w:r w:rsidRPr="001562AF">
          <w:rPr>
            <w:rStyle w:val="Hyperlink"/>
            <w:noProof/>
          </w:rPr>
          <w:t>Figura 28: Inserção de categoria de pagamento na camada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8DFA15A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1" w:history="1">
        <w:r w:rsidRPr="001562AF">
          <w:rPr>
            <w:rStyle w:val="Hyperlink"/>
            <w:noProof/>
          </w:rPr>
          <w:t>Figura 29: Ilustração da classe Bill da camada de domain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63DD21C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2" w:history="1">
        <w:r w:rsidRPr="001562AF">
          <w:rPr>
            <w:rStyle w:val="Hyperlink"/>
            <w:noProof/>
          </w:rPr>
          <w:t>Figura 30: Ilustração da classe BillDTO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CB262E6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3" w:history="1">
        <w:r w:rsidRPr="001562AF">
          <w:rPr>
            <w:rStyle w:val="Hyperlink"/>
            <w:noProof/>
          </w:rPr>
          <w:t>Figura 31: Ilustração da classe UserForm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288EC98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4" w:history="1">
        <w:r w:rsidRPr="001562AF">
          <w:rPr>
            <w:rStyle w:val="Hyperlink"/>
            <w:noProof/>
          </w:rPr>
          <w:t>Figura 32: Ilustração da classe BillResource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9E9514A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5" w:history="1">
        <w:r w:rsidRPr="001562AF">
          <w:rPr>
            <w:rStyle w:val="Hyperlink"/>
            <w:noProof/>
          </w:rPr>
          <w:t>Figura 33: Ilustração da camada de regra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6E08E6E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6" w:history="1">
        <w:r w:rsidRPr="001562AF">
          <w:rPr>
            <w:rStyle w:val="Hyperlink"/>
            <w:noProof/>
          </w:rPr>
          <w:t>Figura 34: Ilustração da classe BillRepository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FC4BFE4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7" w:history="1">
        <w:r w:rsidRPr="001562AF">
          <w:rPr>
            <w:rStyle w:val="Hyperlink"/>
            <w:noProof/>
          </w:rPr>
          <w:t>Figura 35: Fluxograma da estrutura da API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A0274ED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8" w:history="1">
        <w:r w:rsidRPr="001562AF">
          <w:rPr>
            <w:rStyle w:val="Hyperlink"/>
            <w:noProof/>
          </w:rPr>
          <w:t>Figura 36: Método da classe de serviço de contas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B4CA5E6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29" w:history="1">
        <w:r w:rsidRPr="001562AF">
          <w:rPr>
            <w:rStyle w:val="Hyperlink"/>
            <w:noProof/>
          </w:rPr>
          <w:t>Figura 37: Interface gráfica (Página de acesso, página inicial e Menu)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68567C8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30" w:history="1">
        <w:r w:rsidRPr="001562AF">
          <w:rPr>
            <w:rStyle w:val="Hyperlink"/>
            <w:noProof/>
          </w:rPr>
          <w:t>Figura 38: Interface gráfica (Formulário e Lista de contas)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6EB4DFC" w14:textId="77777777" w:rsidR="00ED151B" w:rsidRDefault="00ED151B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49965831" w:history="1">
        <w:r w:rsidRPr="001562AF">
          <w:rPr>
            <w:rStyle w:val="Hyperlink"/>
            <w:noProof/>
          </w:rPr>
          <w:t>Figura 39: Interface gráfica da lista de recebimentos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3F8B955" w14:textId="3B89BBE2" w:rsidR="008352C4" w:rsidRDefault="00087510">
      <w:pPr>
        <w:pStyle w:val="CabealhodoSumrio"/>
      </w:pPr>
      <w:r>
        <w:fldChar w:fldCharType="end"/>
      </w:r>
    </w:p>
    <w:p w14:paraId="6867EC77" w14:textId="1556107C" w:rsidR="00302D54" w:rsidRDefault="00302D54">
      <w:pPr>
        <w:pStyle w:val="CabealhodoSumrio"/>
      </w:pPr>
    </w:p>
    <w:p w14:paraId="21C31EAB" w14:textId="77777777" w:rsidR="001C26AE" w:rsidRDefault="001C26AE" w:rsidP="001C26AE">
      <w:pPr>
        <w:rPr>
          <w:lang w:eastAsia="pt-BR"/>
        </w:rPr>
      </w:pPr>
    </w:p>
    <w:p w14:paraId="7DC7350D" w14:textId="77777777" w:rsidR="008B72FB" w:rsidRDefault="008B72FB" w:rsidP="001C26AE">
      <w:pPr>
        <w:rPr>
          <w:lang w:eastAsia="pt-BR"/>
        </w:rPr>
      </w:pPr>
    </w:p>
    <w:p w14:paraId="5E4B38B8" w14:textId="77777777" w:rsidR="008B72FB" w:rsidRDefault="008B72FB" w:rsidP="001C26AE">
      <w:pPr>
        <w:rPr>
          <w:lang w:eastAsia="pt-BR"/>
        </w:rPr>
      </w:pPr>
    </w:p>
    <w:p w14:paraId="06CBD492" w14:textId="77777777" w:rsidR="008B72FB" w:rsidRDefault="008B72FB" w:rsidP="001C26AE">
      <w:pPr>
        <w:rPr>
          <w:lang w:eastAsia="pt-BR"/>
        </w:rPr>
      </w:pPr>
    </w:p>
    <w:p w14:paraId="54A6A3D4" w14:textId="77777777" w:rsidR="008B72FB" w:rsidRDefault="008B72FB" w:rsidP="001C26AE">
      <w:pPr>
        <w:rPr>
          <w:lang w:eastAsia="pt-BR"/>
        </w:rPr>
      </w:pPr>
    </w:p>
    <w:p w14:paraId="17E7DE19" w14:textId="77777777" w:rsidR="008B72FB" w:rsidRDefault="008B72FB" w:rsidP="001C26AE">
      <w:pPr>
        <w:rPr>
          <w:lang w:eastAsia="pt-BR"/>
        </w:rPr>
      </w:pPr>
    </w:p>
    <w:p w14:paraId="35403601" w14:textId="77777777" w:rsidR="008B72FB" w:rsidRDefault="008B72FB" w:rsidP="001C26AE">
      <w:pPr>
        <w:rPr>
          <w:lang w:eastAsia="pt-BR"/>
        </w:rPr>
      </w:pPr>
    </w:p>
    <w:sdt>
      <w:sdtPr>
        <w:rPr>
          <w:b w:val="0"/>
          <w:caps w:val="0"/>
          <w:sz w:val="24"/>
          <w:lang w:eastAsia="en-US"/>
        </w:rPr>
        <w:id w:val="-13272787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2AFC4DC" w14:textId="6D70D191" w:rsidR="001C26AE" w:rsidRDefault="001C26AE">
          <w:pPr>
            <w:pStyle w:val="CabealhodoSumrio"/>
          </w:pPr>
          <w:r>
            <w:t>Sumário</w:t>
          </w:r>
        </w:p>
        <w:p w14:paraId="791DA737" w14:textId="77777777" w:rsidR="00ED151B" w:rsidRDefault="001C26AE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49965759" w:history="1">
            <w:r w:rsidR="00ED151B" w:rsidRPr="009559EE">
              <w:rPr>
                <w:rStyle w:val="Hyperlink"/>
                <w:noProof/>
              </w:rPr>
              <w:t>1.</w:t>
            </w:r>
            <w:r w:rsidR="00ED151B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="00ED151B" w:rsidRPr="009559EE">
              <w:rPr>
                <w:rStyle w:val="Hyperlink"/>
                <w:noProof/>
              </w:rPr>
              <w:t>Introdução</w:t>
            </w:r>
            <w:r w:rsidR="00ED151B">
              <w:rPr>
                <w:noProof/>
                <w:webHidden/>
              </w:rPr>
              <w:tab/>
            </w:r>
            <w:r w:rsidR="00ED151B">
              <w:rPr>
                <w:noProof/>
                <w:webHidden/>
              </w:rPr>
              <w:fldChar w:fldCharType="begin"/>
            </w:r>
            <w:r w:rsidR="00ED151B">
              <w:rPr>
                <w:noProof/>
                <w:webHidden/>
              </w:rPr>
              <w:instrText xml:space="preserve"> PAGEREF _Toc49965759 \h </w:instrText>
            </w:r>
            <w:r w:rsidR="00ED151B">
              <w:rPr>
                <w:noProof/>
                <w:webHidden/>
              </w:rPr>
            </w:r>
            <w:r w:rsidR="00ED151B">
              <w:rPr>
                <w:noProof/>
                <w:webHidden/>
              </w:rPr>
              <w:fldChar w:fldCharType="separate"/>
            </w:r>
            <w:r w:rsidR="00ED151B">
              <w:rPr>
                <w:noProof/>
                <w:webHidden/>
              </w:rPr>
              <w:t>12</w:t>
            </w:r>
            <w:r w:rsidR="00ED151B">
              <w:rPr>
                <w:noProof/>
                <w:webHidden/>
              </w:rPr>
              <w:fldChar w:fldCharType="end"/>
            </w:r>
          </w:hyperlink>
        </w:p>
        <w:p w14:paraId="01A4ED62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0" w:history="1">
            <w:r w:rsidRPr="009559E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7A95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1" w:history="1">
            <w:r w:rsidRPr="009559E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25F86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2" w:history="1">
            <w:r w:rsidRPr="009559E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8244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3" w:history="1">
            <w:r w:rsidRPr="009559EE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PERSPECTIVA DE CONTRIBUIÇÃO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401E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4" w:history="1">
            <w:r w:rsidRPr="009559E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1C1CC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5" w:history="1">
            <w:r w:rsidRPr="009559EE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958A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6" w:history="1">
            <w:r w:rsidRPr="009559EE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ESTRUTURA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98E3A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67" w:history="1">
            <w:r w:rsidRPr="009559E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tecnologia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1F84C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8" w:history="1">
            <w:r w:rsidRPr="009559E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ARQUITETURA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26A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69" w:history="1">
            <w:r w:rsidRPr="009559E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3813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0" w:history="1">
            <w:r w:rsidRPr="009559E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desenvolvimento com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71A40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71" w:history="1">
            <w:r w:rsidRPr="009559E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CONCEITOS E TECNOLOGIAS COMPLEMENTARES UTILIZADAS NO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F1ED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2" w:history="1">
            <w:r w:rsidRPr="009559EE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E16C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3" w:history="1">
            <w:r w:rsidRPr="009559EE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ASTAH COMMUNITY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BB49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4" w:history="1">
            <w:r w:rsidRPr="009559EE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4AB32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5" w:history="1">
            <w:r w:rsidRPr="009559EE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8889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6" w:history="1">
            <w:r w:rsidRPr="009559EE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D4DA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7" w:history="1">
            <w:r w:rsidRPr="009559EE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63F3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8" w:history="1">
            <w:r w:rsidRPr="009559EE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SPRING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0FF6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79" w:history="1">
            <w:r w:rsidRPr="009559EE">
              <w:rPr>
                <w:rStyle w:val="Hyperlink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0A10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0" w:history="1">
            <w:r w:rsidRPr="009559EE">
              <w:rPr>
                <w:rStyle w:val="Hyperlink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EF368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1" w:history="1">
            <w:r w:rsidRPr="009559EE">
              <w:rPr>
                <w:rStyle w:val="Hyperlink"/>
                <w:noProof/>
              </w:rPr>
              <w:t>3.10.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AWS AMAZON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D6B1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82" w:history="1">
            <w:r w:rsidRPr="009559E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PROPOSTA DE MODELAGEM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50C28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3" w:history="1">
            <w:r w:rsidRPr="009559E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MAPA 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03BC9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4" w:history="1">
            <w:r w:rsidRPr="009559EE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28562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5" w:history="1">
            <w:r w:rsidRPr="009559EE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3C1B7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6" w:history="1">
            <w:r w:rsidRPr="009559EE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5D67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87" w:history="1">
            <w:r w:rsidRPr="009559E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AFCAD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8" w:history="1">
            <w:r w:rsidRPr="009559E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Desenvolvimento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64E4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89" w:history="1">
            <w:r w:rsidRPr="009559E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Desenvolvimento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77C55" w14:textId="77777777" w:rsidR="00ED151B" w:rsidRDefault="00ED151B">
          <w:pPr>
            <w:pStyle w:val="Sumrio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pt-BR"/>
            </w:rPr>
          </w:pPr>
          <w:hyperlink w:anchor="_Toc49965790" w:history="1">
            <w:r w:rsidRPr="009559EE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AC50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91" w:history="1">
            <w:r w:rsidRPr="009559E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2DF7" w14:textId="77777777" w:rsidR="00ED151B" w:rsidRDefault="00ED151B">
          <w:pPr>
            <w:pStyle w:val="Sumrio1"/>
            <w:tabs>
              <w:tab w:val="left" w:pos="482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lang w:eastAsia="pt-BR"/>
            </w:rPr>
          </w:pPr>
          <w:hyperlink w:anchor="_Toc49965792" w:history="1">
            <w:r w:rsidRPr="009559E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lang w:eastAsia="pt-BR"/>
              </w:rPr>
              <w:tab/>
            </w:r>
            <w:r w:rsidRPr="009559EE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0396" w14:textId="24B2764B" w:rsidR="001C26AE" w:rsidRDefault="001C26AE">
          <w:r>
            <w:rPr>
              <w:b/>
              <w:bCs/>
            </w:rPr>
            <w:fldChar w:fldCharType="end"/>
          </w:r>
        </w:p>
      </w:sdtContent>
    </w:sdt>
    <w:p w14:paraId="7F5BB5BE" w14:textId="77777777" w:rsidR="001C26AE" w:rsidRPr="001C26AE" w:rsidRDefault="001C26AE" w:rsidP="001C26AE">
      <w:pPr>
        <w:rPr>
          <w:lang w:eastAsia="pt-BR"/>
        </w:rPr>
      </w:pP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1" w:name="_Toc434956075"/>
      <w:bookmarkStart w:id="2" w:name="_Toc436215888"/>
      <w:bookmarkStart w:id="3" w:name="_Toc49965759"/>
      <w:r w:rsidRPr="00031D11">
        <w:lastRenderedPageBreak/>
        <w:t>Introdução</w:t>
      </w:r>
      <w:bookmarkEnd w:id="1"/>
      <w:bookmarkEnd w:id="2"/>
      <w:bookmarkEnd w:id="3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365C6DC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</w:t>
      </w:r>
      <w:r w:rsidR="008D5CA2">
        <w:rPr>
          <w:rStyle w:val="Refdenotaderodap"/>
        </w:rPr>
        <w:footnoteReference w:id="1"/>
      </w:r>
      <w:r w:rsidRPr="00D9244B">
        <w:t>, que traz uma facilidade enorme em desenvolver aplicativos móveis de uma forma híbrida sem precisar retrabalhar no código.</w:t>
      </w:r>
    </w:p>
    <w:p w14:paraId="09492BF0" w14:textId="733826DA" w:rsidR="00D9244B" w:rsidRDefault="00D9244B" w:rsidP="00D9244B">
      <w:r w:rsidRPr="00D9244B">
        <w:t>Segundo Magalhães (2019) o Flutter tem seu próprio framework de processamento, o que quer dizer que ele não dependerá de nada específico de cada plataforma. Todos os efeitos que há no sistema operacional IOS</w:t>
      </w:r>
      <w:r w:rsidR="008D5CA2">
        <w:rPr>
          <w:rStyle w:val="Refdenotaderodap"/>
        </w:rPr>
        <w:footnoteReference w:id="2"/>
      </w:r>
      <w:r w:rsidR="008D5CA2">
        <w:t xml:space="preserve"> </w:t>
      </w:r>
      <w:r w:rsidRPr="00D9244B">
        <w:t>e Android</w:t>
      </w:r>
      <w:r w:rsidR="008D5CA2">
        <w:rPr>
          <w:rStyle w:val="Refdenotaderodap"/>
        </w:rPr>
        <w:footnoteReference w:id="3"/>
      </w:r>
      <w:r w:rsidR="00961BA6">
        <w:t xml:space="preserve"> </w:t>
      </w:r>
      <w:r w:rsidRPr="00D9244B">
        <w:t>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>Os aplicativos que se sobressaem no mercado hoje, são os com design mais trabalhados, com animações que chamam atenção e de uma usabilidade rápida. A Tecnologia Flutter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bookmarkStart w:id="4" w:name="_Toc49965760"/>
      <w:r>
        <w:lastRenderedPageBreak/>
        <w:t>OBJETIVOS</w:t>
      </w:r>
      <w:bookmarkEnd w:id="4"/>
    </w:p>
    <w:p w14:paraId="798A0B7F" w14:textId="052C1A8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>Além da aplicação móvel, também terá como um dos focos expor mais sobre a ferramenta Flutter,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bookmarkStart w:id="5" w:name="_Toc49965761"/>
      <w:r>
        <w:t>JUSTIFICATIVA</w:t>
      </w:r>
      <w:bookmarkEnd w:id="5"/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75160EAA" w:rsidR="00663BFA" w:rsidRDefault="00663BFA" w:rsidP="009F4495">
      <w:r w:rsidRPr="00663BFA">
        <w:t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Flutter que utiliza a linguagem de programação Dart</w:t>
      </w:r>
      <w:r w:rsidR="00FA2196">
        <w:rPr>
          <w:rStyle w:val="Refdenotaderodap"/>
        </w:rPr>
        <w:footnoteReference w:id="4"/>
      </w:r>
      <w:r w:rsidR="005E77F3">
        <w:t xml:space="preserve"> </w:t>
      </w:r>
      <w:r w:rsidRPr="00663BFA">
        <w:t>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bookmarkStart w:id="6" w:name="_Toc49965762"/>
      <w:r>
        <w:lastRenderedPageBreak/>
        <w:t>MOTIVAÇÃO</w:t>
      </w:r>
      <w:bookmarkEnd w:id="6"/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CD30CD7" w:rsidR="009F4495" w:rsidRDefault="00663BFA" w:rsidP="00663BFA">
      <w:r>
        <w:t xml:space="preserve">Além disso, toda a experiência que foi aprendida em engenharia de software teve um papel primordial para definição de todo o projeto, por se tratar de tecnologias que não usamos no curso, consegue-se desenvolver a aplicação, </w:t>
      </w:r>
      <w:r w:rsidR="006B7C5C">
        <w:t>entretanto,</w:t>
      </w:r>
      <w:r>
        <w:t xml:space="preserve">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bookmarkStart w:id="7" w:name="_Toc49965763"/>
      <w:r>
        <w:t>PERSPECTIVA DE CONTRIBUIÇÃO</w:t>
      </w:r>
      <w:bookmarkEnd w:id="7"/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>Será contribuído para comunidade também as vantagens e desvantagens de utilizar a ferramenta Flutter para desenvolver aplicações.</w:t>
      </w:r>
    </w:p>
    <w:p w14:paraId="0AE8B1FA" w14:textId="66A0C095" w:rsidR="009F4495" w:rsidRDefault="00663BFA" w:rsidP="00663BFA">
      <w:r>
        <w:t>Como a ferramenta é nova, a agregação para a área de estudo é alta, pois não há muito material disponível (artigos, livros, tutoriais, cursos, etc.) sobre o Flutter.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bookmarkStart w:id="8" w:name="_Toc49965764"/>
      <w:r>
        <w:t>METODOLOGIA</w:t>
      </w:r>
      <w:bookmarkEnd w:id="8"/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5B1DD524" w:rsidR="00CA6762" w:rsidRDefault="000F7E89" w:rsidP="009F4495">
      <w:r>
        <w:t>Para fazer os casos de usos, diagrama de atividades, diagrama de classes será usado a linguagem UML com base no programa Astah</w:t>
      </w:r>
      <w:r w:rsidR="004E309C">
        <w:rPr>
          <w:rStyle w:val="Refdenotaderodap"/>
        </w:rPr>
        <w:footnoteReference w:id="5"/>
      </w:r>
      <w:r>
        <w:t xml:space="preserve">, nele consegue-se realizar trabalhos com uma agilidade maior por ser simples e objetivo. Para o desenvolvimento do aplicativo em geral será utilizado Flutter que tem Dart como a linguagem principal. O banco </w:t>
      </w:r>
      <w:r w:rsidR="00A31E6E">
        <w:t xml:space="preserve">de dados será feito no </w:t>
      </w:r>
      <w:r w:rsidR="0061692D">
        <w:t>MongoDB</w:t>
      </w:r>
      <w:r w:rsidR="0061692D">
        <w:rPr>
          <w:rStyle w:val="Refdenotaderodap"/>
        </w:rPr>
        <w:footnoteReference w:id="6"/>
      </w:r>
      <w:r>
        <w:t xml:space="preserve">, que </w:t>
      </w:r>
      <w:r w:rsidR="00130D9A">
        <w:t>foi hospedado</w:t>
      </w:r>
      <w:r>
        <w:t xml:space="preserve"> em nuvem </w:t>
      </w:r>
      <w:r w:rsidR="009F5F3D">
        <w:t>utilizando a tecnologia de serviço computacional AWS Amazon</w:t>
      </w:r>
      <w:r w:rsidR="009F5F3D">
        <w:rPr>
          <w:rStyle w:val="Refdenotaderodap"/>
        </w:rPr>
        <w:footnoteReference w:id="7"/>
      </w:r>
      <w:r>
        <w:t xml:space="preserve">. </w:t>
      </w:r>
      <w:r w:rsidR="00130D9A">
        <w:t>Para acessar os dados do banco</w:t>
      </w:r>
      <w:r w:rsidR="001803B0">
        <w:t xml:space="preserve"> e enviar para o aplicativo</w:t>
      </w:r>
      <w:r w:rsidR="00130D9A">
        <w:t xml:space="preserve"> será utilizado Spring B</w:t>
      </w:r>
      <w:r w:rsidR="001803B0">
        <w:t>o</w:t>
      </w:r>
      <w:r w:rsidR="00130D9A">
        <w:t>ot</w:t>
      </w:r>
      <w:r w:rsidR="001803B0">
        <w:rPr>
          <w:rStyle w:val="Refdenotaderodap"/>
        </w:rPr>
        <w:footnoteReference w:id="8"/>
      </w:r>
      <w:r w:rsidR="00130D9A">
        <w:t xml:space="preserve"> que também estará em nuvem. </w:t>
      </w:r>
      <w:r>
        <w:t>E para escrever os códigos será utilizado o programa Visual Studio Code</w:t>
      </w:r>
      <w:r w:rsidR="00E44F24">
        <w:rPr>
          <w:rStyle w:val="Refdenotaderodap"/>
        </w:rPr>
        <w:footnoteReference w:id="9"/>
      </w:r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bookmarkStart w:id="9" w:name="_Toc49965765"/>
      <w:r>
        <w:t>PÚBLICO ALVO</w:t>
      </w:r>
      <w:bookmarkEnd w:id="9"/>
    </w:p>
    <w:p w14:paraId="30F9D7EB" w14:textId="407BAA1C" w:rsidR="009F4495" w:rsidRDefault="00A31E6E" w:rsidP="009F4495">
      <w:r w:rsidRPr="00A31E6E">
        <w:t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Flutter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bookmarkStart w:id="10" w:name="_Toc49965766"/>
      <w:r>
        <w:t>ESTRUTURA DO TRABALHO</w:t>
      </w:r>
      <w:bookmarkEnd w:id="10"/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0ABDBC24" w14:textId="60ACB86E" w:rsidR="00002468" w:rsidRDefault="00002468" w:rsidP="002E515F">
      <w:r>
        <w:lastRenderedPageBreak/>
        <w:t>Segundo capitulo explica sobre a tecnologia principal desse trabalho, o Flutter.</w:t>
      </w:r>
      <w:r w:rsidR="00855D1D">
        <w:t xml:space="preserve"> Também com ênfase em explicar como funciona a arquitetura do </w:t>
      </w:r>
      <w:r w:rsidR="00EE0555">
        <w:t>mesmo, que foco na</w:t>
      </w:r>
      <w:r w:rsidR="00855D1D">
        <w:t xml:space="preserve"> profundidade de como funciona </w:t>
      </w:r>
      <w:r w:rsidR="00EE0555">
        <w:t xml:space="preserve">o </w:t>
      </w:r>
      <w:r w:rsidR="00855D1D">
        <w:t>desenvolvimento.</w:t>
      </w:r>
    </w:p>
    <w:p w14:paraId="3713E79B" w14:textId="7BBC8816" w:rsidR="002E515F" w:rsidRDefault="002E515F" w:rsidP="002E515F">
      <w:r>
        <w:t xml:space="preserve">O </w:t>
      </w:r>
      <w:r w:rsidR="00002468">
        <w:t>terceiro capítulo explana sobre os conceitos e</w:t>
      </w:r>
      <w:r>
        <w:t xml:space="preserve"> tecnologias que foram utilizadas para o desenvolvimento desse trabalho.</w:t>
      </w:r>
    </w:p>
    <w:p w14:paraId="3BDD50FC" w14:textId="77777777" w:rsidR="00EE0555" w:rsidRDefault="00EE0555" w:rsidP="002E515F"/>
    <w:p w14:paraId="193D5E68" w14:textId="34C190CB" w:rsidR="002E515F" w:rsidRDefault="00003ABE" w:rsidP="00003ABE">
      <w:r>
        <w:t>O quarto capítulo é apresentado as modelagens do estudo de caso do projeto, para que o leitor tenha um maior entendimento referente ao foco do projeto.</w:t>
      </w:r>
    </w:p>
    <w:p w14:paraId="3A03D643" w14:textId="3B688193" w:rsidR="00003ABE" w:rsidRDefault="002E515F" w:rsidP="002E515F">
      <w:r>
        <w:t xml:space="preserve">Desenvolvimento </w:t>
      </w:r>
      <w:r w:rsidR="00003ABE">
        <w:t>do aplicativo</w:t>
      </w:r>
      <w:r>
        <w:t xml:space="preserve"> é o quinto capítulo, onde é </w:t>
      </w:r>
      <w:r w:rsidR="00003ABE">
        <w:t>apresentado as camadas do front-end</w:t>
      </w:r>
      <w:r w:rsidR="008563D4">
        <w:rPr>
          <w:rStyle w:val="Refdenotaderodap"/>
        </w:rPr>
        <w:footnoteReference w:id="10"/>
      </w:r>
      <w:r w:rsidR="00003ABE">
        <w:t>, back-end</w:t>
      </w:r>
      <w:r w:rsidR="008563D4">
        <w:rPr>
          <w:rStyle w:val="Refdenotaderodap"/>
        </w:rPr>
        <w:footnoteReference w:id="11"/>
      </w:r>
      <w:r w:rsidR="00003ABE">
        <w:t xml:space="preserve"> e as interfaces gráficas do aplicativo com suas respectivas explicações de funcionamento</w:t>
      </w:r>
      <w:r>
        <w:t>.</w:t>
      </w:r>
    </w:p>
    <w:p w14:paraId="47794375" w14:textId="735A2F9D" w:rsidR="002E515F" w:rsidRDefault="002E515F" w:rsidP="002E515F">
      <w:r>
        <w:t xml:space="preserve">Capítulo </w:t>
      </w:r>
      <w:r w:rsidR="00134E77">
        <w:t>seis</w:t>
      </w:r>
      <w:r>
        <w:t xml:space="preserve"> é apresentado as considerações finais do trabalho.</w:t>
      </w:r>
    </w:p>
    <w:p w14:paraId="6B4CCF72" w14:textId="23C3BA65" w:rsidR="009F4495" w:rsidRPr="009F4495" w:rsidRDefault="002E515F" w:rsidP="009F4495">
      <w:pPr>
        <w:rPr>
          <w:b/>
          <w:color w:val="FF0000"/>
        </w:rPr>
      </w:pPr>
      <w:r>
        <w:t xml:space="preserve">Por fim, o capítulo </w:t>
      </w:r>
      <w:r w:rsidR="00134E77">
        <w:t>sétimo</w:t>
      </w:r>
      <w:r>
        <w:t xml:space="preserve">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bookmarkStart w:id="11" w:name="_Toc49965767"/>
      <w:r>
        <w:lastRenderedPageBreak/>
        <w:t>tecnologia flutter</w:t>
      </w:r>
      <w:bookmarkEnd w:id="11"/>
    </w:p>
    <w:p w14:paraId="3C3FA11B" w14:textId="381F09A4" w:rsidR="009F2882" w:rsidRDefault="009F2882" w:rsidP="0095350E">
      <w:r w:rsidRPr="009F2882">
        <w:t xml:space="preserve">Flutter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0D653C35" w:rsidR="00381870" w:rsidRDefault="00381870" w:rsidP="0095350E">
      <w:r>
        <w:t>Segundo Santana (2019) o Flutter funciona</w:t>
      </w:r>
      <w:r w:rsidR="007747CD">
        <w:t xml:space="preserve"> na maior parte utilizando</w:t>
      </w:r>
      <w:r>
        <w:t xml:space="preserve"> </w:t>
      </w:r>
      <w:r w:rsidR="00223A13" w:rsidRPr="00223A13">
        <w:rPr>
          <w:i/>
        </w:rPr>
        <w:t>W</w:t>
      </w:r>
      <w:r w:rsidRPr="00865170">
        <w:rPr>
          <w:i/>
        </w:rPr>
        <w:t>idgets</w:t>
      </w:r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r w:rsidR="00223A13">
        <w:rPr>
          <w:i/>
        </w:rPr>
        <w:t>W</w:t>
      </w:r>
      <w:r w:rsidRPr="00865170">
        <w:rPr>
          <w:i/>
        </w:rPr>
        <w:t>idgets</w:t>
      </w:r>
      <w:r>
        <w:t xml:space="preserve"> como filhos, </w:t>
      </w:r>
      <w:r w:rsidR="00865170">
        <w:t>dito isso</w:t>
      </w:r>
      <w:r>
        <w:t xml:space="preserve">, </w:t>
      </w:r>
      <w:r w:rsidR="00865170">
        <w:t>acaba contendo uma</w:t>
      </w:r>
      <w:r>
        <w:t xml:space="preserve"> hierarquia. A renderização desses </w:t>
      </w:r>
      <w:r w:rsidR="00223A13">
        <w:rPr>
          <w:i/>
        </w:rPr>
        <w:t>W</w:t>
      </w:r>
      <w:r w:rsidRPr="00865170">
        <w:rPr>
          <w:i/>
        </w:rPr>
        <w:t>idgets</w:t>
      </w:r>
      <w:r>
        <w:t xml:space="preserve"> acontecem conforme a árvore é montada. Para melhorar o entendimento do item mencionado nesse parágrafo, veja a </w:t>
      </w:r>
      <w:r w:rsidR="002A27DA">
        <w:t>Figura 1</w:t>
      </w:r>
      <w:r>
        <w:t xml:space="preserve"> a seguir:</w:t>
      </w:r>
    </w:p>
    <w:p w14:paraId="3578618C" w14:textId="77777777" w:rsidR="005405DA" w:rsidRDefault="00381870" w:rsidP="005405DA">
      <w:pPr>
        <w:keepNext/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39485027">
            <wp:extent cx="3867690" cy="4410691"/>
            <wp:effectExtent l="57150" t="57150" r="114300" b="1238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5C3A" w14:textId="1325587B" w:rsidR="00381870" w:rsidRPr="001511BB" w:rsidRDefault="005405DA" w:rsidP="00652500">
      <w:pPr>
        <w:pStyle w:val="Legenda"/>
      </w:pPr>
      <w:bookmarkStart w:id="12" w:name="_Toc48406080"/>
      <w:bookmarkStart w:id="13" w:name="_Toc49965793"/>
      <w:r w:rsidRPr="001511BB">
        <w:t xml:space="preserve">Figura </w:t>
      </w:r>
      <w:r w:rsidR="003874EB" w:rsidRPr="001511BB">
        <w:rPr>
          <w:noProof/>
        </w:rPr>
        <w:fldChar w:fldCharType="begin"/>
      </w:r>
      <w:r w:rsidR="003874EB" w:rsidRPr="001511BB">
        <w:rPr>
          <w:noProof/>
        </w:rPr>
        <w:instrText xml:space="preserve"> SEQ Figura \* ARABIC </w:instrText>
      </w:r>
      <w:r w:rsidR="003874EB" w:rsidRPr="001511BB">
        <w:rPr>
          <w:noProof/>
        </w:rPr>
        <w:fldChar w:fldCharType="separate"/>
      </w:r>
      <w:r w:rsidR="00F359BE">
        <w:rPr>
          <w:noProof/>
        </w:rPr>
        <w:t>1</w:t>
      </w:r>
      <w:r w:rsidR="003874EB" w:rsidRPr="001511BB">
        <w:rPr>
          <w:noProof/>
        </w:rPr>
        <w:fldChar w:fldCharType="end"/>
      </w:r>
      <w:r w:rsidRPr="001511BB">
        <w:t>: Árvore de Widgets</w:t>
      </w:r>
      <w:bookmarkEnd w:id="12"/>
      <w:bookmarkEnd w:id="13"/>
    </w:p>
    <w:p w14:paraId="33AC83E4" w14:textId="77777777" w:rsidR="005405DA" w:rsidRPr="005405DA" w:rsidRDefault="005405DA" w:rsidP="005405DA"/>
    <w:p w14:paraId="067635E4" w14:textId="3E7D9E69" w:rsidR="00790F82" w:rsidRPr="009F2882" w:rsidRDefault="00790F82" w:rsidP="00790F82">
      <w:r>
        <w:lastRenderedPageBreak/>
        <w:t xml:space="preserve">Todos esses itens da árvore são </w:t>
      </w:r>
      <w:r w:rsidRPr="007436AC">
        <w:rPr>
          <w:i/>
        </w:rPr>
        <w:t>widgets</w:t>
      </w:r>
      <w:r>
        <w:t xml:space="preserve"> que dependem de outros </w:t>
      </w:r>
      <w:r w:rsidRPr="007436AC">
        <w:rPr>
          <w:i/>
        </w:rPr>
        <w:t>widgets</w:t>
      </w:r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bookmarkStart w:id="14" w:name="_Toc49965768"/>
      <w:r>
        <w:t>ARQUITETURA FLUTTER</w:t>
      </w:r>
      <w:bookmarkEnd w:id="14"/>
    </w:p>
    <w:p w14:paraId="2676681D" w14:textId="42038D75" w:rsidR="002E515F" w:rsidRDefault="002E515F" w:rsidP="002E515F">
      <w:r w:rsidRPr="002E515F">
        <w:t xml:space="preserve">Para o maior entendimento da tecnologia abordada nesse trabalho, nessa </w:t>
      </w:r>
      <w:r w:rsidR="00794623">
        <w:t>seção</w:t>
      </w:r>
      <w:r w:rsidRPr="002E515F">
        <w:t xml:space="preserve"> será exibida a arquitetura do Flutter. A </w:t>
      </w:r>
      <w:r w:rsidR="00326721">
        <w:t>Figura</w:t>
      </w:r>
      <w:r w:rsidRPr="002E515F">
        <w:t xml:space="preserve"> </w:t>
      </w:r>
      <w:r w:rsidR="00326721">
        <w:t>2</w:t>
      </w:r>
      <w:r w:rsidRPr="002E515F">
        <w:t xml:space="preserve"> abaixo mostra a visão geral </w:t>
      </w:r>
      <w:r w:rsidR="00326721">
        <w:t>da arquitetura Flutter</w:t>
      </w:r>
      <w:r w:rsidRPr="002E515F">
        <w:t>.</w:t>
      </w:r>
    </w:p>
    <w:p w14:paraId="05CAD1BA" w14:textId="3C1C8C92" w:rsidR="002E515F" w:rsidRDefault="00420A16" w:rsidP="00420A16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E4990F6" wp14:editId="2E7EF024">
            <wp:extent cx="4186788" cy="3434400"/>
            <wp:effectExtent l="0" t="0" r="44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ch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788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652500">
      <w:pPr>
        <w:pStyle w:val="Legenda"/>
      </w:pPr>
      <w:bookmarkStart w:id="15" w:name="_Toc48406081"/>
      <w:bookmarkStart w:id="16" w:name="_Toc49965794"/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F359BE">
        <w:rPr>
          <w:noProof/>
        </w:rPr>
        <w:t>2</w:t>
      </w:r>
      <w:r w:rsidR="00F03BC5">
        <w:rPr>
          <w:noProof/>
        </w:rPr>
        <w:fldChar w:fldCharType="end"/>
      </w:r>
      <w:r>
        <w:t xml:space="preserve">: </w:t>
      </w:r>
      <w:r w:rsidRPr="00D50770">
        <w:t>Diagrama da visão geral do sistema Flutter</w:t>
      </w:r>
      <w:bookmarkEnd w:id="15"/>
      <w:bookmarkEnd w:id="16"/>
    </w:p>
    <w:p w14:paraId="7BD61D42" w14:textId="77777777" w:rsidR="002E515F" w:rsidRDefault="002E515F" w:rsidP="002E515F"/>
    <w:p w14:paraId="1FCAFD20" w14:textId="2181C8B5" w:rsidR="00766DC3" w:rsidRDefault="002E515F" w:rsidP="002E515F">
      <w:r w:rsidRPr="002E515F">
        <w:t xml:space="preserve">Após a leitura da figura </w:t>
      </w:r>
      <w:r w:rsidR="0032572F">
        <w:t>(Figura 2)</w:t>
      </w:r>
      <w:r w:rsidRPr="002E515F">
        <w:t xml:space="preserve">, tira-se a conclusão que o Flutter tem 3 camadas para seu funcionamento. A primeira camada em verde é </w:t>
      </w:r>
      <w:r w:rsidR="00420A16">
        <w:t>toda</w:t>
      </w:r>
      <w:r w:rsidRPr="002E515F">
        <w:t xml:space="preserve"> a estrutura do Flutter escrita em Dart, onde será executado o trabalho do desenvolvedor, essa parte é muito importante que seja bem entendida para quem for desenvolver. A segunda camada em azul, é onde o desenvolvedor não precisa se preocupar, pois é o núcleo da ferramenta, onde fica o cérebro do mesmo. </w:t>
      </w:r>
      <w:r w:rsidR="00C22505">
        <w:t xml:space="preserve">Essa camada </w:t>
      </w:r>
      <w:r w:rsidR="00AC0594">
        <w:t xml:space="preserve">oferece </w:t>
      </w:r>
      <w:r w:rsidR="00C22505">
        <w:t>suporte aos primitivos necessários que dão suporte a todos aplicativos Flutter</w:t>
      </w:r>
      <w:r w:rsidR="005736D1">
        <w:t xml:space="preserve">, </w:t>
      </w:r>
      <w:r w:rsidR="00B81448">
        <w:t>significa que</w:t>
      </w:r>
      <w:r w:rsidR="00AC0594">
        <w:t>,</w:t>
      </w:r>
      <w:r w:rsidR="005736D1">
        <w:t xml:space="preserve"> </w:t>
      </w:r>
      <w:r w:rsidR="00B81448">
        <w:t>essa camada</w:t>
      </w:r>
      <w:r w:rsidR="005736D1">
        <w:t xml:space="preserve"> é responsável por construir pixel por pixel da interface requisitada</w:t>
      </w:r>
      <w:r w:rsidR="00B81448">
        <w:t xml:space="preserve"> para o dispositivo que está executando o aplicativo</w:t>
      </w:r>
      <w:r w:rsidRPr="002E515F">
        <w:t xml:space="preserve">. </w:t>
      </w:r>
      <w:r w:rsidR="00670DC0">
        <w:t xml:space="preserve">Na terceira camada é o incorporador do Flutter que tem como utilidade empacotar o aplicativo </w:t>
      </w:r>
      <w:r w:rsidR="00670DC0">
        <w:lastRenderedPageBreak/>
        <w:t>nativo, onde é alinhado com o sistema de baixo nível para acesso a serviços. Essa camada também é responsável por fazer integração com outro aplicativo existente, como se fosse um módulo.</w:t>
      </w:r>
    </w:p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bookmarkStart w:id="17" w:name="_Toc49965769"/>
      <w:r>
        <w:t>WIDGETS</w:t>
      </w:r>
      <w:bookmarkEnd w:id="17"/>
    </w:p>
    <w:p w14:paraId="1B0639CE" w14:textId="500A2EA4" w:rsidR="00766DC3" w:rsidRDefault="00766DC3" w:rsidP="00766DC3">
      <w:r w:rsidRPr="00766DC3">
        <w:t xml:space="preserve">Tudo em Flutter é lido como um </w:t>
      </w:r>
      <w:r w:rsidRPr="00072887">
        <w:rPr>
          <w:i/>
        </w:rPr>
        <w:t>Widget</w:t>
      </w:r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4402039F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r w:rsidRPr="00DB457C">
        <w:rPr>
          <w:i/>
        </w:rPr>
        <w:t>Widget</w:t>
      </w:r>
      <w:r w:rsidRPr="00766DC3">
        <w:t xml:space="preserve"> para iniciar o aplicativo.</w:t>
      </w:r>
      <w:r>
        <w:t xml:space="preserve"> </w:t>
      </w:r>
      <w:r w:rsidRPr="00766DC3">
        <w:t>Na</w:t>
      </w:r>
      <w:r w:rsidR="00F6038C">
        <w:t xml:space="preserve"> Figura 3</w:t>
      </w:r>
      <w:r w:rsidRPr="00766DC3">
        <w:t xml:space="preserve"> </w:t>
      </w:r>
      <w:r w:rsidR="00DB457C">
        <w:t>abaixo</w:t>
      </w:r>
      <w:r w:rsidRPr="00766DC3">
        <w:t xml:space="preserve"> </w:t>
      </w:r>
      <w:r w:rsidR="00F6038C">
        <w:t>é ilustrado</w:t>
      </w:r>
      <w:r w:rsidRPr="00766DC3">
        <w:t xml:space="preserve"> a simulação de forma didática de como ficaria esse primeiro processo.</w:t>
      </w:r>
    </w:p>
    <w:p w14:paraId="39E4BF97" w14:textId="77777777" w:rsidR="00FD3B1E" w:rsidRDefault="00FD3B1E" w:rsidP="00782B49"/>
    <w:p w14:paraId="2F572F7C" w14:textId="77777777" w:rsidR="009B41B7" w:rsidRDefault="00612249" w:rsidP="009B41B7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26A91F2C">
            <wp:extent cx="1537025" cy="324000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70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3152" w14:textId="1C3AADD4" w:rsidR="00766DC3" w:rsidRDefault="009B41B7" w:rsidP="00652500">
      <w:pPr>
        <w:pStyle w:val="Legenda"/>
      </w:pPr>
      <w:bookmarkStart w:id="18" w:name="_Toc48406082"/>
      <w:bookmarkStart w:id="19" w:name="_Toc49965795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3</w:t>
      </w:r>
      <w:r w:rsidR="003874EB">
        <w:rPr>
          <w:noProof/>
        </w:rPr>
        <w:fldChar w:fldCharType="end"/>
      </w:r>
      <w:r>
        <w:t>: Interface gráfica do container vermelho</w:t>
      </w:r>
      <w:bookmarkEnd w:id="18"/>
      <w:bookmarkEnd w:id="19"/>
    </w:p>
    <w:p w14:paraId="122B5132" w14:textId="77777777" w:rsidR="00E974A7" w:rsidRPr="00E974A7" w:rsidRDefault="00E974A7" w:rsidP="00E974A7"/>
    <w:p w14:paraId="3BCEB449" w14:textId="657F96B8" w:rsidR="00766DC3" w:rsidRDefault="00766DC3" w:rsidP="00782B49">
      <w:r w:rsidRPr="00766DC3">
        <w:lastRenderedPageBreak/>
        <w:t xml:space="preserve">O Container pode </w:t>
      </w:r>
      <w:r w:rsidR="0058079A">
        <w:t>conter</w:t>
      </w:r>
      <w:r w:rsidRPr="00766DC3">
        <w:t xml:space="preserve"> qualquer altura, largura, imagem de fundo e cor, até mesmo gradiente de cores. Nele há uma propriedade que se chama </w:t>
      </w:r>
      <w:r w:rsidRPr="0080632B">
        <w:rPr>
          <w:i/>
        </w:rPr>
        <w:t>child</w:t>
      </w:r>
      <w:r w:rsidRPr="00766DC3">
        <w:t xml:space="preserve">, onde é inserido outro </w:t>
      </w:r>
      <w:r w:rsidRPr="0080632B">
        <w:rPr>
          <w:i/>
        </w:rPr>
        <w:t>Widget</w:t>
      </w:r>
      <w:r w:rsidRPr="00766DC3">
        <w:t xml:space="preserve"> para fazer parte do aplicativo</w:t>
      </w:r>
      <w:r w:rsidR="0058079A">
        <w:t xml:space="preserve"> (inserção na árvore de </w:t>
      </w:r>
      <w:r w:rsidR="0058079A" w:rsidRPr="0058079A">
        <w:rPr>
          <w:i/>
        </w:rPr>
        <w:t>Widgets</w:t>
      </w:r>
      <w:r w:rsidR="0058079A">
        <w:t>)</w:t>
      </w:r>
      <w:r w:rsidRPr="00766DC3">
        <w:t xml:space="preserve">, que no nosso exemplo seria os textos, porém </w:t>
      </w:r>
      <w:r w:rsidR="00B258F8">
        <w:t>sugere-se</w:t>
      </w:r>
      <w:r w:rsidRPr="00766DC3">
        <w:t xml:space="preserve"> inserir os 3 textos em </w:t>
      </w:r>
      <w:r w:rsidRPr="0080632B">
        <w:rPr>
          <w:i/>
        </w:rPr>
        <w:t>child</w:t>
      </w:r>
      <w:r w:rsidRPr="00766DC3">
        <w:t xml:space="preserve">, </w:t>
      </w:r>
      <w:r w:rsidR="00DD5C61">
        <w:t>porque</w:t>
      </w:r>
      <w:r w:rsidRPr="00766DC3">
        <w:t xml:space="preserve"> essa propriedade </w:t>
      </w:r>
      <w:r w:rsidR="00DD5C61">
        <w:t xml:space="preserve">aceita </w:t>
      </w:r>
      <w:r w:rsidRPr="00766DC3">
        <w:t xml:space="preserve">somente um </w:t>
      </w:r>
      <w:r w:rsidRPr="0080632B">
        <w:rPr>
          <w:i/>
        </w:rPr>
        <w:t>Widget</w:t>
      </w:r>
      <w:r w:rsidRPr="00766DC3">
        <w:t xml:space="preserve"> e para cada texto precisamos de um </w:t>
      </w:r>
      <w:r w:rsidRPr="0080632B">
        <w:rPr>
          <w:i/>
        </w:rPr>
        <w:t>Widget</w:t>
      </w:r>
      <w:r w:rsidRPr="00766DC3">
        <w:t xml:space="preserve">. Para solucionar esse problema poderíamos inserir um </w:t>
      </w:r>
      <w:r w:rsidRPr="0080632B">
        <w:rPr>
          <w:i/>
        </w:rPr>
        <w:t>Widget</w:t>
      </w:r>
      <w:r w:rsidRPr="00766DC3">
        <w:t xml:space="preserve"> chamado </w:t>
      </w:r>
      <w:r w:rsidRPr="0080632B">
        <w:rPr>
          <w:i/>
        </w:rPr>
        <w:t>Row</w:t>
      </w:r>
      <w:r w:rsidRPr="00766DC3">
        <w:t xml:space="preserve"> no </w:t>
      </w:r>
      <w:r w:rsidRPr="0080632B">
        <w:rPr>
          <w:i/>
        </w:rPr>
        <w:t>child</w:t>
      </w:r>
      <w:r w:rsidRPr="00766DC3">
        <w:t xml:space="preserve"> de Container onde nele é aceito mais de um </w:t>
      </w:r>
      <w:r w:rsidRPr="0080632B">
        <w:rPr>
          <w:i/>
        </w:rPr>
        <w:t>Widget</w:t>
      </w:r>
      <w:r w:rsidRPr="00766DC3">
        <w:t xml:space="preserve">, nele há a propriedade chamada </w:t>
      </w:r>
      <w:r w:rsidRPr="0080632B">
        <w:rPr>
          <w:i/>
        </w:rPr>
        <w:t>children</w:t>
      </w:r>
      <w:r w:rsidRPr="00766DC3">
        <w:t xml:space="preserve">, que resolveria nosso problema inicial, </w:t>
      </w:r>
      <w:r w:rsidR="00212C3B">
        <w:t>conforme</w:t>
      </w:r>
      <w:r w:rsidRPr="00766DC3">
        <w:t xml:space="preserve"> </w:t>
      </w:r>
      <w:r w:rsidR="00CA2F15">
        <w:t xml:space="preserve">a </w:t>
      </w:r>
      <w:r w:rsidR="002D566C">
        <w:t>Figura 4</w:t>
      </w:r>
      <w:r w:rsidRPr="00766DC3">
        <w:t xml:space="preserve"> </w:t>
      </w:r>
      <w:r w:rsidR="0080632B">
        <w:t>a seguir</w:t>
      </w:r>
      <w:r w:rsidRPr="00766DC3">
        <w:t>:</w:t>
      </w:r>
    </w:p>
    <w:p w14:paraId="7716D5DD" w14:textId="77777777" w:rsidR="00766DC3" w:rsidRDefault="00766DC3" w:rsidP="00782B49"/>
    <w:p w14:paraId="78C936F4" w14:textId="77777777" w:rsidR="009B41B7" w:rsidRDefault="0060394A" w:rsidP="009B41B7">
      <w:pPr>
        <w:keepNext/>
        <w:jc w:val="center"/>
      </w:pPr>
      <w:r w:rsidRPr="0060394A">
        <w:rPr>
          <w:noProof/>
          <w:lang w:eastAsia="pt-BR"/>
        </w:rPr>
        <w:drawing>
          <wp:inline distT="0" distB="0" distL="0" distR="0" wp14:anchorId="2DC60F14" wp14:editId="25D947B0">
            <wp:extent cx="1755446" cy="3600000"/>
            <wp:effectExtent l="0" t="0" r="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544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459" w14:textId="0D4E6240" w:rsidR="00BB6784" w:rsidRDefault="009B41B7" w:rsidP="00652500">
      <w:pPr>
        <w:pStyle w:val="Legenda"/>
      </w:pPr>
      <w:bookmarkStart w:id="20" w:name="_Toc48406083"/>
      <w:bookmarkStart w:id="21" w:name="_Toc49965796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4</w:t>
      </w:r>
      <w:r w:rsidR="003874EB">
        <w:rPr>
          <w:noProof/>
        </w:rPr>
        <w:fldChar w:fldCharType="end"/>
      </w:r>
      <w:r>
        <w:t>: Interface gráfica com textos em linha</w:t>
      </w:r>
      <w:bookmarkEnd w:id="20"/>
      <w:bookmarkEnd w:id="21"/>
    </w:p>
    <w:p w14:paraId="6F091864" w14:textId="6AC5F505" w:rsidR="00BB6784" w:rsidRDefault="003E0568" w:rsidP="00BB6784">
      <w:r>
        <w:br/>
      </w:r>
      <w:r w:rsidR="00BB6784" w:rsidRPr="00BB6784">
        <w:t>Percebe-se pela explicação e imagem acima</w:t>
      </w:r>
      <w:r w:rsidR="0032572F">
        <w:t xml:space="preserve"> (Figura 4)</w:t>
      </w:r>
      <w:r w:rsidR="00BB6784" w:rsidRPr="00BB6784">
        <w:t xml:space="preserve">, que tudo que tiver </w:t>
      </w:r>
      <w:r w:rsidR="00BB6784" w:rsidRPr="008E7C76">
        <w:rPr>
          <w:i/>
        </w:rPr>
        <w:t>child</w:t>
      </w:r>
      <w:r w:rsidR="00BB6784" w:rsidRPr="00BB6784">
        <w:t xml:space="preserve"> pode haver somente um </w:t>
      </w:r>
      <w:r w:rsidR="00BB6784" w:rsidRPr="008E7C76">
        <w:rPr>
          <w:i/>
        </w:rPr>
        <w:t>Widget</w:t>
      </w:r>
      <w:r w:rsidR="00BB6784" w:rsidRPr="00BB6784">
        <w:t xml:space="preserve"> e o que tiver </w:t>
      </w:r>
      <w:r w:rsidR="00BB6784" w:rsidRPr="008E7C76">
        <w:rPr>
          <w:i/>
        </w:rPr>
        <w:t>children</w:t>
      </w:r>
      <w:r w:rsidR="00BB6784" w:rsidRPr="00BB6784">
        <w:t xml:space="preserve"> pode ser inserir mais de um, porém no nosso exemplo os textos deveriam ficar um em cada linha e para isso, ao invés de chamar de primeiro momento o </w:t>
      </w:r>
      <w:r w:rsidR="00BB6784" w:rsidRPr="008E7C76">
        <w:rPr>
          <w:i/>
        </w:rPr>
        <w:t>Widget</w:t>
      </w:r>
      <w:r w:rsidR="00BB6784" w:rsidRPr="00BB6784">
        <w:t xml:space="preserve"> </w:t>
      </w:r>
      <w:r w:rsidR="00BB6784" w:rsidRPr="008E7C76">
        <w:rPr>
          <w:i/>
        </w:rPr>
        <w:t>Row</w:t>
      </w:r>
      <w:r w:rsidR="00BB6784" w:rsidRPr="00BB6784">
        <w:t xml:space="preserve"> que trabalha na horizontal, podemos chamar o </w:t>
      </w:r>
      <w:r w:rsidR="00BB6784" w:rsidRPr="008E7C76">
        <w:rPr>
          <w:i/>
        </w:rPr>
        <w:t>Widget</w:t>
      </w:r>
      <w:r w:rsidR="00BB6784" w:rsidRPr="00BB6784">
        <w:t xml:space="preserve"> </w:t>
      </w:r>
      <w:r w:rsidR="00BB6784" w:rsidRPr="008E7C76">
        <w:rPr>
          <w:i/>
        </w:rPr>
        <w:t>Column</w:t>
      </w:r>
      <w:r w:rsidR="00BB6784" w:rsidRPr="00BB6784">
        <w:t xml:space="preserve"> que trabalha na vertical e também tem a propriedade </w:t>
      </w:r>
      <w:r w:rsidR="00BB6784" w:rsidRPr="008E7C76">
        <w:rPr>
          <w:i/>
        </w:rPr>
        <w:t>children</w:t>
      </w:r>
      <w:r w:rsidR="00BB6784" w:rsidRPr="00BB6784">
        <w:t xml:space="preserve"> e para cada </w:t>
      </w:r>
      <w:r w:rsidR="00D059AC" w:rsidRPr="00D059AC">
        <w:t>uma</w:t>
      </w:r>
      <w:r w:rsidR="00D059AC">
        <w:t xml:space="preserve"> pode</w:t>
      </w:r>
      <w:r w:rsidR="00BB6784" w:rsidRPr="00BB6784">
        <w:t xml:space="preserve"> ser inserido uma </w:t>
      </w:r>
      <w:r w:rsidR="00BB6784" w:rsidRPr="008E7C76">
        <w:rPr>
          <w:i/>
        </w:rPr>
        <w:t>Row</w:t>
      </w:r>
      <w:r w:rsidR="00BB6784" w:rsidRPr="00BB6784">
        <w:t xml:space="preserve"> e dentro de cada </w:t>
      </w:r>
      <w:r w:rsidR="00BB6784" w:rsidRPr="008E7C76">
        <w:rPr>
          <w:i/>
        </w:rPr>
        <w:t>Row</w:t>
      </w:r>
      <w:r w:rsidR="00BB6784" w:rsidRPr="00BB6784">
        <w:t xml:space="preserve"> inserir um </w:t>
      </w:r>
      <w:r w:rsidR="008A4674">
        <w:t xml:space="preserve">ou mais </w:t>
      </w:r>
      <w:r w:rsidR="00BB6784" w:rsidRPr="00BB6784">
        <w:t>Texto</w:t>
      </w:r>
      <w:r w:rsidR="008A4674">
        <w:t>s</w:t>
      </w:r>
      <w:r w:rsidR="00BB6784" w:rsidRPr="00BB6784">
        <w:t xml:space="preserve">. Segue </w:t>
      </w:r>
      <w:r w:rsidR="00CA2F15">
        <w:t xml:space="preserve">a </w:t>
      </w:r>
      <w:r w:rsidR="00E915AC">
        <w:t>Figura 5</w:t>
      </w:r>
      <w:r w:rsidR="00BB6784" w:rsidRPr="00BB6784">
        <w:t xml:space="preserve"> </w:t>
      </w:r>
      <w:r w:rsidR="00D059AC">
        <w:t>abaixo</w:t>
      </w:r>
      <w:r w:rsidR="00BB6784" w:rsidRPr="00BB6784">
        <w:t xml:space="preserve"> para entendimento</w:t>
      </w:r>
      <w:r w:rsidR="00E915AC">
        <w:t>,</w:t>
      </w:r>
      <w:r w:rsidR="00BB6784" w:rsidRPr="00BB6784">
        <w:t xml:space="preserve"> onde laranja claro é o Container, azul claro é a </w:t>
      </w:r>
      <w:r w:rsidR="00BB6784" w:rsidRPr="008E7C76">
        <w:rPr>
          <w:i/>
        </w:rPr>
        <w:t>Column</w:t>
      </w:r>
      <w:r w:rsidR="00BB6784" w:rsidRPr="00BB6784">
        <w:t xml:space="preserve"> e as </w:t>
      </w:r>
      <w:r w:rsidR="00BB6784" w:rsidRPr="008E7C76">
        <w:rPr>
          <w:i/>
        </w:rPr>
        <w:t>Row</w:t>
      </w:r>
      <w:r w:rsidR="00BB6784" w:rsidRPr="00BB6784">
        <w:t xml:space="preserve"> são os verdes:</w:t>
      </w:r>
    </w:p>
    <w:p w14:paraId="2AB4FBA9" w14:textId="77777777" w:rsidR="009B41B7" w:rsidRDefault="00BB6784" w:rsidP="009B41B7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8C4C" w14:textId="77152A49" w:rsidR="00844600" w:rsidRDefault="009B41B7" w:rsidP="00652500">
      <w:pPr>
        <w:pStyle w:val="Legenda"/>
      </w:pPr>
      <w:bookmarkStart w:id="22" w:name="_Toc48406084"/>
      <w:bookmarkStart w:id="23" w:name="_Toc49965797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5</w:t>
      </w:r>
      <w:r w:rsidR="003874EB">
        <w:rPr>
          <w:noProof/>
        </w:rPr>
        <w:fldChar w:fldCharType="end"/>
      </w:r>
      <w:r>
        <w:t>: Imagem ilustrativa de hierarquia de Widets</w:t>
      </w:r>
      <w:bookmarkEnd w:id="22"/>
      <w:bookmarkEnd w:id="23"/>
    </w:p>
    <w:p w14:paraId="5C95630D" w14:textId="77777777" w:rsidR="00844600" w:rsidRDefault="00844600" w:rsidP="00844600"/>
    <w:p w14:paraId="6A05D192" w14:textId="429E56CB" w:rsidR="00844600" w:rsidRDefault="00844600" w:rsidP="00844600">
      <w:r w:rsidRPr="00844600">
        <w:t xml:space="preserve">E com isso finalizaríamos nosso exemplo, e ficaria como a </w:t>
      </w:r>
      <w:r w:rsidR="00E159C9">
        <w:t>Figura 6</w:t>
      </w:r>
      <w:r w:rsidRPr="00844600">
        <w:t>:</w:t>
      </w:r>
    </w:p>
    <w:p w14:paraId="7BADB9AF" w14:textId="77777777" w:rsidR="009B41B7" w:rsidRDefault="00AF72AB" w:rsidP="009B41B7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10CCA51C">
            <wp:extent cx="1747188" cy="3600000"/>
            <wp:effectExtent l="0" t="0" r="5715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718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9ACD" w14:textId="19DE4130" w:rsidR="00844600" w:rsidRDefault="009B41B7" w:rsidP="00652500">
      <w:pPr>
        <w:pStyle w:val="Legenda"/>
      </w:pPr>
      <w:bookmarkStart w:id="24" w:name="_Toc48406085"/>
      <w:bookmarkStart w:id="25" w:name="_Toc49965798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6</w:t>
      </w:r>
      <w:r w:rsidR="003874EB">
        <w:rPr>
          <w:noProof/>
        </w:rPr>
        <w:fldChar w:fldCharType="end"/>
      </w:r>
      <w:r>
        <w:t>: Interface gráfica dos textos em cada linha</w:t>
      </w:r>
      <w:bookmarkEnd w:id="24"/>
      <w:bookmarkEnd w:id="25"/>
    </w:p>
    <w:p w14:paraId="4EF7AB3F" w14:textId="77777777" w:rsidR="00844600" w:rsidRDefault="00844600" w:rsidP="00844600"/>
    <w:p w14:paraId="6C4908FC" w14:textId="6AB3F88D" w:rsidR="004E6D90" w:rsidRDefault="00844600" w:rsidP="00844600">
      <w:r w:rsidRPr="00844600">
        <w:lastRenderedPageBreak/>
        <w:t xml:space="preserve">Conclui-se com esse exemplo que tudo que há na interface gráfica do aplicativo deve ser um </w:t>
      </w:r>
      <w:r w:rsidRPr="004952DA">
        <w:rPr>
          <w:i/>
        </w:rPr>
        <w:t>Widget</w:t>
      </w:r>
      <w:r w:rsidRPr="00844600">
        <w:t xml:space="preserve"> e para cada </w:t>
      </w:r>
      <w:r w:rsidRPr="004952DA">
        <w:rPr>
          <w:i/>
        </w:rPr>
        <w:t>Widget</w:t>
      </w:r>
      <w:r w:rsidRPr="00844600">
        <w:t xml:space="preserve"> há suas propriedades específicas, sendo assim, o desenvolvedor terá que analisar qual melhor </w:t>
      </w:r>
      <w:r w:rsidRPr="004952DA">
        <w:rPr>
          <w:i/>
        </w:rPr>
        <w:t>Widget</w:t>
      </w:r>
      <w:r w:rsidRPr="00844600">
        <w:t xml:space="preserve"> para o caso atual dele.</w:t>
      </w:r>
    </w:p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bookmarkStart w:id="26" w:name="_Toc49965770"/>
      <w:r w:rsidRPr="00907FB4">
        <w:t>desenvolvimento</w:t>
      </w:r>
      <w:r>
        <w:t xml:space="preserve"> com flutter</w:t>
      </w:r>
      <w:bookmarkEnd w:id="26"/>
    </w:p>
    <w:p w14:paraId="2BF10946" w14:textId="2625D98E" w:rsidR="00907FB4" w:rsidRDefault="00907FB4" w:rsidP="00907FB4">
      <w:r>
        <w:t xml:space="preserve">Nessa </w:t>
      </w:r>
      <w:r w:rsidR="00794623">
        <w:t>seção</w:t>
      </w:r>
      <w:r>
        <w:t xml:space="preserve"> será apresentada facilidade de desenvolvimento utilizando Flutter, passo a passo como fazer uma interface gráfica de inserção de nome, sobrenome e idade com botão de adicionar, porém sem funcionalidades.</w:t>
      </w:r>
    </w:p>
    <w:p w14:paraId="58FD96CC" w14:textId="6A5A3A94" w:rsidR="00907FB4" w:rsidRDefault="00907FB4" w:rsidP="00907FB4">
      <w:r>
        <w:t xml:space="preserve">Do lado esquerdo ficará o código da aplicação e do lado direito a interface gráfica que é referente ao código lateral, isso será padrão para todas imagens abaixo dentro dessa </w:t>
      </w:r>
      <w:r w:rsidR="00794623">
        <w:t>seção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4"/>
      </w:tblGrid>
      <w:tr w:rsidR="00907FB4" w14:paraId="10833C2C" w14:textId="77777777" w:rsidTr="001511BB">
        <w:trPr>
          <w:trHeight w:val="6083"/>
        </w:trPr>
        <w:tc>
          <w:tcPr>
            <w:tcW w:w="6877" w:type="dxa"/>
          </w:tcPr>
          <w:p w14:paraId="6FB9FE07" w14:textId="76C0425E" w:rsidR="00907FB4" w:rsidRDefault="00907FB4" w:rsidP="00DD3E0C">
            <w:pPr>
              <w:jc w:val="center"/>
            </w:pPr>
            <w:r w:rsidRPr="00DD3E0C">
              <w:rPr>
                <w:noProof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668ACA79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D3E0C">
              <w:rPr>
                <w:sz w:val="20"/>
              </w:rPr>
              <w:t xml:space="preserve">a) </w:t>
            </w:r>
            <w:r w:rsidR="00DD3E0C" w:rsidRPr="00DD3E0C">
              <w:rPr>
                <w:sz w:val="20"/>
              </w:rPr>
              <w:t>Código inicial</w:t>
            </w:r>
          </w:p>
        </w:tc>
        <w:tc>
          <w:tcPr>
            <w:tcW w:w="2734" w:type="dxa"/>
          </w:tcPr>
          <w:p w14:paraId="4D535225" w14:textId="4D34EC99" w:rsidR="00907FB4" w:rsidRDefault="00907FB4" w:rsidP="00DD3E0C">
            <w:pPr>
              <w:keepNext/>
              <w:jc w:val="center"/>
            </w:pPr>
            <w:r w:rsidRPr="00DD3E0C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0A1F83ED">
                  <wp:simplePos x="0" y="0"/>
                  <wp:positionH relativeFrom="margin">
                    <wp:posOffset>40971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3E0C">
              <w:rPr>
                <w:sz w:val="20"/>
              </w:rPr>
              <w:t xml:space="preserve">b) </w:t>
            </w:r>
            <w:r w:rsidR="00DD3E0C" w:rsidRPr="00DD3E0C">
              <w:rPr>
                <w:sz w:val="20"/>
              </w:rPr>
              <w:t>Interface gráfica do aplicativo</w:t>
            </w:r>
          </w:p>
        </w:tc>
      </w:tr>
    </w:tbl>
    <w:p w14:paraId="15A81896" w14:textId="253A1CF4" w:rsidR="00907FB4" w:rsidRDefault="001511BB" w:rsidP="00652500">
      <w:pPr>
        <w:pStyle w:val="Legenda"/>
      </w:pPr>
      <w:r>
        <w:br/>
      </w:r>
      <w:bookmarkStart w:id="27" w:name="_Toc48406086"/>
      <w:bookmarkStart w:id="28" w:name="_Toc49965799"/>
      <w:r w:rsidR="00DD3E0C" w:rsidRPr="00701C24"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7</w:t>
      </w:r>
      <w:r w:rsidR="00652500">
        <w:rPr>
          <w:noProof/>
        </w:rPr>
        <w:fldChar w:fldCharType="end"/>
      </w:r>
      <w:r w:rsidR="00DD3E0C" w:rsidRPr="00701C24">
        <w:t>: Código e interface inicial</w:t>
      </w:r>
      <w:bookmarkEnd w:id="27"/>
      <w:bookmarkEnd w:id="28"/>
      <w:r w:rsidR="00DD3E0C" w:rsidRPr="00701C24">
        <w:br/>
      </w:r>
    </w:p>
    <w:p w14:paraId="6CC3F999" w14:textId="563CA36F" w:rsidR="00907FB4" w:rsidRDefault="00907FB4" w:rsidP="00907FB4">
      <w:r>
        <w:t xml:space="preserve">Como </w:t>
      </w:r>
      <w:r w:rsidR="00686604">
        <w:t>ilustrado</w:t>
      </w:r>
      <w:r>
        <w:t xml:space="preserve"> na </w:t>
      </w:r>
      <w:r w:rsidR="00AF7466">
        <w:t>imagem</w:t>
      </w:r>
      <w:r>
        <w:t xml:space="preserve"> </w:t>
      </w:r>
      <w:r w:rsidR="00686604">
        <w:t>acima (</w:t>
      </w:r>
      <w:r w:rsidR="00536305">
        <w:t>Figura 7</w:t>
      </w:r>
      <w:r w:rsidR="00B92701">
        <w:t>)</w:t>
      </w:r>
      <w:r>
        <w:t xml:space="preserve">, percebe-se que temos um método </w:t>
      </w:r>
      <w:r w:rsidRPr="00B92701">
        <w:rPr>
          <w:b/>
          <w:i/>
        </w:rPr>
        <w:t>main</w:t>
      </w:r>
      <w:r>
        <w:t xml:space="preserve"> na aplicação onde chama outro método </w:t>
      </w:r>
      <w:r w:rsidRPr="00B92701">
        <w:rPr>
          <w:b/>
          <w:i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r w:rsidRPr="00D1284D">
        <w:rPr>
          <w:b/>
          <w:i/>
        </w:rPr>
        <w:t>HomeState</w:t>
      </w:r>
      <w:r>
        <w:t xml:space="preserve">. Esse método que é criado o estado retorna os </w:t>
      </w:r>
      <w:r>
        <w:rPr>
          <w:i/>
        </w:rPr>
        <w:t>Widget</w:t>
      </w:r>
      <w:r w:rsidRPr="004C0E29">
        <w:rPr>
          <w:i/>
        </w:rPr>
        <w:t>s</w:t>
      </w:r>
      <w:r>
        <w:t xml:space="preserve"> que desenham o </w:t>
      </w:r>
      <w:r>
        <w:lastRenderedPageBreak/>
        <w:t>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279"/>
        <w:gridCol w:w="3349"/>
      </w:tblGrid>
      <w:tr w:rsidR="00907FB4" w14:paraId="4AD27516" w14:textId="77777777" w:rsidTr="00C668C7">
        <w:tc>
          <w:tcPr>
            <w:tcW w:w="4814" w:type="dxa"/>
          </w:tcPr>
          <w:p w14:paraId="0D2C8E92" w14:textId="18E5F956" w:rsidR="00907FB4" w:rsidRDefault="00907FB4" w:rsidP="007A3662">
            <w:pPr>
              <w:jc w:val="center"/>
            </w:pPr>
            <w:r w:rsidRPr="007A3662">
              <w:rPr>
                <w:noProof/>
                <w:sz w:val="28"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0BA33F6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89535</wp:posOffset>
                  </wp:positionV>
                  <wp:extent cx="3850005" cy="2240280"/>
                  <wp:effectExtent l="0" t="0" r="0" b="762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0005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3662" w:rsidRPr="007A3662">
              <w:rPr>
                <w:sz w:val="20"/>
              </w:rPr>
              <w:t>a) Código de inserção da AppBar</w:t>
            </w:r>
          </w:p>
        </w:tc>
        <w:tc>
          <w:tcPr>
            <w:tcW w:w="4814" w:type="dxa"/>
          </w:tcPr>
          <w:p w14:paraId="016640D9" w14:textId="7DB0833D" w:rsidR="00907FB4" w:rsidRDefault="00012FC1" w:rsidP="00012FC1">
            <w:pPr>
              <w:keepNext/>
              <w:jc w:val="center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0A176C64">
                  <wp:simplePos x="0" y="0"/>
                  <wp:positionH relativeFrom="column">
                    <wp:posOffset>459172</wp:posOffset>
                  </wp:positionH>
                  <wp:positionV relativeFrom="paragraph">
                    <wp:posOffset>65405</wp:posOffset>
                  </wp:positionV>
                  <wp:extent cx="1066165" cy="2309495"/>
                  <wp:effectExtent l="0" t="0" r="635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165" cy="230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3662">
              <w:rPr>
                <w:sz w:val="20"/>
              </w:rPr>
              <w:t>b</w:t>
            </w:r>
            <w:r w:rsidR="007A3662" w:rsidRPr="007A3662">
              <w:rPr>
                <w:sz w:val="20"/>
              </w:rPr>
              <w:t>) Interface gráfica da AppBar</w:t>
            </w:r>
          </w:p>
        </w:tc>
      </w:tr>
    </w:tbl>
    <w:p w14:paraId="06E2A5F0" w14:textId="43EF24E1" w:rsidR="00907FB4" w:rsidRDefault="007A3662" w:rsidP="00652500">
      <w:pPr>
        <w:pStyle w:val="Legenda"/>
      </w:pPr>
      <w:r>
        <w:br/>
      </w:r>
      <w:bookmarkStart w:id="29" w:name="_Toc48406087"/>
      <w:bookmarkStart w:id="30" w:name="_Toc49965800"/>
      <w:r w:rsidRPr="00701C24"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8</w:t>
      </w:r>
      <w:r w:rsidR="00652500">
        <w:rPr>
          <w:noProof/>
        </w:rPr>
        <w:fldChar w:fldCharType="end"/>
      </w:r>
      <w:r w:rsidRPr="00701C24">
        <w:t xml:space="preserve">: Inserção </w:t>
      </w:r>
      <w:r w:rsidR="007C1B60">
        <w:t>da AppBar</w:t>
      </w:r>
      <w:bookmarkEnd w:id="29"/>
      <w:bookmarkEnd w:id="30"/>
      <w:r w:rsidRPr="00701C24">
        <w:br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1F674AB2" w:rsidR="00907FB4" w:rsidRDefault="00C34382" w:rsidP="00907FB4">
      <w:r>
        <w:t>Para criação de uma AppBar</w:t>
      </w:r>
      <w:r w:rsidR="00CC56B9">
        <w:rPr>
          <w:rStyle w:val="Refdenotaderodap"/>
        </w:rPr>
        <w:footnoteReference w:id="12"/>
      </w:r>
      <w:r>
        <w:t xml:space="preserve"> </w:t>
      </w:r>
      <w:r w:rsidR="00B92701">
        <w:t>é de extrema obrigatoriedade</w:t>
      </w:r>
      <w:r w:rsidRPr="00C34382">
        <w:t xml:space="preserve"> ter como pai um </w:t>
      </w:r>
      <w:r w:rsidRPr="00B92701">
        <w:rPr>
          <w:i/>
        </w:rPr>
        <w:t>Scaffold</w:t>
      </w:r>
      <w:r w:rsidRPr="00C34382">
        <w:t xml:space="preserve">, que é um </w:t>
      </w:r>
      <w:r w:rsidRPr="00B92701">
        <w:rPr>
          <w:i/>
        </w:rPr>
        <w:t>Widget</w:t>
      </w:r>
      <w:r w:rsidRPr="00C34382">
        <w:t xml:space="preserve">, tudo em Flutter é feito com </w:t>
      </w:r>
      <w:r w:rsidRPr="00B92701">
        <w:rPr>
          <w:i/>
        </w:rPr>
        <w:t>Widget</w:t>
      </w:r>
      <w:r w:rsidRPr="00C34382">
        <w:t xml:space="preserve"> dentro de outro </w:t>
      </w:r>
      <w:r w:rsidRPr="00B92701">
        <w:rPr>
          <w:i/>
        </w:rPr>
        <w:t>Widget</w:t>
      </w:r>
      <w:r w:rsidRPr="00C34382">
        <w:t xml:space="preserve">. Passamos como parâmetro dentro do </w:t>
      </w:r>
      <w:r w:rsidRPr="001C5156">
        <w:rPr>
          <w:i/>
        </w:rPr>
        <w:t>AppBar</w:t>
      </w:r>
      <w:r w:rsidRPr="00C34382">
        <w:t xml:space="preserve"> um texto que será mostrado na barra. Para ficar claro o entendimento da velocidade do desenvolvimento, essa </w:t>
      </w:r>
      <w:r w:rsidRPr="001C5156">
        <w:rPr>
          <w:i/>
        </w:rPr>
        <w:t>AppBar</w:t>
      </w:r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796"/>
        <w:gridCol w:w="3832"/>
      </w:tblGrid>
      <w:tr w:rsidR="00907FB4" w14:paraId="3D62EFDE" w14:textId="77777777" w:rsidTr="00C668C7">
        <w:tc>
          <w:tcPr>
            <w:tcW w:w="4814" w:type="dxa"/>
          </w:tcPr>
          <w:p w14:paraId="55684396" w14:textId="77777777" w:rsidR="00907FB4" w:rsidRDefault="00907FB4" w:rsidP="00764078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7CBE8E2A">
                  <wp:extent cx="3543300" cy="2819602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81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08EDDF2A" w:rsidR="00764078" w:rsidRDefault="00764078" w:rsidP="00764078">
            <w:pPr>
              <w:keepNext/>
              <w:jc w:val="center"/>
            </w:pPr>
            <w:r w:rsidRPr="00764078">
              <w:rPr>
                <w:sz w:val="20"/>
              </w:rPr>
              <w:t>a) Código de inserção do ícone menu</w:t>
            </w:r>
          </w:p>
        </w:tc>
        <w:tc>
          <w:tcPr>
            <w:tcW w:w="4814" w:type="dxa"/>
          </w:tcPr>
          <w:p w14:paraId="5C5E1CAF" w14:textId="77777777" w:rsidR="001E2507" w:rsidRDefault="00907FB4" w:rsidP="001E2507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4FA90811">
                  <wp:extent cx="1301277" cy="281940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706" cy="284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187BA" w14:textId="7C5B362F" w:rsidR="00907FB4" w:rsidRDefault="00764078" w:rsidP="00652500">
            <w:pPr>
              <w:pStyle w:val="Legenda"/>
            </w:pPr>
            <w:r>
              <w:t>b</w:t>
            </w:r>
            <w:r w:rsidR="00701C24">
              <w:t xml:space="preserve">) </w:t>
            </w:r>
            <w:r w:rsidRPr="00764078">
              <w:t>Código de inserção do ícone menu</w:t>
            </w:r>
          </w:p>
          <w:p w14:paraId="36F7040B" w14:textId="2DE39BE4" w:rsidR="00764078" w:rsidRPr="00764078" w:rsidRDefault="00764078" w:rsidP="00764078"/>
        </w:tc>
      </w:tr>
    </w:tbl>
    <w:p w14:paraId="1798E846" w14:textId="4F1742DA" w:rsidR="00907FB4" w:rsidRDefault="00764078" w:rsidP="00652500">
      <w:pPr>
        <w:pStyle w:val="Legenda"/>
      </w:pPr>
      <w:r>
        <w:br/>
      </w:r>
      <w:bookmarkStart w:id="31" w:name="_Toc48406088"/>
      <w:bookmarkStart w:id="32" w:name="_Toc49965801"/>
      <w:r w:rsidRPr="00701C24"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9</w:t>
      </w:r>
      <w:r w:rsidR="00652500">
        <w:rPr>
          <w:noProof/>
        </w:rPr>
        <w:fldChar w:fldCharType="end"/>
      </w:r>
      <w:r w:rsidRPr="00701C24">
        <w:t>: Inserção do ícone</w:t>
      </w:r>
      <w:bookmarkEnd w:id="31"/>
      <w:bookmarkEnd w:id="32"/>
      <w:r w:rsidRPr="00701C24">
        <w:br/>
      </w:r>
      <w:r>
        <w:br/>
      </w:r>
    </w:p>
    <w:p w14:paraId="601389FD" w14:textId="0C2586A2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r w:rsidRPr="00FD0424">
        <w:rPr>
          <w:i/>
        </w:rPr>
        <w:t>leading</w:t>
      </w:r>
      <w:r w:rsidR="00FD0424">
        <w:rPr>
          <w:i/>
        </w:rPr>
        <w:t xml:space="preserve"> </w:t>
      </w:r>
      <w:r w:rsidR="00FD0424" w:rsidRPr="00FD0424">
        <w:t>que é propriedade da</w:t>
      </w:r>
      <w:r w:rsidRPr="00C668C7">
        <w:t xml:space="preserve"> própria </w:t>
      </w:r>
      <w:r w:rsidRPr="00FD0424">
        <w:rPr>
          <w:i/>
        </w:rPr>
        <w:t>AppBar</w:t>
      </w:r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6123" w14:paraId="2CF0DA75" w14:textId="77777777" w:rsidTr="00C668C7">
        <w:tc>
          <w:tcPr>
            <w:tcW w:w="4814" w:type="dxa"/>
          </w:tcPr>
          <w:p w14:paraId="488509B6" w14:textId="77777777" w:rsidR="00907FB4" w:rsidRDefault="00907FB4" w:rsidP="00115FE4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270C13D5" wp14:editId="614C6034">
                  <wp:extent cx="2806253" cy="2588821"/>
                  <wp:effectExtent l="0" t="0" r="0" b="254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656" cy="2630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44DC3F22" w:rsidR="00115FE4" w:rsidRPr="00115FE4" w:rsidRDefault="00115FE4" w:rsidP="00115FE4">
            <w:pPr>
              <w:keepNext/>
              <w:jc w:val="center"/>
            </w:pPr>
            <w:r w:rsidRPr="00115FE4">
              <w:rPr>
                <w:sz w:val="20"/>
              </w:rPr>
              <w:t>a) Código de alteração de cor do ícone menu</w:t>
            </w:r>
          </w:p>
        </w:tc>
        <w:tc>
          <w:tcPr>
            <w:tcW w:w="4814" w:type="dxa"/>
          </w:tcPr>
          <w:p w14:paraId="2825F111" w14:textId="77777777" w:rsidR="00907FB4" w:rsidRDefault="00907FB4" w:rsidP="00115FE4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02283A26">
                  <wp:extent cx="1052349" cy="2280062"/>
                  <wp:effectExtent l="0" t="0" r="0" b="635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148" cy="232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506ECC6C" w:rsidR="00115FE4" w:rsidRDefault="00115FE4" w:rsidP="00115FE4">
            <w:pPr>
              <w:keepNext/>
              <w:jc w:val="center"/>
            </w:pPr>
            <w:r w:rsidRPr="00115FE4">
              <w:rPr>
                <w:sz w:val="20"/>
              </w:rPr>
              <w:t>b) Interface gráfica da alteração de cor do ícone menu</w:t>
            </w:r>
          </w:p>
        </w:tc>
      </w:tr>
    </w:tbl>
    <w:p w14:paraId="2EF97A1F" w14:textId="29932BCA" w:rsidR="00907FB4" w:rsidRPr="00115FE4" w:rsidRDefault="00115FE4" w:rsidP="00652500">
      <w:pPr>
        <w:pStyle w:val="Legenda"/>
      </w:pPr>
      <w:r>
        <w:br/>
      </w:r>
      <w:bookmarkStart w:id="33" w:name="_Toc48406089"/>
      <w:bookmarkStart w:id="34" w:name="_Toc49965802"/>
      <w:r w:rsidRPr="00115FE4"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10</w:t>
      </w:r>
      <w:r w:rsidR="00652500">
        <w:rPr>
          <w:noProof/>
        </w:rPr>
        <w:fldChar w:fldCharType="end"/>
      </w:r>
      <w:r w:rsidRPr="00115FE4">
        <w:t>: Alteração cor do ícone</w:t>
      </w:r>
      <w:bookmarkEnd w:id="33"/>
      <w:bookmarkEnd w:id="34"/>
    </w:p>
    <w:p w14:paraId="0E03B4A2" w14:textId="77777777" w:rsidR="00115FE4" w:rsidRPr="00115FE4" w:rsidRDefault="00115FE4" w:rsidP="00115FE4"/>
    <w:p w14:paraId="33CEB2E8" w14:textId="3B76EE74" w:rsidR="00907FB4" w:rsidRDefault="00907FB4" w:rsidP="00907FB4">
      <w:pPr>
        <w:jc w:val="left"/>
      </w:pPr>
      <w:r>
        <w:lastRenderedPageBreak/>
        <w:t xml:space="preserve">Na </w:t>
      </w:r>
      <w:r w:rsidR="007A6123">
        <w:t>imagem</w:t>
      </w:r>
      <w:r>
        <w:t xml:space="preserve"> </w:t>
      </w:r>
      <w:r w:rsidR="006B1DBF">
        <w:t>d</w:t>
      </w:r>
      <w:r w:rsidR="007A6123">
        <w:t>o</w:t>
      </w:r>
      <w:r w:rsidR="006B1DBF">
        <w:t xml:space="preserve"> código </w:t>
      </w:r>
      <w:r w:rsidR="0001108B">
        <w:t>da página anterior</w:t>
      </w:r>
      <w:r w:rsidR="007A6123">
        <w:t xml:space="preserve"> (Figura 10a)</w:t>
      </w:r>
      <w:r w:rsidR="006B1DBF">
        <w:t>,</w:t>
      </w:r>
      <w:r>
        <w:t xml:space="preserve"> mostra-se o código </w:t>
      </w:r>
      <w:r w:rsidR="006B1DBF">
        <w:t>de</w:t>
      </w:r>
      <w:r>
        <w:t xml:space="preserve"> troca </w:t>
      </w:r>
      <w:r w:rsidR="006B1DBF">
        <w:t>d</w:t>
      </w:r>
      <w:r>
        <w:t>a cor do ícone. No quesito cor, o Flutter contém várias cores definidas, porém se não achar a ideal, t</w:t>
      </w:r>
      <w:r w:rsidR="008F21F8">
        <w:t xml:space="preserve">em a opção de inserir o código </w:t>
      </w:r>
      <w:r>
        <w:t>rgb</w:t>
      </w:r>
      <w:r w:rsidR="008F21F8">
        <w:t xml:space="preserve"> ou hexadecimal </w:t>
      </w:r>
      <w:r>
        <w:t>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246"/>
        <w:gridCol w:w="3382"/>
      </w:tblGrid>
      <w:tr w:rsidR="00907FB4" w14:paraId="5DC21589" w14:textId="77777777" w:rsidTr="00C668C7">
        <w:tc>
          <w:tcPr>
            <w:tcW w:w="4814" w:type="dxa"/>
          </w:tcPr>
          <w:p w14:paraId="49CBEFBD" w14:textId="77777777" w:rsidR="00907FB4" w:rsidRDefault="00907FB4" w:rsidP="00CA37F1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597FE15A">
                  <wp:extent cx="3821373" cy="2004654"/>
                  <wp:effectExtent l="0" t="0" r="8255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313" cy="2021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14906DA8" w:rsidR="00CA37F1" w:rsidRDefault="00CA37F1" w:rsidP="00CA37F1">
            <w:pPr>
              <w:keepNext/>
              <w:jc w:val="center"/>
            </w:pPr>
            <w:r w:rsidRPr="00CA37F1">
              <w:rPr>
                <w:sz w:val="20"/>
              </w:rPr>
              <w:t>a</w:t>
            </w:r>
            <w:r>
              <w:rPr>
                <w:sz w:val="20"/>
              </w:rPr>
              <w:t>)</w:t>
            </w:r>
            <w:r w:rsidRPr="00CA37F1">
              <w:rPr>
                <w:sz w:val="20"/>
              </w:rPr>
              <w:t xml:space="preserve"> Código de alteração do ícone</w:t>
            </w:r>
          </w:p>
        </w:tc>
        <w:tc>
          <w:tcPr>
            <w:tcW w:w="4814" w:type="dxa"/>
          </w:tcPr>
          <w:p w14:paraId="5E702D9A" w14:textId="77777777" w:rsidR="00907FB4" w:rsidRDefault="00907FB4" w:rsidP="00CA37F1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0BBB5539">
                  <wp:extent cx="888165" cy="1924334"/>
                  <wp:effectExtent l="0" t="0" r="762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352" cy="196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BF33602" w:rsidR="00CA37F1" w:rsidRDefault="00CA37F1" w:rsidP="00CA37F1">
            <w:pPr>
              <w:keepNext/>
              <w:jc w:val="center"/>
            </w:pPr>
            <w:r w:rsidRPr="00CA37F1">
              <w:rPr>
                <w:sz w:val="20"/>
              </w:rPr>
              <w:t>b</w:t>
            </w:r>
            <w:r>
              <w:rPr>
                <w:sz w:val="20"/>
              </w:rPr>
              <w:t>)</w:t>
            </w:r>
            <w:r w:rsidRPr="00CA37F1">
              <w:rPr>
                <w:sz w:val="20"/>
              </w:rPr>
              <w:t xml:space="preserve"> Interface gráfica da alteração do ícone</w:t>
            </w:r>
          </w:p>
        </w:tc>
      </w:tr>
    </w:tbl>
    <w:p w14:paraId="79C122AD" w14:textId="358316A7" w:rsidR="00907FB4" w:rsidRDefault="00CA37F1" w:rsidP="00652500">
      <w:pPr>
        <w:pStyle w:val="Legenda"/>
      </w:pPr>
      <w:r>
        <w:br/>
      </w:r>
      <w:bookmarkStart w:id="35" w:name="_Toc48406090"/>
      <w:bookmarkStart w:id="36" w:name="_Toc49965803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11</w:t>
      </w:r>
      <w:r w:rsidR="00652500">
        <w:rPr>
          <w:noProof/>
        </w:rPr>
        <w:fldChar w:fldCharType="end"/>
      </w:r>
      <w:r>
        <w:t>: Alteração ícone</w:t>
      </w:r>
      <w:bookmarkEnd w:id="35"/>
      <w:bookmarkEnd w:id="36"/>
    </w:p>
    <w:p w14:paraId="0108CDCD" w14:textId="77777777" w:rsidR="00CA37F1" w:rsidRPr="00CA37F1" w:rsidRDefault="00CA37F1" w:rsidP="00CA37F1"/>
    <w:p w14:paraId="015C34FF" w14:textId="33EC3902" w:rsidR="00907FB4" w:rsidRDefault="00907FB4" w:rsidP="00907FB4">
      <w:pPr>
        <w:jc w:val="left"/>
      </w:pPr>
      <w:r>
        <w:t xml:space="preserve">Na </w:t>
      </w:r>
      <w:r w:rsidR="000B3011">
        <w:t>imagem</w:t>
      </w:r>
      <w:r>
        <w:t xml:space="preserve"> </w:t>
      </w:r>
      <w:r w:rsidR="00FE3A96">
        <w:t xml:space="preserve">acima </w:t>
      </w:r>
      <w:r w:rsidR="007A6123">
        <w:t>(Figura 11)</w:t>
      </w:r>
      <w:r w:rsidR="00A1339F">
        <w:t xml:space="preserve"> </w:t>
      </w:r>
      <w:r>
        <w:t xml:space="preserve">é exibida algumas das opções de ícones que começam com a letra </w:t>
      </w:r>
      <w:r w:rsidR="00A1339F">
        <w:t>“</w:t>
      </w:r>
      <w:r>
        <w:t>s</w:t>
      </w:r>
      <w:r w:rsidR="00A1339F">
        <w:t>”</w:t>
      </w:r>
      <w:r>
        <w:t xml:space="preserve">. No próprio site da ferramenta há todas as imagens dos ícones e seus nomes para poder </w:t>
      </w:r>
      <w:r w:rsidR="00A1339F">
        <w:t>ser inserido em aplicações</w:t>
      </w:r>
      <w:r>
        <w:t>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12FC1" w14:paraId="14BDEBE9" w14:textId="77777777" w:rsidTr="00C668C7">
        <w:tc>
          <w:tcPr>
            <w:tcW w:w="4814" w:type="dxa"/>
          </w:tcPr>
          <w:p w14:paraId="1CECCF69" w14:textId="77777777" w:rsidR="00907FB4" w:rsidRDefault="00907FB4" w:rsidP="0034031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449F92CF">
                  <wp:extent cx="2415654" cy="1743664"/>
                  <wp:effectExtent l="0" t="0" r="3810" b="952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86" cy="1784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64A91267" w:rsidR="00340315" w:rsidRDefault="00340315" w:rsidP="00340315">
            <w:pPr>
              <w:keepNext/>
              <w:jc w:val="center"/>
            </w:pPr>
            <w:r w:rsidRPr="00340315">
              <w:rPr>
                <w:sz w:val="20"/>
              </w:rPr>
              <w:t>a</w:t>
            </w:r>
            <w:r>
              <w:rPr>
                <w:sz w:val="20"/>
              </w:rPr>
              <w:t>)</w:t>
            </w:r>
            <w:r w:rsidRPr="00340315">
              <w:rPr>
                <w:sz w:val="20"/>
              </w:rPr>
              <w:t xml:space="preserve"> Código da chamada de função de campo de texto</w:t>
            </w:r>
          </w:p>
        </w:tc>
        <w:tc>
          <w:tcPr>
            <w:tcW w:w="4814" w:type="dxa"/>
          </w:tcPr>
          <w:p w14:paraId="03422E09" w14:textId="77777777" w:rsidR="00907FB4" w:rsidRDefault="00907FB4" w:rsidP="00340315">
            <w:pPr>
              <w:keepNext/>
              <w:jc w:val="center"/>
              <w:rPr>
                <w:b/>
                <w:iCs/>
                <w:sz w:val="20"/>
                <w:szCs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2A7F3EAD">
                  <wp:extent cx="850368" cy="1842447"/>
                  <wp:effectExtent l="0" t="0" r="6985" b="571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054" cy="189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2DCED04D" w:rsidR="00340315" w:rsidRDefault="00340315" w:rsidP="00340315">
            <w:pPr>
              <w:keepNext/>
              <w:jc w:val="center"/>
            </w:pPr>
            <w:r w:rsidRPr="00340315">
              <w:rPr>
                <w:sz w:val="20"/>
              </w:rPr>
              <w:t>b</w:t>
            </w:r>
            <w:r>
              <w:rPr>
                <w:sz w:val="20"/>
              </w:rPr>
              <w:t>)</w:t>
            </w:r>
            <w:r w:rsidRPr="00340315">
              <w:rPr>
                <w:sz w:val="20"/>
              </w:rPr>
              <w:t xml:space="preserve"> Interface gráfica da inserção do campo de texto</w:t>
            </w:r>
          </w:p>
        </w:tc>
      </w:tr>
    </w:tbl>
    <w:p w14:paraId="5510122D" w14:textId="4FAB66C7" w:rsidR="00907FB4" w:rsidRDefault="00340315" w:rsidP="00652500">
      <w:pPr>
        <w:pStyle w:val="Legenda"/>
      </w:pPr>
      <w:r>
        <w:br/>
      </w:r>
      <w:bookmarkStart w:id="37" w:name="_Toc48406091"/>
      <w:bookmarkStart w:id="38" w:name="_Toc49965804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12</w:t>
      </w:r>
      <w:r w:rsidR="00652500">
        <w:rPr>
          <w:noProof/>
        </w:rPr>
        <w:fldChar w:fldCharType="end"/>
      </w:r>
      <w:r>
        <w:t>: Inserção campo de texto</w:t>
      </w:r>
      <w:bookmarkEnd w:id="37"/>
      <w:bookmarkEnd w:id="38"/>
    </w:p>
    <w:p w14:paraId="7D92C2F8" w14:textId="77777777" w:rsidR="00340315" w:rsidRPr="00340315" w:rsidRDefault="00340315" w:rsidP="00340315"/>
    <w:p w14:paraId="64961B97" w14:textId="5E05021D" w:rsidR="00907FB4" w:rsidRDefault="00907FB4" w:rsidP="00907FB4">
      <w:r>
        <w:lastRenderedPageBreak/>
        <w:t xml:space="preserve">Para inserir uma caixa de texto, foi chamado uma função com o parâmetro do tipo texto e que retorna um </w:t>
      </w:r>
      <w:r>
        <w:rPr>
          <w:i/>
        </w:rPr>
        <w:t>Widget</w:t>
      </w:r>
      <w:r>
        <w:t xml:space="preserve"> </w:t>
      </w:r>
      <w:r w:rsidRPr="00A30BB4">
        <w:rPr>
          <w:i/>
        </w:rPr>
        <w:t>TextField</w:t>
      </w:r>
      <w:r>
        <w:t xml:space="preserve"> que é o que foi </w:t>
      </w:r>
      <w:r w:rsidR="00856A47">
        <w:t>ilustrado</w:t>
      </w:r>
      <w:r>
        <w:t xml:space="preserve"> na</w:t>
      </w:r>
      <w:r w:rsidR="00DC7149">
        <w:t>s</w:t>
      </w:r>
      <w:r>
        <w:t xml:space="preserve"> </w:t>
      </w:r>
      <w:r w:rsidR="00856A47">
        <w:t>imagens</w:t>
      </w:r>
      <w:r>
        <w:t xml:space="preserve"> </w:t>
      </w:r>
      <w:r w:rsidR="0032572F">
        <w:t>das páginas anteriores</w:t>
      </w:r>
      <w:r>
        <w:t xml:space="preserve">. </w:t>
      </w:r>
    </w:p>
    <w:p w14:paraId="6DAD687D" w14:textId="77777777" w:rsidR="00907FB4" w:rsidRPr="00A30BB4" w:rsidRDefault="00907FB4" w:rsidP="00907FB4"/>
    <w:p w14:paraId="42E40364" w14:textId="77777777" w:rsidR="007A2FCC" w:rsidRDefault="00907FB4" w:rsidP="007A2FC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6E2F" w14:textId="20DF3712" w:rsidR="00907FB4" w:rsidRDefault="007A2FCC" w:rsidP="00652500">
      <w:pPr>
        <w:pStyle w:val="Legenda"/>
      </w:pPr>
      <w:bookmarkStart w:id="39" w:name="_Toc48406092"/>
      <w:bookmarkStart w:id="40" w:name="_Toc49965805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13</w:t>
      </w:r>
      <w:r w:rsidR="003874EB">
        <w:rPr>
          <w:noProof/>
        </w:rPr>
        <w:fldChar w:fldCharType="end"/>
      </w:r>
      <w:r w:rsidRPr="00E71BEC">
        <w:t>: Código da função para inserir campo de texto</w:t>
      </w:r>
      <w:bookmarkEnd w:id="39"/>
      <w:bookmarkEnd w:id="40"/>
    </w:p>
    <w:p w14:paraId="49A013FC" w14:textId="77777777" w:rsidR="007A2FCC" w:rsidRPr="007A2FCC" w:rsidRDefault="007A2FCC" w:rsidP="007A2FCC"/>
    <w:p w14:paraId="3D605F49" w14:textId="3F031830" w:rsidR="00907FB4" w:rsidRPr="009A5534" w:rsidRDefault="00907FB4" w:rsidP="00907FB4">
      <w:pPr>
        <w:jc w:val="left"/>
      </w:pPr>
      <w:r>
        <w:t xml:space="preserve">Na função </w:t>
      </w:r>
      <w:r w:rsidRPr="00434F5B">
        <w:rPr>
          <w:b/>
        </w:rPr>
        <w:t>retornaTextField</w:t>
      </w:r>
      <w:r w:rsidR="00CA2F15">
        <w:t xml:space="preserve"> é re</w:t>
      </w:r>
      <w:r>
        <w:t xml:space="preserve">tornado um </w:t>
      </w:r>
      <w:r>
        <w:rPr>
          <w:i/>
        </w:rPr>
        <w:t>Widget</w:t>
      </w:r>
      <w:r w:rsidRPr="00F45CAE">
        <w:rPr>
          <w:i/>
        </w:rPr>
        <w:t xml:space="preserve"> TextField</w:t>
      </w:r>
      <w:r>
        <w:t xml:space="preserve">. Dentro desse </w:t>
      </w:r>
      <w:r>
        <w:rPr>
          <w:i/>
        </w:rPr>
        <w:t>Widget</w:t>
      </w:r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21"/>
        <w:gridCol w:w="4607"/>
      </w:tblGrid>
      <w:tr w:rsidR="005B6B41" w14:paraId="0E93F4FC" w14:textId="77777777" w:rsidTr="00C668C7">
        <w:tc>
          <w:tcPr>
            <w:tcW w:w="4814" w:type="dxa"/>
          </w:tcPr>
          <w:p w14:paraId="6955D3E2" w14:textId="77777777" w:rsidR="00E66D44" w:rsidRDefault="00907FB4" w:rsidP="00E66D44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54DFA472">
                  <wp:extent cx="3051544" cy="1804392"/>
                  <wp:effectExtent l="0" t="0" r="0" b="571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994" cy="1827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3BA8EAD8" w:rsidR="00E66D44" w:rsidRDefault="00E66D44" w:rsidP="00E66D44">
            <w:pPr>
              <w:keepNext/>
              <w:jc w:val="center"/>
            </w:pPr>
            <w:r w:rsidRPr="00E66D44">
              <w:rPr>
                <w:sz w:val="20"/>
              </w:rPr>
              <w:t>a</w:t>
            </w:r>
            <w:r>
              <w:rPr>
                <w:sz w:val="20"/>
              </w:rPr>
              <w:t>)</w:t>
            </w:r>
            <w:r w:rsidRPr="00E66D44">
              <w:rPr>
                <w:sz w:val="20"/>
              </w:rPr>
              <w:t xml:space="preserve"> Código da inserção do botão flutuante</w:t>
            </w:r>
          </w:p>
        </w:tc>
        <w:tc>
          <w:tcPr>
            <w:tcW w:w="4814" w:type="dxa"/>
          </w:tcPr>
          <w:p w14:paraId="585B7D39" w14:textId="77777777" w:rsidR="00E66D44" w:rsidRDefault="00907FB4" w:rsidP="00E66D44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5E5D58E1">
                  <wp:extent cx="770461" cy="1669312"/>
                  <wp:effectExtent l="0" t="0" r="0" b="762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19" cy="1703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548DCAFB" w:rsidR="00E66D44" w:rsidRDefault="00E66D44" w:rsidP="00E66D44">
            <w:pPr>
              <w:keepNext/>
              <w:jc w:val="center"/>
            </w:pPr>
            <w:r w:rsidRPr="00E66D44">
              <w:rPr>
                <w:sz w:val="20"/>
              </w:rPr>
              <w:t>b</w:t>
            </w:r>
            <w:r>
              <w:rPr>
                <w:sz w:val="20"/>
              </w:rPr>
              <w:t>)</w:t>
            </w:r>
            <w:r w:rsidRPr="00E66D44">
              <w:rPr>
                <w:sz w:val="20"/>
              </w:rPr>
              <w:t xml:space="preserve"> Interface gráfica da inserção do botão flutuante</w:t>
            </w:r>
          </w:p>
        </w:tc>
      </w:tr>
    </w:tbl>
    <w:p w14:paraId="5D2A2609" w14:textId="7DD2139C" w:rsidR="00907FB4" w:rsidRDefault="00E66D44" w:rsidP="00652500">
      <w:pPr>
        <w:pStyle w:val="Legenda"/>
      </w:pPr>
      <w:r>
        <w:br/>
      </w:r>
      <w:bookmarkStart w:id="41" w:name="_Toc48406093"/>
      <w:bookmarkStart w:id="42" w:name="_Toc49965806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14</w:t>
      </w:r>
      <w:r w:rsidR="00652500">
        <w:rPr>
          <w:noProof/>
        </w:rPr>
        <w:fldChar w:fldCharType="end"/>
      </w:r>
      <w:r>
        <w:t>: Botão flutuante</w:t>
      </w:r>
      <w:bookmarkEnd w:id="41"/>
      <w:bookmarkEnd w:id="42"/>
    </w:p>
    <w:p w14:paraId="7F4731FE" w14:textId="77777777" w:rsidR="00E66D44" w:rsidRPr="00E66D44" w:rsidRDefault="00E66D44" w:rsidP="00E66D44"/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B6B41" w14:paraId="79F2A246" w14:textId="77777777" w:rsidTr="00C668C7">
        <w:tc>
          <w:tcPr>
            <w:tcW w:w="4814" w:type="dxa"/>
          </w:tcPr>
          <w:p w14:paraId="1C1FD3CA" w14:textId="77777777" w:rsidR="00907FB4" w:rsidRDefault="00907FB4" w:rsidP="0008642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42712E97">
                  <wp:extent cx="2030819" cy="1943283"/>
                  <wp:effectExtent l="0" t="0" r="762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096" cy="195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8BBAFDA" w:rsidR="00086425" w:rsidRDefault="00086425" w:rsidP="00086425">
            <w:pPr>
              <w:keepNext/>
              <w:jc w:val="center"/>
            </w:pPr>
            <w:r w:rsidRPr="00086425">
              <w:rPr>
                <w:sz w:val="20"/>
              </w:rPr>
              <w:t>a</w:t>
            </w:r>
            <w:r>
              <w:rPr>
                <w:sz w:val="20"/>
              </w:rPr>
              <w:t>)</w:t>
            </w:r>
            <w:r w:rsidRPr="00086425">
              <w:rPr>
                <w:sz w:val="20"/>
              </w:rPr>
              <w:t xml:space="preserve"> Código da inserção da barra inferior de navegação</w:t>
            </w:r>
          </w:p>
        </w:tc>
        <w:tc>
          <w:tcPr>
            <w:tcW w:w="4814" w:type="dxa"/>
          </w:tcPr>
          <w:p w14:paraId="24C58C38" w14:textId="77777777" w:rsidR="00907FB4" w:rsidRDefault="00907FB4" w:rsidP="00086425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6338E842">
                  <wp:extent cx="907869" cy="1967023"/>
                  <wp:effectExtent l="0" t="0" r="698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287" cy="197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4ED2CD1D" w:rsidR="00086425" w:rsidRDefault="00086425" w:rsidP="00086425">
            <w:pPr>
              <w:keepNext/>
              <w:jc w:val="center"/>
            </w:pPr>
            <w:r w:rsidRPr="00086425">
              <w:rPr>
                <w:sz w:val="20"/>
              </w:rPr>
              <w:t>b</w:t>
            </w:r>
            <w:r>
              <w:rPr>
                <w:sz w:val="20"/>
              </w:rPr>
              <w:t>)</w:t>
            </w:r>
            <w:r w:rsidRPr="00086425">
              <w:rPr>
                <w:sz w:val="20"/>
              </w:rPr>
              <w:t xml:space="preserve"> Interface gráfica da inserção da barra inferior de navegação</w:t>
            </w:r>
          </w:p>
        </w:tc>
      </w:tr>
    </w:tbl>
    <w:p w14:paraId="6C485E86" w14:textId="0DAA28F9" w:rsidR="00907FB4" w:rsidRDefault="00086425" w:rsidP="00652500">
      <w:pPr>
        <w:pStyle w:val="Legenda"/>
      </w:pPr>
      <w:r>
        <w:br/>
      </w:r>
      <w:bookmarkStart w:id="43" w:name="_Toc48406094"/>
      <w:bookmarkStart w:id="44" w:name="_Toc49965807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15</w:t>
      </w:r>
      <w:r w:rsidR="00652500">
        <w:rPr>
          <w:noProof/>
        </w:rPr>
        <w:fldChar w:fldCharType="end"/>
      </w:r>
      <w:r>
        <w:t>: Barra inferior de navegação</w:t>
      </w:r>
      <w:bookmarkEnd w:id="43"/>
      <w:bookmarkEnd w:id="44"/>
    </w:p>
    <w:p w14:paraId="53F293E0" w14:textId="77777777" w:rsidR="00086425" w:rsidRPr="00086425" w:rsidRDefault="00086425" w:rsidP="00086425"/>
    <w:p w14:paraId="2F5F27B4" w14:textId="74C3C4FF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</w:t>
      </w:r>
      <w:r w:rsidR="00CA2F15">
        <w:t xml:space="preserve"> a</w:t>
      </w:r>
      <w:r w:rsidR="003A372B">
        <w:t xml:space="preserve"> Figura 15 acima,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976"/>
        <w:gridCol w:w="3652"/>
      </w:tblGrid>
      <w:tr w:rsidR="00907FB4" w14:paraId="0C4A337C" w14:textId="77777777" w:rsidTr="00C668C7">
        <w:tc>
          <w:tcPr>
            <w:tcW w:w="4814" w:type="dxa"/>
          </w:tcPr>
          <w:p w14:paraId="5F5517C2" w14:textId="77777777" w:rsidR="00907FB4" w:rsidRDefault="00907FB4" w:rsidP="00A93CE4">
            <w:pPr>
              <w:keepNext/>
              <w:jc w:val="center"/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F71C23C" wp14:editId="53BF620B">
                  <wp:extent cx="3657600" cy="2217406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522" cy="222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2EED1E5E" w:rsidR="00A93CE4" w:rsidRDefault="00A93CE4" w:rsidP="00A93CE4">
            <w:pPr>
              <w:keepNext/>
              <w:jc w:val="center"/>
            </w:pPr>
            <w:r w:rsidRPr="00A93CE4">
              <w:rPr>
                <w:sz w:val="20"/>
              </w:rPr>
              <w:t>a) Código da ancoragem do botão com a barra de navegação</w:t>
            </w:r>
          </w:p>
        </w:tc>
        <w:tc>
          <w:tcPr>
            <w:tcW w:w="4814" w:type="dxa"/>
          </w:tcPr>
          <w:p w14:paraId="2ABB3A28" w14:textId="77777777" w:rsidR="00907FB4" w:rsidRDefault="00907FB4" w:rsidP="00A93CE4">
            <w:pPr>
              <w:keepNext/>
              <w:jc w:val="center"/>
              <w:rPr>
                <w:b/>
                <w:iCs/>
                <w:sz w:val="20"/>
                <w:szCs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3287C997">
                  <wp:extent cx="1068791" cy="2315688"/>
                  <wp:effectExtent l="0" t="0" r="0" b="889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758" cy="234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BB4C791" w:rsidR="00A93CE4" w:rsidRDefault="00A93CE4" w:rsidP="00A93CE4">
            <w:pPr>
              <w:keepNext/>
              <w:jc w:val="center"/>
            </w:pPr>
            <w:r w:rsidRPr="00A93CE4">
              <w:rPr>
                <w:sz w:val="20"/>
              </w:rPr>
              <w:t>b) Interface gráfica da ancoragem do botão com a barra de navegação</w:t>
            </w:r>
          </w:p>
        </w:tc>
      </w:tr>
    </w:tbl>
    <w:p w14:paraId="15A5E3E8" w14:textId="2D866CA0" w:rsidR="00907FB4" w:rsidRDefault="00A93CE4" w:rsidP="00652500">
      <w:pPr>
        <w:pStyle w:val="Legenda"/>
      </w:pPr>
      <w:r>
        <w:br/>
      </w:r>
      <w:bookmarkStart w:id="45" w:name="_Toc48406095"/>
      <w:bookmarkStart w:id="46" w:name="_Toc49965808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16</w:t>
      </w:r>
      <w:r w:rsidR="00652500">
        <w:rPr>
          <w:noProof/>
        </w:rPr>
        <w:fldChar w:fldCharType="end"/>
      </w:r>
      <w:r>
        <w:t>: Ancoragem do botão flutuante</w:t>
      </w:r>
      <w:bookmarkEnd w:id="45"/>
      <w:bookmarkEnd w:id="46"/>
    </w:p>
    <w:p w14:paraId="1901F9DD" w14:textId="77777777" w:rsidR="00A93CE4" w:rsidRPr="00A93CE4" w:rsidRDefault="00A93CE4" w:rsidP="00A93CE4"/>
    <w:p w14:paraId="1824F62D" w14:textId="77777777" w:rsidR="00907FB4" w:rsidRDefault="00907FB4" w:rsidP="00907FB4">
      <w:pPr>
        <w:jc w:val="left"/>
      </w:pPr>
      <w:r w:rsidRPr="00D27A5D">
        <w:lastRenderedPageBreak/>
        <w:t xml:space="preserve">Para finalizar o aplicativo de exibição, foi resolvido o problema da barra inferior com o botão flutuante fazendo a chamada do </w:t>
      </w:r>
      <w:r w:rsidRPr="00434F5B">
        <w:rPr>
          <w:i/>
        </w:rPr>
        <w:t>FloatingActionByttonLocation</w:t>
      </w:r>
      <w:r w:rsidRPr="00D27A5D">
        <w:t xml:space="preserve"> e chamando o </w:t>
      </w:r>
      <w:r w:rsidRPr="00434F5B">
        <w:rPr>
          <w:b/>
        </w:rPr>
        <w:t>centerDocked</w:t>
      </w:r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1979ECD7" w:rsidR="00907FB4" w:rsidRDefault="00907FB4" w:rsidP="00907FB4">
      <w:pPr>
        <w:jc w:val="left"/>
      </w:pPr>
      <w:r>
        <w:t xml:space="preserve">O desenvolvimento dessa simples tela foi </w:t>
      </w:r>
      <w:r w:rsidR="00C51938">
        <w:t>feito</w:t>
      </w:r>
      <w:r>
        <w:t xml:space="preserve"> em 5 minutos e 49 segundos. Percebe-se a alta velocidade de desenvolvimento da ferramenta Flutter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bookmarkStart w:id="47" w:name="_Toc49965771"/>
      <w:r w:rsidRPr="00C668C7">
        <w:lastRenderedPageBreak/>
        <w:t>CONCEITOS E TECNOLOGIAS COMPLEMENTARES UTILIZADAS NO TRABALHO</w:t>
      </w:r>
      <w:bookmarkEnd w:id="47"/>
    </w:p>
    <w:p w14:paraId="552CD3C7" w14:textId="446E7F3D" w:rsidR="00C668C7" w:rsidRDefault="00C668C7" w:rsidP="00C668C7">
      <w:r>
        <w:t xml:space="preserve">Nessa </w:t>
      </w:r>
      <w:r w:rsidR="00794623">
        <w:t>seção</w:t>
      </w:r>
      <w:r>
        <w:t xml:space="preserve"> será explanada sobre as tecnologias que foram utilizadas para desenvolver esse trabalho por completo.</w:t>
      </w:r>
    </w:p>
    <w:p w14:paraId="33C54D70" w14:textId="48766EF4" w:rsidR="00C668C7" w:rsidRDefault="00C668C7" w:rsidP="00C668C7">
      <w:r>
        <w:t xml:space="preserve">A principal tecnologia estudada é o Flutter, que contém a linguagem de programação Dart, pois trata-se de uma linguagem de compilação eficaz. </w:t>
      </w:r>
      <w:r w:rsidR="006F4633">
        <w:t>MongoDB</w:t>
      </w:r>
      <w:r w:rsidR="00D556C4">
        <w:rPr>
          <w:rStyle w:val="Refdenotaderodap"/>
        </w:rPr>
        <w:footnoteReference w:id="13"/>
      </w:r>
      <w:r>
        <w:t xml:space="preserve"> terá como responsabilidade ser o banco de dados do aplicativo</w:t>
      </w:r>
      <w:r w:rsidR="006F4633">
        <w:t>. Spring Boot</w:t>
      </w:r>
      <w:r w:rsidR="00D556C4">
        <w:rPr>
          <w:rStyle w:val="Refdenotaderodap"/>
        </w:rPr>
        <w:footnoteReference w:id="14"/>
      </w:r>
      <w:r w:rsidR="006F4633">
        <w:t xml:space="preserve"> será minha aplicação API Rest que será a comunicação e transferência de dados</w:t>
      </w:r>
      <w:r>
        <w:t>.</w:t>
      </w:r>
      <w:r w:rsidR="004A64FA">
        <w:t xml:space="preserve"> Utilizarei AWS EC2 Instance</w:t>
      </w:r>
      <w:r w:rsidR="00D556C4">
        <w:rPr>
          <w:rStyle w:val="Refdenotaderodap"/>
        </w:rPr>
        <w:footnoteReference w:id="15"/>
      </w:r>
      <w:r w:rsidR="004A64FA">
        <w:t xml:space="preserve"> para armazenar na nuvem a API e o banco de </w:t>
      </w:r>
      <w:r w:rsidR="00682260">
        <w:t>dados</w:t>
      </w:r>
      <w:r w:rsidR="004A64FA">
        <w:t>.</w:t>
      </w:r>
      <w:r>
        <w:t xml:space="preserve"> Por fim, para entendimento melhor da aplicação, será utilizado a linguagem UML</w:t>
      </w:r>
      <w:r w:rsidR="005F0976">
        <w:rPr>
          <w:rStyle w:val="Refdenotaderodap"/>
        </w:rPr>
        <w:footnoteReference w:id="16"/>
      </w:r>
      <w:r>
        <w:t xml:space="preserve"> feita no programa Astah Community</w:t>
      </w:r>
      <w:r w:rsidR="00AE43F8">
        <w:rPr>
          <w:rStyle w:val="Refdenotaderodap"/>
        </w:rPr>
        <w:footnoteReference w:id="17"/>
      </w:r>
      <w:r>
        <w:t>.</w:t>
      </w:r>
    </w:p>
    <w:p w14:paraId="1CBFFD53" w14:textId="33389ADA" w:rsidR="00F4495C" w:rsidRDefault="00C668C7" w:rsidP="00C668C7">
      <w:r>
        <w:t>Para a compreensão mais aprofundada das tecnologias citadas anteriormente, será explicada detalhadamente cada uma abaixo:</w:t>
      </w:r>
    </w:p>
    <w:p w14:paraId="1CB1C703" w14:textId="77777777" w:rsidR="006F40AE" w:rsidRDefault="006F40AE" w:rsidP="00C668C7">
      <w:pPr>
        <w:rPr>
          <w:b/>
          <w:color w:val="FF0000"/>
        </w:rPr>
      </w:pPr>
    </w:p>
    <w:p w14:paraId="6ABABA5F" w14:textId="4C97B18F" w:rsidR="006F40AE" w:rsidRPr="006F40AE" w:rsidRDefault="00F4495C" w:rsidP="00326721">
      <w:pPr>
        <w:pStyle w:val="Ttulo2"/>
      </w:pPr>
      <w:bookmarkStart w:id="48" w:name="_Toc49965772"/>
      <w:r>
        <w:t>UML</w:t>
      </w:r>
      <w:bookmarkEnd w:id="48"/>
    </w:p>
    <w:p w14:paraId="0DD98FDF" w14:textId="3FA5F445" w:rsidR="00F4495C" w:rsidRDefault="00F4495C" w:rsidP="00F4495C">
      <w:r>
        <w:t>Durante o trabalho de modelagem da aplicação serão desenvolvidos os diagramas conforme a linguagem UML. Para Portalgsi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5C98E0E4" w14:textId="77777777" w:rsidR="00012FC1" w:rsidRDefault="00012FC1" w:rsidP="00F4495C"/>
    <w:p w14:paraId="017108D4" w14:textId="3604CF06" w:rsidR="00F4495C" w:rsidRDefault="00F4495C" w:rsidP="00326721">
      <w:pPr>
        <w:pStyle w:val="Ttulo2"/>
      </w:pPr>
      <w:bookmarkStart w:id="49" w:name="_Toc49965773"/>
      <w:r>
        <w:lastRenderedPageBreak/>
        <w:t>ASTAH COMMUNITY</w:t>
      </w:r>
      <w:bookmarkEnd w:id="49"/>
    </w:p>
    <w:p w14:paraId="686C697B" w14:textId="77777777" w:rsidR="00F4495C" w:rsidRDefault="00F4495C" w:rsidP="00F4495C">
      <w:r>
        <w:t>Por fim, para auxiliar na produção de diagramas da linguagem UML será utilizada a ferramenta Astah Community. E conforme Lima (2016):</w:t>
      </w:r>
    </w:p>
    <w:p w14:paraId="221783EE" w14:textId="77777777" w:rsidR="00F4495C" w:rsidRDefault="00F4495C" w:rsidP="00F4495C"/>
    <w:p w14:paraId="1ABF1A9B" w14:textId="669E8209" w:rsidR="00DC696E" w:rsidRPr="007C0F95" w:rsidRDefault="00F4495C" w:rsidP="001F0690">
      <w:pPr>
        <w:ind w:left="2268"/>
      </w:pPr>
      <w:r w:rsidRPr="00C50996">
        <w:rPr>
          <w:sz w:val="22"/>
        </w:rPr>
        <w:t>Astah Community é um software para modelagem UML (</w:t>
      </w:r>
      <w:r w:rsidRPr="00BF64B3">
        <w:rPr>
          <w:i/>
          <w:sz w:val="22"/>
        </w:rPr>
        <w:t>Unified Modeling Language</w:t>
      </w:r>
      <w:r w:rsidRPr="00C50996">
        <w:rPr>
          <w:sz w:val="22"/>
        </w:rPr>
        <w:t xml:space="preserve"> – Linguagem de Modelagem Unificada) com suporte a UML 2, desenvolvido pela Change Vision, Inc e disponível para sistemas operacionais Windows 64 bits. Anteriormente conhecido por JUDE, um acrônimo de Java and UML Developers Environment (Ambiente para Desenvolvedores UML e Java).</w:t>
      </w:r>
    </w:p>
    <w:p w14:paraId="2A64886C" w14:textId="77777777" w:rsidR="00016082" w:rsidRDefault="00016082" w:rsidP="00016082">
      <w:pPr>
        <w:rPr>
          <w:b/>
          <w:color w:val="FF0000"/>
        </w:rPr>
      </w:pPr>
    </w:p>
    <w:p w14:paraId="279ABB26" w14:textId="60DEB55A" w:rsidR="00DC696E" w:rsidRDefault="00016082" w:rsidP="00326721">
      <w:pPr>
        <w:pStyle w:val="Ttulo2"/>
      </w:pPr>
      <w:bookmarkStart w:id="50" w:name="_Toc49965774"/>
      <w:r>
        <w:t>DART</w:t>
      </w:r>
      <w:bookmarkEnd w:id="50"/>
    </w:p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r w:rsidR="00DC696E">
        <w:t xml:space="preserve">Dart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>a Google que é fortemente tipada</w:t>
      </w:r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>substituir o JavaScript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multi-paradigma</w:t>
      </w:r>
      <w:r w:rsidR="00064089">
        <w:t>.</w:t>
      </w:r>
    </w:p>
    <w:p w14:paraId="3E9C377F" w14:textId="3CD9F18C" w:rsidR="00DD212F" w:rsidRDefault="00DD212F" w:rsidP="007820A1">
      <w:r>
        <w:t>A linguagem não obteve sucesso em seu objetivo inicial que era para substituir o JavaScript, mas com a grande evolução do Flutter, o Dart voltou a ganhar o público novamente.</w:t>
      </w:r>
    </w:p>
    <w:p w14:paraId="140844A0" w14:textId="69EF7A72" w:rsidR="00016082" w:rsidRDefault="00A93B1B" w:rsidP="00016082">
      <w:r>
        <w:t>Essa tecnologia foi inspirada na linguagem C, sendo assim, facilitando migrações de desenvolvedores que já trabalham com Java, C# e outras linguagens similares.</w:t>
      </w:r>
    </w:p>
    <w:p w14:paraId="166C6AE9" w14:textId="77777777" w:rsidR="001F0690" w:rsidRDefault="001F0690" w:rsidP="00016082">
      <w:pPr>
        <w:rPr>
          <w:b/>
          <w:color w:val="FF0000"/>
        </w:rPr>
      </w:pPr>
    </w:p>
    <w:p w14:paraId="2518092E" w14:textId="5D743A0A" w:rsidR="00806CD0" w:rsidRDefault="00806CD0" w:rsidP="00326721">
      <w:pPr>
        <w:pStyle w:val="Ttulo2"/>
      </w:pPr>
      <w:bookmarkStart w:id="51" w:name="_Toc49965775"/>
      <w:r>
        <w:lastRenderedPageBreak/>
        <w:t>visual studio code</w:t>
      </w:r>
      <w:bookmarkEnd w:id="51"/>
    </w:p>
    <w:p w14:paraId="60A3844C" w14:textId="62A9D333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>e nesse trabalho será utilizado o Visual Studio Code</w:t>
      </w:r>
      <w:r w:rsidR="00F30B6F">
        <w:rPr>
          <w:rStyle w:val="Refdenotaderodap"/>
        </w:rPr>
        <w:footnoteReference w:id="18"/>
      </w:r>
      <w:r w:rsidR="00C61B24">
        <w:t>, que conforme Dionisio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multi</w:t>
      </w:r>
      <w:r w:rsidR="000D24DC">
        <w:t>-</w:t>
      </w:r>
      <w:r w:rsidR="008535DF">
        <w:t>plataforma</w:t>
      </w:r>
      <w:r w:rsidR="00FC2F1C">
        <w:t xml:space="preserve"> que foi</w:t>
      </w:r>
      <w:r w:rsidR="008535DF">
        <w:t xml:space="preserve"> desenvolvido pela empresa 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72BCA63F" w:rsidR="00BF632D" w:rsidRDefault="000D24DC" w:rsidP="00806CD0">
      <w:r>
        <w:t>Para esse</w:t>
      </w:r>
      <w:r w:rsidR="00BF632D">
        <w:t xml:space="preserve"> projeto em Flutter o Visual Studio Code </w:t>
      </w:r>
      <w:r w:rsidR="009432DE">
        <w:t>auxiliou</w:t>
      </w:r>
      <w:r w:rsidR="00BF632D">
        <w:t xml:space="preserve"> muito, pois nele é possível baixar plug-ins</w:t>
      </w:r>
      <w:r w:rsidR="004211CF">
        <w:rPr>
          <w:rStyle w:val="Refdenotaderodap"/>
        </w:rPr>
        <w:footnoteReference w:id="19"/>
      </w:r>
      <w:r w:rsidR="00BF632D">
        <w:t xml:space="preserve">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2AE2BBC8" w14:textId="181B49D3" w:rsidR="00747E0A" w:rsidRDefault="00747E0A" w:rsidP="00747E0A">
      <w:pPr>
        <w:pStyle w:val="Ttulo2"/>
      </w:pPr>
      <w:bookmarkStart w:id="52" w:name="_Toc49965776"/>
      <w:r>
        <w:t>intellij</w:t>
      </w:r>
      <w:r w:rsidR="00A7018E">
        <w:t xml:space="preserve"> </w:t>
      </w:r>
      <w:r>
        <w:t>IDEA</w:t>
      </w:r>
      <w:bookmarkEnd w:id="52"/>
    </w:p>
    <w:p w14:paraId="34342ABD" w14:textId="43A003DF" w:rsidR="0072357D" w:rsidRPr="0072357D" w:rsidRDefault="00A13F70" w:rsidP="0072357D">
      <w:r>
        <w:t xml:space="preserve">Segundo JetBrains (2020?), </w:t>
      </w:r>
      <w:r w:rsidR="00A7018E">
        <w:t>Intellij IDEA</w:t>
      </w:r>
      <w:r w:rsidR="005F6E7B">
        <w:rPr>
          <w:rStyle w:val="Refdenotaderodap"/>
        </w:rPr>
        <w:footnoteReference w:id="20"/>
      </w:r>
      <w:r w:rsidR="00A7018E">
        <w:t xml:space="preserve"> é uma plataforma de código aberto com objetivo de oferecer ferramentas para </w:t>
      </w:r>
      <w:r>
        <w:t>desenvolver</w:t>
      </w:r>
      <w:r w:rsidR="00A7018E">
        <w:t>.</w:t>
      </w:r>
      <w:r>
        <w:t xml:space="preserve"> Essa IDE (</w:t>
      </w:r>
      <w:r w:rsidRPr="00A13F70">
        <w:rPr>
          <w:i/>
        </w:rPr>
        <w:t>Integrated Development Environment</w:t>
      </w:r>
      <w:r>
        <w:t xml:space="preserve">) foi desenvolvida na linguagem de programação Java e oferece um comportamento de plataforma cruzada com o intuito de desenvolver ferramentas para quaisquer tipos de linguagens. </w:t>
      </w:r>
      <w:r w:rsidR="007B5E4D">
        <w:t>Todo seu código encontra-se no GitHub, sendo assim, possibilitando criação de plug-ins para auxílios de desenvolvimento pela comunidade interessada.</w:t>
      </w:r>
    </w:p>
    <w:p w14:paraId="1D628518" w14:textId="77777777" w:rsidR="00F624C9" w:rsidRDefault="00F624C9" w:rsidP="00806CD0"/>
    <w:p w14:paraId="67989E8B" w14:textId="3A8B013A" w:rsidR="00F624C9" w:rsidRDefault="00F624C9" w:rsidP="00F624C9">
      <w:pPr>
        <w:pStyle w:val="Ttulo2"/>
      </w:pPr>
      <w:bookmarkStart w:id="53" w:name="_Toc49965777"/>
      <w:r>
        <w:t>java</w:t>
      </w:r>
      <w:bookmarkEnd w:id="53"/>
    </w:p>
    <w:p w14:paraId="0E514E00" w14:textId="7F54FE17" w:rsidR="00790186" w:rsidRPr="00790186" w:rsidRDefault="00790186" w:rsidP="00790186">
      <w:r>
        <w:t>Java é uma linguagem de programação que foi criada pela empresa Microsystems no ano de 1995</w:t>
      </w:r>
      <w:r w:rsidR="00BF4535">
        <w:t xml:space="preserve"> conforme JAVA (2010?)</w:t>
      </w:r>
      <w:r>
        <w:t>.</w:t>
      </w:r>
      <w:r w:rsidR="00285DE6">
        <w:t xml:space="preserve"> Está linguagem é orientada a objetos e seu maior objetivo é </w:t>
      </w:r>
      <w:r w:rsidR="00BD06FA">
        <w:t>construir apenas um código</w:t>
      </w:r>
      <w:r w:rsidR="00285DE6">
        <w:t xml:space="preserve"> </w:t>
      </w:r>
      <w:r w:rsidR="00BD06FA">
        <w:t>e</w:t>
      </w:r>
      <w:r w:rsidR="00285DE6">
        <w:t xml:space="preserve"> seja utilizado por diversos tipos de dispositivos</w:t>
      </w:r>
      <w:r w:rsidR="007575EB">
        <w:t xml:space="preserve">, pois há uma </w:t>
      </w:r>
      <w:r w:rsidR="007575EB" w:rsidRPr="00BA01C1">
        <w:rPr>
          <w:i/>
        </w:rPr>
        <w:t>Java Virtual Machine</w:t>
      </w:r>
      <w:r w:rsidR="007575EB">
        <w:t xml:space="preserve"> que traduz o código para todos dispositivos</w:t>
      </w:r>
      <w:r w:rsidR="00BA01C1">
        <w:t>, porém para que isso seja realmente possível, o</w:t>
      </w:r>
      <w:r w:rsidR="007575EB">
        <w:t xml:space="preserve"> requisito mínimo</w:t>
      </w:r>
      <w:r w:rsidR="00BA01C1">
        <w:t xml:space="preserve"> é a</w:t>
      </w:r>
      <w:r w:rsidR="007575EB">
        <w:t xml:space="preserve"> instalação</w:t>
      </w:r>
      <w:r w:rsidR="00BA01C1">
        <w:t xml:space="preserve"> do próprio Java</w:t>
      </w:r>
      <w:r w:rsidR="00285DE6">
        <w:t>.</w:t>
      </w:r>
      <w:r>
        <w:t xml:space="preserve"> </w:t>
      </w:r>
      <w:r w:rsidR="00243923">
        <w:t xml:space="preserve">Em algumas </w:t>
      </w:r>
      <w:r w:rsidR="00243923">
        <w:lastRenderedPageBreak/>
        <w:t xml:space="preserve">aplicações </w:t>
      </w:r>
      <w:r w:rsidR="003B3470">
        <w:t>é</w:t>
      </w:r>
      <w:r w:rsidR="00243923">
        <w:t xml:space="preserve"> necessári</w:t>
      </w:r>
      <w:r w:rsidR="003B3470">
        <w:t>a</w:t>
      </w:r>
      <w:r w:rsidR="00243923">
        <w:t xml:space="preserve"> a utilização do Java em seu computador ou até mesmo em seu dispositivo móvel. </w:t>
      </w:r>
    </w:p>
    <w:p w14:paraId="19FE8B7E" w14:textId="77777777" w:rsidR="003C3D2D" w:rsidRDefault="003C3D2D" w:rsidP="00806CD0"/>
    <w:p w14:paraId="553A178C" w14:textId="344783A9" w:rsidR="003C3D2D" w:rsidRDefault="009C0FDD" w:rsidP="003C3D2D">
      <w:pPr>
        <w:pStyle w:val="Ttulo2"/>
      </w:pPr>
      <w:bookmarkStart w:id="54" w:name="_Toc49965778"/>
      <w:r>
        <w:t>SPRING BOOT</w:t>
      </w:r>
      <w:bookmarkEnd w:id="54"/>
    </w:p>
    <w:p w14:paraId="1F7B82B7" w14:textId="42F9EBBB" w:rsidR="001B7CF2" w:rsidRDefault="00BF4535" w:rsidP="001B7CF2">
      <w:r>
        <w:t>Segundo</w:t>
      </w:r>
      <w:r w:rsidR="00CE39B9">
        <w:t xml:space="preserve"> Afonso (2017), Spring Boot é uma ferramenta para agilizar configurações iniciais e publicações de aplicações no ecossistema Spring, dito isso, havendo uma rapidez considerável em executar o projeto que é trabalhado</w:t>
      </w:r>
      <w:r w:rsidR="009E1A33">
        <w:t xml:space="preserve">. No exemplo desse documento é a API Rest </w:t>
      </w:r>
      <w:r w:rsidR="00B51C6A">
        <w:t xml:space="preserve">feita com a linguagem de programação Java, </w:t>
      </w:r>
      <w:r w:rsidR="009E1A33">
        <w:t xml:space="preserve">que </w:t>
      </w:r>
      <w:r w:rsidR="005D5EFF">
        <w:t>tem</w:t>
      </w:r>
      <w:r w:rsidR="00B51C6A">
        <w:t xml:space="preserve"> como objetivo</w:t>
      </w:r>
      <w:r w:rsidR="009E1A33">
        <w:t xml:space="preserve"> devolver informações para o aplicativo</w:t>
      </w:r>
      <w:r w:rsidR="00B51C6A">
        <w:t xml:space="preserve"> através de requisições HTTP</w:t>
      </w:r>
      <w:r w:rsidR="006B697E">
        <w:rPr>
          <w:rStyle w:val="Refdenotaderodap"/>
        </w:rPr>
        <w:footnoteReference w:id="21"/>
      </w:r>
      <w:r w:rsidR="009E1A33">
        <w:t xml:space="preserve">. </w:t>
      </w:r>
      <w:r w:rsidR="00CE39B9">
        <w:t xml:space="preserve"> </w:t>
      </w:r>
    </w:p>
    <w:p w14:paraId="1DF7CE70" w14:textId="77777777" w:rsidR="0003333B" w:rsidRDefault="0003333B" w:rsidP="001B7CF2"/>
    <w:p w14:paraId="605274A1" w14:textId="77777777" w:rsidR="001B7CF2" w:rsidRDefault="001B7CF2" w:rsidP="001B7CF2">
      <w:pPr>
        <w:pStyle w:val="Ttulo2"/>
      </w:pPr>
      <w:bookmarkStart w:id="55" w:name="_Toc49965779"/>
      <w:r>
        <w:t>API REST</w:t>
      </w:r>
      <w:bookmarkEnd w:id="55"/>
    </w:p>
    <w:p w14:paraId="52942E79" w14:textId="2C29BD15" w:rsidR="00076AA0" w:rsidRDefault="00076AA0" w:rsidP="00076AA0">
      <w:r>
        <w:t>API (</w:t>
      </w:r>
      <w:r w:rsidRPr="00076AA0">
        <w:rPr>
          <w:i/>
        </w:rPr>
        <w:t>Application Programming Interface</w:t>
      </w:r>
      <w:r>
        <w:t>) de acordo com Pires (2017) é um grupo de regras e padrões</w:t>
      </w:r>
      <w:r w:rsidR="00C61D1E">
        <w:t xml:space="preserve"> definidos</w:t>
      </w:r>
      <w:r>
        <w:t xml:space="preserve"> e documentada </w:t>
      </w:r>
      <w:r w:rsidR="00C61D1E">
        <w:t>por uma</w:t>
      </w:r>
      <w:r>
        <w:t xml:space="preserve"> aplicação</w:t>
      </w:r>
      <w:r w:rsidR="00F976EC">
        <w:t xml:space="preserve"> para que essa aplicação seja utilizada por outras.</w:t>
      </w:r>
      <w:r w:rsidR="00B96B3D">
        <w:t xml:space="preserve"> O intuito dessa tecnologia é comunicações entre aplicações e com os usuários que as utilizam. </w:t>
      </w:r>
    </w:p>
    <w:p w14:paraId="424804FE" w14:textId="6F07CE99" w:rsidR="00132568" w:rsidRPr="00076AA0" w:rsidRDefault="00132568" w:rsidP="00076AA0">
      <w:r>
        <w:t>O Rest (</w:t>
      </w:r>
      <w:r w:rsidRPr="00132568">
        <w:rPr>
          <w:i/>
        </w:rPr>
        <w:t>Representational State Transfer</w:t>
      </w:r>
      <w:r>
        <w:t>)</w:t>
      </w:r>
      <w:r w:rsidR="00AE5C0B">
        <w:t xml:space="preserve"> é uma abstração da arquitetura Web. Nele é possível criar projetos com uma boa definição de interfaces, porém para que isso ocorra, há regras </w:t>
      </w:r>
      <w:r w:rsidR="009E0F10">
        <w:t xml:space="preserve">a serem seguidas. Se essas características forem feitas, </w:t>
      </w:r>
      <w:r w:rsidR="001D3F06">
        <w:t>é possível</w:t>
      </w:r>
      <w:r w:rsidR="00BA47E4">
        <w:t xml:space="preserve"> uma comunicação entre aplicações.</w:t>
      </w:r>
      <w:r w:rsidR="00AE5C0B">
        <w:t xml:space="preserve"> </w:t>
      </w:r>
    </w:p>
    <w:p w14:paraId="4E8CD214" w14:textId="77777777" w:rsidR="001B7CF2" w:rsidRPr="001B7CF2" w:rsidRDefault="001B7CF2" w:rsidP="001B7CF2"/>
    <w:p w14:paraId="5E899B2F" w14:textId="50189F88" w:rsidR="003C3D2D" w:rsidRDefault="001B7CF2" w:rsidP="001B7CF2">
      <w:pPr>
        <w:pStyle w:val="Ttulo2"/>
      </w:pPr>
      <w:bookmarkStart w:id="56" w:name="_Toc49965780"/>
      <w:r>
        <w:t>MONGODB</w:t>
      </w:r>
      <w:bookmarkEnd w:id="56"/>
    </w:p>
    <w:p w14:paraId="36FCDB51" w14:textId="4F61072F" w:rsidR="0000315B" w:rsidRDefault="0000315B" w:rsidP="0000315B">
      <w:r>
        <w:t xml:space="preserve">Conforme Soares (2016) MongoDB é um banco de dados orientado a documentos (NoSQL) que é </w:t>
      </w:r>
      <w:r w:rsidR="00A7018E">
        <w:t>de código aberto</w:t>
      </w:r>
      <w:r>
        <w:t xml:space="preserve"> e que foi desenvolvido em c++. Por ser orientado a documentos, não há a obrigatoriedade de se preocupar com a estrutura de dados, como colunas e tipos de valores.</w:t>
      </w:r>
      <w:r w:rsidR="004B6B8C">
        <w:t xml:space="preserve"> Esse banco é muito semelhante a estrutura JSON, que acaba facilitando a </w:t>
      </w:r>
      <w:r w:rsidR="004B6B8C">
        <w:lastRenderedPageBreak/>
        <w:t>leitura e escrita dos dados.</w:t>
      </w:r>
      <w:r w:rsidR="007800B4">
        <w:t xml:space="preserve"> Diferente de um banco de dados estruturado, o MongoDB armazena documentos e </w:t>
      </w:r>
      <w:r w:rsidR="00443472">
        <w:t>coleç</w:t>
      </w:r>
      <w:r w:rsidR="008F1368">
        <w:t xml:space="preserve">ões, onde documentos seriam as tabelas e </w:t>
      </w:r>
      <w:r w:rsidR="000844D7">
        <w:t>as coleções</w:t>
      </w:r>
      <w:r w:rsidR="008F1368">
        <w:t xml:space="preserve"> seriam a</w:t>
      </w:r>
      <w:r w:rsidR="000844D7">
        <w:t>s</w:t>
      </w:r>
      <w:r w:rsidR="008F1368">
        <w:t xml:space="preserve"> base</w:t>
      </w:r>
      <w:r w:rsidR="000844D7">
        <w:t>s</w:t>
      </w:r>
      <w:r w:rsidR="008F1368">
        <w:t xml:space="preserve"> de dado</w:t>
      </w:r>
      <w:r w:rsidR="000844D7">
        <w:t>s</w:t>
      </w:r>
      <w:r w:rsidR="008F1368">
        <w:t>.</w:t>
      </w:r>
    </w:p>
    <w:p w14:paraId="636F0736" w14:textId="62BF7540" w:rsidR="00DC26CA" w:rsidRPr="0000315B" w:rsidRDefault="000B760F" w:rsidP="0000315B">
      <w:r>
        <w:t>MongoDB</w:t>
      </w:r>
      <w:r w:rsidR="00443472">
        <w:t xml:space="preserve"> vem com o objetivo de ter uma melhor performance </w:t>
      </w:r>
      <w:r>
        <w:t>para uma gama gigante de dados</w:t>
      </w:r>
      <w:r w:rsidR="00586A4D">
        <w:t xml:space="preserve"> em comparação a</w:t>
      </w:r>
      <w:r w:rsidR="00443472">
        <w:t xml:space="preserve"> ban</w:t>
      </w:r>
      <w:r w:rsidR="00586A4D">
        <w:t>c</w:t>
      </w:r>
      <w:r w:rsidR="00443472">
        <w:t>o de dados convencionais</w:t>
      </w:r>
      <w:r>
        <w:t xml:space="preserve">, </w:t>
      </w:r>
      <w:r w:rsidR="00586A4D">
        <w:t xml:space="preserve">porém </w:t>
      </w:r>
      <w:r>
        <w:t xml:space="preserve">tudo isso é possível </w:t>
      </w:r>
      <w:r w:rsidR="00586A4D">
        <w:t>por causa da desnormalização (</w:t>
      </w:r>
      <w:r w:rsidR="0098560D">
        <w:t>dados redundantes</w:t>
      </w:r>
      <w:r w:rsidR="00586A4D">
        <w:t>).</w:t>
      </w:r>
    </w:p>
    <w:p w14:paraId="5BAD128D" w14:textId="77777777" w:rsidR="001B7CF2" w:rsidRPr="001B7CF2" w:rsidRDefault="001B7CF2" w:rsidP="001B7CF2"/>
    <w:p w14:paraId="60133423" w14:textId="56CBC10B" w:rsidR="003C3D2D" w:rsidRDefault="001C0386" w:rsidP="003C3D2D">
      <w:pPr>
        <w:pStyle w:val="Ttulo2"/>
      </w:pPr>
      <w:bookmarkStart w:id="57" w:name="_Toc49965781"/>
      <w:r>
        <w:t xml:space="preserve">AWS </w:t>
      </w:r>
      <w:r w:rsidR="003C3D2D">
        <w:t>AMAZON EC2</w:t>
      </w:r>
      <w:bookmarkEnd w:id="57"/>
      <w:r w:rsidR="003C3D2D">
        <w:t xml:space="preserve"> </w:t>
      </w:r>
    </w:p>
    <w:p w14:paraId="6E20BAF6" w14:textId="6A8152E4" w:rsidR="001C0386" w:rsidRPr="001C0386" w:rsidRDefault="001C0386" w:rsidP="001C0386">
      <w:r>
        <w:t>De acordo com Amazon (2020) o Amazon EC2 (</w:t>
      </w:r>
      <w:r w:rsidRPr="001C0386">
        <w:rPr>
          <w:i/>
        </w:rPr>
        <w:t>Amazon Elastic Compute Cloud</w:t>
      </w:r>
      <w:r>
        <w:t xml:space="preserve">) é um serviço computacional dimensionável em nuvem, que oferece </w:t>
      </w:r>
      <w:r w:rsidR="00613A35">
        <w:t>um serviço que dispensa o investimento em máquinas físicas</w:t>
      </w:r>
      <w:r w:rsidR="00DC26CA">
        <w:t xml:space="preserve"> e que</w:t>
      </w:r>
      <w:r w:rsidR="00613A35">
        <w:t xml:space="preserve"> </w:t>
      </w:r>
      <w:r w:rsidR="00DC26CA">
        <w:t>oferece</w:t>
      </w:r>
      <w:r w:rsidR="00613A35">
        <w:t xml:space="preserve"> uma função mais prática, podendo pagar somente pelo que for usar e cancelar o serviço quando quiser.</w:t>
      </w:r>
      <w:r w:rsidR="007E47EE">
        <w:t xml:space="preserve"> </w:t>
      </w:r>
      <w:r w:rsidR="009F6830">
        <w:t>T</w:t>
      </w:r>
      <w:r w:rsidR="007E47EE">
        <w:t xml:space="preserve">ambém há serviços como abrir </w:t>
      </w:r>
      <w:r w:rsidR="009F6830">
        <w:t>mais de um</w:t>
      </w:r>
      <w:r w:rsidR="007E47EE">
        <w:t xml:space="preserve"> </w:t>
      </w:r>
      <w:r w:rsidR="009F6830">
        <w:t>servidor virtual</w:t>
      </w:r>
      <w:r w:rsidR="007E47EE">
        <w:t>, configurar a seguran</w:t>
      </w:r>
      <w:r w:rsidR="009F6830">
        <w:t xml:space="preserve">ça e gerenciar o armazenamento da máquina. </w:t>
      </w:r>
      <w:r w:rsidR="00923A4D">
        <w:t>Em conclusão,</w:t>
      </w:r>
      <w:r w:rsidR="003F0FEF">
        <w:t xml:space="preserve"> é a disponibilização de soluções de TI</w:t>
      </w:r>
      <w:r w:rsidR="001C0EF4">
        <w:rPr>
          <w:rStyle w:val="Refdenotaderodap"/>
        </w:rPr>
        <w:footnoteReference w:id="22"/>
      </w:r>
      <w:r w:rsidR="003F0FEF">
        <w:t xml:space="preserve"> sob demanda pela internet.</w:t>
      </w:r>
    </w:p>
    <w:p w14:paraId="77D06848" w14:textId="77777777" w:rsidR="003C3D2D" w:rsidRDefault="003C3D2D" w:rsidP="003C3D2D"/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bookmarkStart w:id="58" w:name="_Toc49965782"/>
      <w:r w:rsidRPr="00756570">
        <w:lastRenderedPageBreak/>
        <w:t>PROPOSTA DE MODELAGEM DO ESTUDO DE CASO</w:t>
      </w:r>
      <w:bookmarkEnd w:id="58"/>
    </w:p>
    <w:p w14:paraId="1ADAAF9F" w14:textId="4486D41C" w:rsidR="00966AF1" w:rsidRDefault="00116E81" w:rsidP="00325D37">
      <w:r>
        <w:t xml:space="preserve">Pensando na facilitação do desenvolvimento do aplicativo, nessa </w:t>
      </w:r>
      <w:r w:rsidR="00794623">
        <w:t>seção</w:t>
      </w:r>
      <w:r>
        <w:t xml:space="preserve">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>todos exemplos abaixo, foi utilizado o Astah Community que foi citado anteriormente.</w:t>
      </w:r>
    </w:p>
    <w:p w14:paraId="7897EE7A" w14:textId="67A7A62C" w:rsidR="0058636B" w:rsidRDefault="0058636B" w:rsidP="00325D37">
      <w:r>
        <w:t xml:space="preserve">Para melhorar a compreensão, será explicado mais sobre o objetivo da aplicação mencionada nesse trabalho. </w:t>
      </w:r>
      <w:r w:rsidR="005F6953">
        <w:t xml:space="preserve">Podemos usar o seguinte exemplo, </w:t>
      </w:r>
      <w:r w:rsidR="00062962">
        <w:t>o usuário</w:t>
      </w:r>
      <w:r w:rsidR="005F6953">
        <w:t xml:space="preserve"> tem suas contas do mês </w:t>
      </w:r>
      <w:r w:rsidR="00062962">
        <w:t>corrente</w:t>
      </w:r>
      <w:r w:rsidR="005F6953">
        <w:t xml:space="preserve"> e dos meses seguintes, mas o mesmo não tem a informação de seu saldo para cada mês, dito isso, o aplicativo armazena todas informações de contas atuais e futuras</w:t>
      </w:r>
      <w:r w:rsidR="00062962">
        <w:t xml:space="preserve"> e seus recebimentos</w:t>
      </w:r>
      <w:r w:rsidR="0002539E">
        <w:t xml:space="preserve"> (salário, empréstimos</w:t>
      </w:r>
      <w:r w:rsidR="00FB1133">
        <w:t>, etc</w:t>
      </w:r>
      <w:r w:rsidR="0002539E">
        <w:t>)</w:t>
      </w:r>
      <w:r w:rsidR="005F6953">
        <w:t xml:space="preserve">, </w:t>
      </w:r>
      <w:r w:rsidR="0002539E">
        <w:t>com a possibilidade de inserir contas parcelada</w:t>
      </w:r>
      <w:r w:rsidR="00FB1133">
        <w:t>s</w:t>
      </w:r>
      <w:r w:rsidR="0002539E">
        <w:t>,</w:t>
      </w:r>
      <w:r w:rsidR="005F6953">
        <w:t xml:space="preserve"> que </w:t>
      </w:r>
      <w:r w:rsidR="0002539E">
        <w:t>serão</w:t>
      </w:r>
      <w:r w:rsidR="005F6953">
        <w:t xml:space="preserve"> gerada</w:t>
      </w:r>
      <w:r w:rsidR="0002539E">
        <w:t>s</w:t>
      </w:r>
      <w:r w:rsidR="005F6953">
        <w:t xml:space="preserve"> automaticamente</w:t>
      </w:r>
      <w:r w:rsidR="0002539E">
        <w:t xml:space="preserve"> pelo aplicativo, sendo assim, inserindo somente uma vez.</w:t>
      </w:r>
      <w:r w:rsidR="00AC1B2D">
        <w:t xml:space="preserve"> Com as informações inseridas de pagamentos e recebimentos, o aplicativo informa seu saldo para cada mês.</w:t>
      </w:r>
      <w:r w:rsidR="005F6953">
        <w:t xml:space="preserve"> </w:t>
      </w:r>
      <w:r w:rsidR="000910AC">
        <w:t>Confira a ilustração a seguir de um exemplo:</w:t>
      </w:r>
    </w:p>
    <w:p w14:paraId="1C25108E" w14:textId="77777777" w:rsidR="00415073" w:rsidRDefault="000910AC" w:rsidP="00415073">
      <w:pPr>
        <w:keepNext/>
        <w:jc w:val="center"/>
      </w:pPr>
      <w:r w:rsidRPr="000910AC">
        <w:rPr>
          <w:noProof/>
          <w:lang w:eastAsia="pt-BR"/>
        </w:rPr>
        <w:drawing>
          <wp:inline distT="0" distB="0" distL="0" distR="0" wp14:anchorId="0D9E2BD1" wp14:editId="085C57F7">
            <wp:extent cx="1506847" cy="318976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1006" cy="31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B7F6" w14:textId="219BE6B2" w:rsidR="000910AC" w:rsidRDefault="00415073" w:rsidP="00652500">
      <w:pPr>
        <w:pStyle w:val="Legenda"/>
      </w:pPr>
      <w:bookmarkStart w:id="59" w:name="_Toc48406096"/>
      <w:bookmarkStart w:id="60" w:name="_Toc49965809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17</w:t>
      </w:r>
      <w:r w:rsidR="003874EB">
        <w:rPr>
          <w:noProof/>
        </w:rPr>
        <w:fldChar w:fldCharType="end"/>
      </w:r>
      <w:r>
        <w:t>: Exemplo da interface gráfica da lista de pagamentos</w:t>
      </w:r>
      <w:bookmarkEnd w:id="59"/>
      <w:bookmarkEnd w:id="60"/>
    </w:p>
    <w:p w14:paraId="267B93E3" w14:textId="0BDABE77" w:rsidR="000910AC" w:rsidRDefault="000910AC" w:rsidP="000910AC">
      <w:pPr>
        <w:jc w:val="center"/>
      </w:pPr>
    </w:p>
    <w:p w14:paraId="61C99200" w14:textId="3958F627" w:rsidR="000910AC" w:rsidRDefault="000910AC" w:rsidP="000910AC">
      <w:r>
        <w:t>Para o exemplo da imagem acima</w:t>
      </w:r>
      <w:r w:rsidR="0032572F">
        <w:t xml:space="preserve"> (Figura 17)</w:t>
      </w:r>
      <w:r w:rsidR="00005FA1">
        <w:t>,</w:t>
      </w:r>
      <w:r>
        <w:t xml:space="preserve"> temos um total para pagar em </w:t>
      </w:r>
      <w:r w:rsidR="005C0698">
        <w:t>agosto</w:t>
      </w:r>
      <w:r>
        <w:t xml:space="preserve"> de 2020 de 2170,38 reais e 2500,00 reais para receber, dito isso, havendo um saldo positivo de 329,62 reais nesse mês.</w:t>
      </w:r>
    </w:p>
    <w:p w14:paraId="4D70B8E9" w14:textId="7872B176" w:rsidR="00346A7B" w:rsidRDefault="00346A7B" w:rsidP="00346A7B">
      <w:pPr>
        <w:pStyle w:val="Ttulo2"/>
      </w:pPr>
      <w:bookmarkStart w:id="61" w:name="_Toc49965783"/>
      <w:r>
        <w:lastRenderedPageBreak/>
        <w:t>MAPA MENTAL</w:t>
      </w:r>
      <w:bookmarkEnd w:id="61"/>
    </w:p>
    <w:p w14:paraId="6243E6BB" w14:textId="5810B0B2" w:rsidR="00934B30" w:rsidRPr="00934B30" w:rsidRDefault="00934B30" w:rsidP="00934B30">
      <w:r>
        <w:t xml:space="preserve">Com intuito de entender mais um pouco sobre o que foi pensado para a solução desse projeto, foi construída o mapa mental do mesmo, que está sendo ilustrada na </w:t>
      </w:r>
      <w:r w:rsidR="003A372B">
        <w:t>imagem</w:t>
      </w:r>
      <w:r>
        <w:t xml:space="preserve"> abaixo</w:t>
      </w:r>
      <w:r w:rsidR="003A372B">
        <w:t xml:space="preserve"> (Figura 18)</w:t>
      </w:r>
      <w:r>
        <w:t>:</w:t>
      </w:r>
    </w:p>
    <w:p w14:paraId="774AA2A4" w14:textId="77777777" w:rsidR="003A372B" w:rsidRDefault="003F1FF7" w:rsidP="003A372B">
      <w:pPr>
        <w:keepNext/>
      </w:pPr>
      <w:r w:rsidRPr="003F1FF7">
        <w:rPr>
          <w:noProof/>
          <w:lang w:eastAsia="pt-BR"/>
        </w:rPr>
        <w:drawing>
          <wp:inline distT="0" distB="0" distL="0" distR="0" wp14:anchorId="6C9AFE80" wp14:editId="2FB30C33">
            <wp:extent cx="6120130" cy="4809490"/>
            <wp:effectExtent l="57150" t="57150" r="109220" b="1054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94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32440" w14:textId="72F80FDF" w:rsidR="003F1FF7" w:rsidRPr="003F1FF7" w:rsidRDefault="003A372B" w:rsidP="00652500">
      <w:pPr>
        <w:pStyle w:val="Legenda"/>
      </w:pPr>
      <w:bookmarkStart w:id="62" w:name="_Toc49965810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18</w:t>
      </w:r>
      <w:r w:rsidR="00652500">
        <w:rPr>
          <w:noProof/>
        </w:rPr>
        <w:fldChar w:fldCharType="end"/>
      </w:r>
      <w:r>
        <w:t>: Mapa mental</w:t>
      </w:r>
      <w:bookmarkEnd w:id="62"/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bookmarkStart w:id="63" w:name="_Toc49965784"/>
      <w:r>
        <w:t>DIAGRAMA DE CASO DE USO</w:t>
      </w:r>
      <w:bookmarkEnd w:id="63"/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</w:t>
      </w:r>
      <w:r w:rsidRPr="00491AF8">
        <w:lastRenderedPageBreak/>
        <w:t xml:space="preserve">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0D2B2F72" w14:textId="1B3FE874" w:rsidR="00A55315" w:rsidRDefault="00755FEC" w:rsidP="0046319D">
      <w:r w:rsidRPr="00755FEC">
        <w:t xml:space="preserve">A </w:t>
      </w:r>
      <w:r w:rsidR="003A372B">
        <w:t>Figura 19</w:t>
      </w:r>
      <w:r w:rsidRPr="00755FEC">
        <w:t xml:space="preserve"> </w:t>
      </w:r>
      <w:r w:rsidR="00B61BA3">
        <w:t>abaixo</w:t>
      </w:r>
      <w:r w:rsidR="003A372B">
        <w:t>,</w:t>
      </w:r>
      <w:r w:rsidRPr="00755FEC">
        <w:t xml:space="preserve"> apresenta o Diagrama de Caso de Uso geral</w:t>
      </w:r>
      <w:r>
        <w:t>.</w:t>
      </w:r>
    </w:p>
    <w:p w14:paraId="1D7AF115" w14:textId="14AE6EDE" w:rsidR="004612D3" w:rsidRDefault="004612D3" w:rsidP="0046319D"/>
    <w:p w14:paraId="2BD7E2F2" w14:textId="77777777" w:rsidR="00B61BA3" w:rsidRDefault="000442DD" w:rsidP="00B61BA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7CD0" w14:textId="77C522B1" w:rsidR="004612D3" w:rsidRDefault="00B61BA3" w:rsidP="00652500">
      <w:pPr>
        <w:pStyle w:val="Legenda"/>
      </w:pPr>
      <w:bookmarkStart w:id="64" w:name="_Toc48406097"/>
      <w:bookmarkStart w:id="65" w:name="_Toc49965811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19</w:t>
      </w:r>
      <w:r w:rsidR="003874EB">
        <w:rPr>
          <w:noProof/>
        </w:rPr>
        <w:fldChar w:fldCharType="end"/>
      </w:r>
      <w:r w:rsidRPr="009F28CA">
        <w:t>: Diagrama de Caso de Uso – Geral</w:t>
      </w:r>
      <w:bookmarkEnd w:id="64"/>
      <w:bookmarkEnd w:id="65"/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588A3388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r w:rsidR="00ED0DBC">
              <w:t>“</w:t>
            </w:r>
            <w:r w:rsidR="00587404">
              <w:rPr>
                <w:b/>
              </w:rPr>
              <w:t>Acessar</w:t>
            </w:r>
            <w:r w:rsidR="00ED0DBC">
              <w:t>”</w:t>
            </w:r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E4D9DA8" w14:textId="597AC787" w:rsidR="00BA4500" w:rsidRDefault="00491B6C" w:rsidP="0024731D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62B0A88C" w14:textId="2F57E1B6" w:rsidR="00BA4500" w:rsidRDefault="0024731D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Solicita cadastro para o administrador do sistema;</w:t>
            </w:r>
          </w:p>
          <w:p w14:paraId="2EFF93D9" w14:textId="3D8D9D82" w:rsidR="00BA4500" w:rsidRDefault="00BA4500" w:rsidP="0024731D">
            <w:pPr>
              <w:pStyle w:val="PargrafodaLista"/>
              <w:keepNext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</w:t>
            </w:r>
            <w:r w:rsidR="0024731D">
              <w:t>acesso</w:t>
            </w:r>
            <w:r w:rsidR="00C22E2C">
              <w:t>.</w:t>
            </w:r>
          </w:p>
        </w:tc>
      </w:tr>
    </w:tbl>
    <w:p w14:paraId="213062D7" w14:textId="77777777" w:rsidR="001D24AE" w:rsidRDefault="001D24AE" w:rsidP="00652500">
      <w:pPr>
        <w:pStyle w:val="Legenda"/>
      </w:pPr>
    </w:p>
    <w:p w14:paraId="2C6E89BB" w14:textId="53BDBD4F" w:rsidR="00BA4500" w:rsidRDefault="001D24AE" w:rsidP="00652500">
      <w:pPr>
        <w:pStyle w:val="Legenda"/>
      </w:pPr>
      <w:bookmarkStart w:id="66" w:name="_Toc48406098"/>
      <w:bookmarkStart w:id="67" w:name="_Toc49965812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20</w:t>
      </w:r>
      <w:r w:rsidR="003874EB">
        <w:rPr>
          <w:noProof/>
        </w:rPr>
        <w:fldChar w:fldCharType="end"/>
      </w:r>
      <w:r w:rsidRPr="00E874F5">
        <w:t>: Diagrama de Caso de Uso – Fazer login</w:t>
      </w:r>
      <w:bookmarkEnd w:id="66"/>
      <w:bookmarkEnd w:id="67"/>
    </w:p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2967A25C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Evento inicial</w:t>
            </w:r>
            <w:r>
              <w:t xml:space="preserve">: O usuário </w:t>
            </w:r>
            <w:r w:rsidR="00303DCD">
              <w:t>inicia</w:t>
            </w:r>
            <w:r>
              <w:t xml:space="preserve"> </w:t>
            </w:r>
            <w:r w:rsidR="00303DCD">
              <w:t>a funcionalidade pressionando o botão</w:t>
            </w:r>
            <w:r>
              <w:t xml:space="preserve">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4487C84A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</w:t>
            </w:r>
            <w:r w:rsidR="005B5A69">
              <w:t>pressiona</w:t>
            </w:r>
            <w:r>
              <w:t xml:space="preserve">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47E0EA4F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</w:t>
            </w:r>
            <w:r w:rsidR="005B5A69">
              <w:t>grava</w:t>
            </w:r>
            <w:r>
              <w:t xml:space="preserve">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D24AE">
            <w:pPr>
              <w:pStyle w:val="PargrafodaLista"/>
              <w:keepNext/>
              <w:numPr>
                <w:ilvl w:val="0"/>
                <w:numId w:val="22"/>
              </w:numPr>
              <w:jc w:val="left"/>
            </w:pPr>
            <w:r>
              <w:lastRenderedPageBreak/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592CA7DB" w14:textId="77777777" w:rsidR="001D24AE" w:rsidRDefault="001D24AE" w:rsidP="00652500">
      <w:pPr>
        <w:pStyle w:val="Legenda"/>
      </w:pPr>
    </w:p>
    <w:p w14:paraId="61A16C8B" w14:textId="2AA3D346" w:rsidR="00383DD5" w:rsidRDefault="001D24AE" w:rsidP="00652500">
      <w:pPr>
        <w:pStyle w:val="Legenda"/>
      </w:pPr>
      <w:bookmarkStart w:id="68" w:name="_Toc48406099"/>
      <w:bookmarkStart w:id="69" w:name="_Toc49965813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21</w:t>
      </w:r>
      <w:r w:rsidR="003874EB">
        <w:rPr>
          <w:noProof/>
        </w:rPr>
        <w:fldChar w:fldCharType="end"/>
      </w:r>
      <w:r w:rsidRPr="00B07759">
        <w:t>: Diagrama de Caso de Uso – Inserir receita ou despesa</w:t>
      </w:r>
      <w:bookmarkEnd w:id="68"/>
      <w:bookmarkEnd w:id="69"/>
    </w:p>
    <w:p w14:paraId="69ECEB62" w14:textId="77777777" w:rsidR="001D24AE" w:rsidRPr="001D24AE" w:rsidRDefault="001D24AE" w:rsidP="001D24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09C93C26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 xml:space="preserve">: O usuário consegue ver todas as transações </w:t>
            </w:r>
            <w:r w:rsidR="006A0CA4">
              <w:t>realizadas</w:t>
            </w:r>
            <w:r>
              <w:t>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CF940C5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 xml:space="preserve">: O ator </w:t>
            </w:r>
            <w:r w:rsidR="0071611A">
              <w:t>pressiona o cartão de</w:t>
            </w:r>
            <w:r>
              <w:t xml:space="preserve">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77ABA296" w14:textId="407C6A9D" w:rsidR="00574CCF" w:rsidRDefault="00574CCF" w:rsidP="00812496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1D24AE">
            <w:pPr>
              <w:pStyle w:val="PargrafodaLista"/>
              <w:keepNext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0CDB6E8C" w14:textId="77777777" w:rsidR="001D24AE" w:rsidRDefault="001D24AE" w:rsidP="00652500">
      <w:pPr>
        <w:pStyle w:val="Legenda"/>
      </w:pPr>
    </w:p>
    <w:p w14:paraId="1F9A700D" w14:textId="3CD685E5" w:rsidR="000F4DC6" w:rsidRPr="00491AF8" w:rsidRDefault="001D24AE" w:rsidP="00652500">
      <w:pPr>
        <w:pStyle w:val="Legenda"/>
      </w:pPr>
      <w:bookmarkStart w:id="70" w:name="_Toc48406100"/>
      <w:bookmarkStart w:id="71" w:name="_Toc49965814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22</w:t>
      </w:r>
      <w:r w:rsidR="003874EB">
        <w:rPr>
          <w:noProof/>
        </w:rPr>
        <w:fldChar w:fldCharType="end"/>
      </w:r>
      <w:r w:rsidRPr="00CA1E33">
        <w:t>: Diagrama de Caso de Uso – Exibir transações</w:t>
      </w:r>
      <w:bookmarkEnd w:id="70"/>
      <w:bookmarkEnd w:id="71"/>
    </w:p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827DDC">
            <w:pPr>
              <w:pStyle w:val="PargrafodaLista"/>
              <w:keepNext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51F0E2E" w14:textId="77777777" w:rsidR="00827DDC" w:rsidRDefault="00827DDC" w:rsidP="00652500">
      <w:pPr>
        <w:pStyle w:val="Legenda"/>
      </w:pPr>
    </w:p>
    <w:p w14:paraId="7AB37A0F" w14:textId="5029228B" w:rsidR="00827DDC" w:rsidRDefault="00827DDC" w:rsidP="00652500">
      <w:pPr>
        <w:pStyle w:val="Legenda"/>
      </w:pPr>
      <w:bookmarkStart w:id="72" w:name="_Toc48406101"/>
      <w:bookmarkStart w:id="73" w:name="_Toc49965815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23</w:t>
      </w:r>
      <w:r w:rsidR="003874EB">
        <w:rPr>
          <w:noProof/>
        </w:rPr>
        <w:fldChar w:fldCharType="end"/>
      </w:r>
      <w:r w:rsidRPr="00363F36">
        <w:t>: Diagrama de Caso de Uso – Notifica pagamento</w:t>
      </w:r>
      <w:bookmarkEnd w:id="72"/>
      <w:bookmarkEnd w:id="73"/>
    </w:p>
    <w:p w14:paraId="5A6208B4" w14:textId="12BE790E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827DDC">
            <w:pPr>
              <w:pStyle w:val="PargrafodaLista"/>
              <w:keepNext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559BC40" w14:textId="77777777" w:rsidR="00827DDC" w:rsidRDefault="00827DDC" w:rsidP="00652500">
      <w:pPr>
        <w:pStyle w:val="Legenda"/>
      </w:pPr>
    </w:p>
    <w:p w14:paraId="656A4B5E" w14:textId="046943C6" w:rsidR="0004457B" w:rsidRDefault="00827DDC" w:rsidP="00652500">
      <w:pPr>
        <w:pStyle w:val="Legenda"/>
      </w:pPr>
      <w:bookmarkStart w:id="74" w:name="_Toc48406102"/>
      <w:bookmarkStart w:id="75" w:name="_Toc49965816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24</w:t>
      </w:r>
      <w:r w:rsidR="003874EB">
        <w:rPr>
          <w:noProof/>
        </w:rPr>
        <w:fldChar w:fldCharType="end"/>
      </w:r>
      <w:r w:rsidRPr="006D65C5">
        <w:t>: Diagrama de Caso de Uso – Notifica vencimento</w:t>
      </w:r>
      <w:bookmarkEnd w:id="74"/>
      <w:bookmarkEnd w:id="75"/>
    </w:p>
    <w:p w14:paraId="116B2972" w14:textId="77777777" w:rsidR="0094676A" w:rsidRPr="0094676A" w:rsidRDefault="0094676A" w:rsidP="0094676A"/>
    <w:p w14:paraId="1BF21447" w14:textId="77777777" w:rsidR="006850C7" w:rsidRPr="006850C7" w:rsidRDefault="006850C7" w:rsidP="006850C7"/>
    <w:p w14:paraId="7C26E2E1" w14:textId="3578D5F6" w:rsidR="0046319D" w:rsidRDefault="0046319D" w:rsidP="0046319D">
      <w:pPr>
        <w:pStyle w:val="Ttulo2"/>
      </w:pPr>
      <w:bookmarkStart w:id="76" w:name="_Toc49965785"/>
      <w:r>
        <w:t>DIAGRAMA DE CLASSES</w:t>
      </w:r>
      <w:bookmarkEnd w:id="76"/>
    </w:p>
    <w:p w14:paraId="7D68621B" w14:textId="77777777" w:rsidR="004612D3" w:rsidRDefault="004612D3" w:rsidP="004612D3"/>
    <w:p w14:paraId="75CB24D3" w14:textId="6C25F213" w:rsidR="0046319D" w:rsidRDefault="004612D3" w:rsidP="003F09DE">
      <w:r>
        <w:t>O diagrama de classe é um diagrama que tem como público alvo pessoas que estão desenvolvendo o projeto, mais específico para o desenvolvedor, pois de acordo com Tybel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3A3E96D7" w14:textId="30DC6EBE" w:rsidR="00D4000D" w:rsidRDefault="00A9435F" w:rsidP="00A9435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39147E4" wp14:editId="1226C868">
            <wp:extent cx="4508204" cy="2626900"/>
            <wp:effectExtent l="0" t="0" r="6985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Atividade 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19" cy="2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53FB" w14:textId="435B8E83" w:rsidR="00771DE8" w:rsidRDefault="00D4000D" w:rsidP="00652500">
      <w:pPr>
        <w:pStyle w:val="Legenda"/>
      </w:pPr>
      <w:bookmarkStart w:id="77" w:name="_Toc48406103"/>
      <w:bookmarkStart w:id="78" w:name="_Toc49965817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25</w:t>
      </w:r>
      <w:r w:rsidR="003874EB">
        <w:rPr>
          <w:noProof/>
        </w:rPr>
        <w:fldChar w:fldCharType="end"/>
      </w:r>
      <w:r>
        <w:t>: Diagrama de classe</w:t>
      </w:r>
      <w:bookmarkEnd w:id="77"/>
      <w:bookmarkEnd w:id="78"/>
    </w:p>
    <w:p w14:paraId="1AD4CA38" w14:textId="77777777" w:rsidR="00190F28" w:rsidRPr="00190F28" w:rsidRDefault="00190F28" w:rsidP="00190F28"/>
    <w:p w14:paraId="58133F18" w14:textId="470151B1" w:rsidR="0099605C" w:rsidRPr="00834586" w:rsidRDefault="00AB1C72" w:rsidP="0046319D">
      <w:r w:rsidRPr="00834586">
        <w:lastRenderedPageBreak/>
        <w:t xml:space="preserve">A leitura da </w:t>
      </w:r>
      <w:r w:rsidR="00F63412">
        <w:t>imagem</w:t>
      </w:r>
      <w:r w:rsidRPr="00834586">
        <w:t xml:space="preserve"> exibida</w:t>
      </w:r>
      <w:r w:rsidR="00F63412">
        <w:t xml:space="preserve"> na página anterior</w:t>
      </w:r>
      <w:r w:rsidRPr="00834586">
        <w:t xml:space="preserve"> é da seguinte forma:</w:t>
      </w:r>
    </w:p>
    <w:p w14:paraId="72144DA0" w14:textId="2D436E0A" w:rsidR="00AB1C72" w:rsidRPr="00834586" w:rsidRDefault="00D66B69" w:rsidP="00AB1C72">
      <w:pPr>
        <w:pStyle w:val="PargrafodaLista"/>
        <w:numPr>
          <w:ilvl w:val="0"/>
          <w:numId w:val="14"/>
        </w:numPr>
      </w:pPr>
      <w:r>
        <w:t>O usuário do sistema pode ter nenhuma conta ou várias;</w:t>
      </w:r>
    </w:p>
    <w:p w14:paraId="62D1AB35" w14:textId="7559543A" w:rsidR="00272BCD" w:rsidRPr="00834586" w:rsidRDefault="00D66B69" w:rsidP="00AB1C72">
      <w:pPr>
        <w:pStyle w:val="PargrafodaLista"/>
        <w:numPr>
          <w:ilvl w:val="0"/>
          <w:numId w:val="14"/>
        </w:numPr>
      </w:pPr>
      <w:r>
        <w:t>Para cada conta que é criado, somente é possível ter um usuário;</w:t>
      </w:r>
    </w:p>
    <w:p w14:paraId="1CD3ECFF" w14:textId="5E4B6B65" w:rsidR="00601724" w:rsidRPr="00834586" w:rsidRDefault="0028208A" w:rsidP="00AB1C72">
      <w:pPr>
        <w:pStyle w:val="PargrafodaLista"/>
        <w:numPr>
          <w:ilvl w:val="0"/>
          <w:numId w:val="14"/>
        </w:numPr>
      </w:pPr>
      <w:r>
        <w:t>Para a criação de uma conta, é necessário ter um tipo de conta</w:t>
      </w:r>
      <w:r w:rsidR="006834D1">
        <w:t xml:space="preserve"> (Pagamento ou Recebimento)</w:t>
      </w:r>
      <w:r>
        <w:t xml:space="preserve"> e uma categoria para a mesma;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3A58C7F6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 xml:space="preserve">Um tipo de conta pode ter </w:t>
      </w:r>
      <w:r w:rsidR="00EB34CF">
        <w:t>diversas contas</w:t>
      </w:r>
      <w:r w:rsidRPr="00834586">
        <w:t>;</w:t>
      </w:r>
    </w:p>
    <w:p w14:paraId="13750129" w14:textId="201646DC" w:rsidR="00546702" w:rsidRPr="00834586" w:rsidRDefault="00834586" w:rsidP="00652500">
      <w:pPr>
        <w:pStyle w:val="PargrafodaLista"/>
        <w:numPr>
          <w:ilvl w:val="0"/>
          <w:numId w:val="14"/>
        </w:numPr>
      </w:pPr>
      <w:r w:rsidRPr="00834586">
        <w:t xml:space="preserve">Um tipo de conta pode ter </w:t>
      </w:r>
      <w:r w:rsidR="00EB34CF">
        <w:t>várias</w:t>
      </w:r>
      <w:r w:rsidRPr="00834586">
        <w:t xml:space="preserve">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bookmarkStart w:id="79" w:name="_Toc49965786"/>
      <w:r>
        <w:t>DIAGRAMA DE ATIVIDADE</w:t>
      </w:r>
      <w:bookmarkEnd w:id="79"/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r w:rsidR="00F26F9F" w:rsidRPr="0004729D">
        <w:t>Lucidchart</w:t>
      </w:r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622BCBD6" w14:textId="77777777" w:rsidR="00D4000D" w:rsidRDefault="00E47564" w:rsidP="003C58A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53EF9F4" wp14:editId="59EDDF1B">
            <wp:extent cx="3087585" cy="222647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101" cy="22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3C0" w14:textId="42181574" w:rsidR="00312E64" w:rsidRDefault="00D4000D" w:rsidP="00652500">
      <w:pPr>
        <w:pStyle w:val="Legenda"/>
        <w:rPr>
          <w:color w:val="FF0000"/>
        </w:rPr>
      </w:pPr>
      <w:bookmarkStart w:id="80" w:name="_Toc48406104"/>
      <w:bookmarkStart w:id="81" w:name="_Toc49965818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26</w:t>
      </w:r>
      <w:r w:rsidR="003874EB">
        <w:rPr>
          <w:noProof/>
        </w:rPr>
        <w:fldChar w:fldCharType="end"/>
      </w:r>
      <w:r w:rsidRPr="00FB1DCD">
        <w:t>: Diagrama de Atividade para inserir despesa ou receita</w:t>
      </w:r>
      <w:bookmarkEnd w:id="80"/>
      <w:bookmarkEnd w:id="81"/>
    </w:p>
    <w:p w14:paraId="5F6100FC" w14:textId="77777777" w:rsidR="0099605C" w:rsidRPr="0099605C" w:rsidRDefault="0099605C" w:rsidP="0099605C"/>
    <w:p w14:paraId="3DFBA20C" w14:textId="21650DA5" w:rsidR="00976C67" w:rsidRDefault="00653851" w:rsidP="00653851">
      <w:pPr>
        <w:pStyle w:val="Ttulo1"/>
      </w:pPr>
      <w:bookmarkStart w:id="82" w:name="_Toc49965787"/>
      <w:r>
        <w:lastRenderedPageBreak/>
        <w:t>DESENVOLVIMENTO</w:t>
      </w:r>
      <w:bookmarkEnd w:id="82"/>
    </w:p>
    <w:p w14:paraId="4283991E" w14:textId="26D437F2" w:rsidR="00653851" w:rsidRDefault="00D06FAD" w:rsidP="00D35EF7">
      <w:r>
        <w:t xml:space="preserve">Nessa </w:t>
      </w:r>
      <w:r w:rsidR="00794623">
        <w:t>seção</w:t>
      </w:r>
      <w:r>
        <w:t xml:space="preserve"> será esclarecido o desenvolvimento do trabalho. E para maior didática, a </w:t>
      </w:r>
      <w:r w:rsidR="00D35EF7">
        <w:t>imagem abaixo</w:t>
      </w:r>
      <w:r w:rsidR="003A372B">
        <w:t xml:space="preserve"> (Figura 27)</w:t>
      </w:r>
      <w:r w:rsidR="00D35EF7">
        <w:t xml:space="preserve"> ilustra a arquitetura que foi utilizada no apl</w:t>
      </w:r>
      <w:r w:rsidR="003B288B">
        <w:t>icativo CONTROLE FINANCEIRO</w:t>
      </w:r>
      <w:r w:rsidR="00D35EF7">
        <w:t>:</w:t>
      </w:r>
    </w:p>
    <w:p w14:paraId="3844752E" w14:textId="77777777" w:rsidR="00D35EF7" w:rsidRPr="00653851" w:rsidRDefault="00D35EF7" w:rsidP="00D35EF7"/>
    <w:p w14:paraId="1403525D" w14:textId="77777777" w:rsidR="00D66A70" w:rsidRDefault="003F3216" w:rsidP="00D66A70">
      <w:pPr>
        <w:keepNext/>
      </w:pPr>
      <w:r>
        <w:rPr>
          <w:noProof/>
          <w:lang w:eastAsia="pt-BR"/>
        </w:rPr>
        <w:drawing>
          <wp:inline distT="0" distB="0" distL="0" distR="0" wp14:anchorId="3C1BD5D2" wp14:editId="18DEA2F7">
            <wp:extent cx="6120130" cy="1578610"/>
            <wp:effectExtent l="57150" t="57150" r="109220" b="1168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quitetura v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A0AD0" w14:textId="6033FF55" w:rsidR="00653851" w:rsidRPr="00653851" w:rsidRDefault="00D66A70" w:rsidP="00652500">
      <w:pPr>
        <w:pStyle w:val="Legenda"/>
      </w:pPr>
      <w:bookmarkStart w:id="83" w:name="_Toc48406105"/>
      <w:bookmarkStart w:id="84" w:name="_Toc49965819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27</w:t>
      </w:r>
      <w:r w:rsidR="003874EB">
        <w:rPr>
          <w:noProof/>
        </w:rPr>
        <w:fldChar w:fldCharType="end"/>
      </w:r>
      <w:r>
        <w:t>: Arquitetura do projeto</w:t>
      </w:r>
      <w:bookmarkEnd w:id="83"/>
      <w:bookmarkEnd w:id="84"/>
    </w:p>
    <w:p w14:paraId="14C33F6E" w14:textId="77777777" w:rsidR="00653851" w:rsidRDefault="00653851" w:rsidP="00C27136"/>
    <w:p w14:paraId="0B374060" w14:textId="358A8F82" w:rsidR="001141DE" w:rsidRDefault="00554EF6" w:rsidP="004E495E">
      <w:r>
        <w:t>A imagem acima</w:t>
      </w:r>
      <w:r w:rsidR="00233F9F">
        <w:t xml:space="preserve"> (Figura 26)</w:t>
      </w:r>
      <w:r>
        <w:t xml:space="preserve"> exibe as principais tecnologias utilizadas para a implementação do aplicativo desse trabalho, tendo foco no desenvolvimento híbrido utilizando F</w:t>
      </w:r>
      <w:r w:rsidR="004E593C">
        <w:t xml:space="preserve">lutter, dito isso, sendo executado em dispositivos com sistema operacional IOS e ANDROID. </w:t>
      </w:r>
    </w:p>
    <w:p w14:paraId="113198A0" w14:textId="41DB11EA" w:rsidR="004E495E" w:rsidRDefault="004E495E" w:rsidP="004E495E">
      <w:r>
        <w:t>Em serviço computacional em nuvem (máquina virtual) fica instalado o banco de dados e a aplicação API Rest. O serviço utilizado para esse armazenamento</w:t>
      </w:r>
      <w:r w:rsidR="00CE3421">
        <w:t xml:space="preserve"> é o AWS EC2 Instance da A</w:t>
      </w:r>
      <w:r w:rsidR="001B2763">
        <w:t>mazon.</w:t>
      </w:r>
      <w:r w:rsidR="007E11A2">
        <w:t xml:space="preserve"> A parte de Framework (Flutter) fica a codificação do front-end, onde no mesmo é feito codificação das interfaces do aplicativo e </w:t>
      </w:r>
      <w:r w:rsidR="007B3C21">
        <w:t xml:space="preserve">codificação </w:t>
      </w:r>
      <w:r w:rsidR="007E11A2">
        <w:t xml:space="preserve">para acessar o serviço da Amazon. </w:t>
      </w:r>
    </w:p>
    <w:p w14:paraId="422F9E1C" w14:textId="20F6C3D2" w:rsidR="00DA2B81" w:rsidRDefault="00DA2B81" w:rsidP="004E495E">
      <w:r>
        <w:t xml:space="preserve">O fluxo que acontece </w:t>
      </w:r>
      <w:r w:rsidR="00D83E22">
        <w:t>a partir do dispositivo, que envia solicitações através de uma interface que o Flutter fornece</w:t>
      </w:r>
      <w:r w:rsidR="00E74C5B">
        <w:t xml:space="preserve"> juntamente com os dados. Para ter esses dados, o próprio Flutter faz uma comunicação</w:t>
      </w:r>
      <w:r w:rsidR="007E3BF9">
        <w:t xml:space="preserve"> (via HTTP)</w:t>
      </w:r>
      <w:r w:rsidR="00E74C5B">
        <w:t xml:space="preserve"> com o serviço da Amazon, e que em seguida recebe uma resposta, podendo ser resposta de erro do serviço computacional ou resposta da API Rest. A API se comunica com o banco (MongoDB) para colher informações e levar através dessas pontes. </w:t>
      </w:r>
    </w:p>
    <w:p w14:paraId="618AE3E3" w14:textId="77777777" w:rsidR="00180169" w:rsidRDefault="00180169" w:rsidP="004E495E"/>
    <w:p w14:paraId="681F3C76" w14:textId="17F25B76" w:rsidR="00EB3C2A" w:rsidRDefault="00180169" w:rsidP="00EB3C2A">
      <w:pPr>
        <w:pStyle w:val="Ttulo2"/>
      </w:pPr>
      <w:bookmarkStart w:id="85" w:name="_Toc49965788"/>
      <w:r>
        <w:lastRenderedPageBreak/>
        <w:t>Desenvolvimento back-end</w:t>
      </w:r>
      <w:bookmarkEnd w:id="85"/>
    </w:p>
    <w:p w14:paraId="0959CA9D" w14:textId="5AA54FBC" w:rsidR="00794623" w:rsidRDefault="00794623" w:rsidP="00EB3C2A">
      <w:r>
        <w:t>O desenvolvimento do back-end foi feito em Spring Boot com a utilização da linguagem de programação Java. A finalidade é que toda regra de negócio fique nessa parte</w:t>
      </w:r>
      <w:r w:rsidR="00362B0E">
        <w:t xml:space="preserve">, </w:t>
      </w:r>
      <w:r w:rsidR="00C61986">
        <w:t>ficando</w:t>
      </w:r>
      <w:r w:rsidR="00362B0E">
        <w:t xml:space="preserve"> fracamente acoplad</w:t>
      </w:r>
      <w:r w:rsidR="00C61986">
        <w:t>a</w:t>
      </w:r>
      <w:r w:rsidR="00362B0E">
        <w:t>, dito isso, quando precisar migrar ou inserir outra tecnologia</w:t>
      </w:r>
      <w:r w:rsidR="00C61986">
        <w:t xml:space="preserve"> tem uma facilidade maior, pois não</w:t>
      </w:r>
      <w:r w:rsidR="00362B0E">
        <w:t xml:space="preserve"> </w:t>
      </w:r>
      <w:r w:rsidR="00C61986">
        <w:t>haverá</w:t>
      </w:r>
      <w:r w:rsidR="00362B0E">
        <w:t xml:space="preserve"> a necessidade de escrever o código novamente</w:t>
      </w:r>
      <w:r>
        <w:t>. Para melhorar o aproveitamento de código e fácil manutenção, o back-end foi separa</w:t>
      </w:r>
      <w:r w:rsidR="00215C15">
        <w:t>do</w:t>
      </w:r>
      <w:r>
        <w:t xml:space="preserve"> nas camadas </w:t>
      </w:r>
      <w:r w:rsidR="00D30B3F">
        <w:t xml:space="preserve">de </w:t>
      </w:r>
      <w:r w:rsidR="00D30B3F" w:rsidRPr="00D30B3F">
        <w:rPr>
          <w:i/>
        </w:rPr>
        <w:t>config</w:t>
      </w:r>
      <w:r w:rsidR="00D30B3F">
        <w:t xml:space="preserve">, </w:t>
      </w:r>
      <w:r w:rsidR="00D30B3F" w:rsidRPr="00D30B3F">
        <w:rPr>
          <w:i/>
        </w:rPr>
        <w:t>domain</w:t>
      </w:r>
      <w:r w:rsidR="00D30B3F">
        <w:t xml:space="preserve">, </w:t>
      </w:r>
      <w:r w:rsidR="00D30B3F" w:rsidRPr="00D30B3F">
        <w:rPr>
          <w:i/>
        </w:rPr>
        <w:t>dto</w:t>
      </w:r>
      <w:r w:rsidR="00D30B3F">
        <w:t xml:space="preserve">, </w:t>
      </w:r>
      <w:r w:rsidR="00D30B3F" w:rsidRPr="00D30B3F">
        <w:rPr>
          <w:i/>
        </w:rPr>
        <w:t>form,</w:t>
      </w:r>
      <w:r w:rsidR="00D30B3F">
        <w:t xml:space="preserve"> </w:t>
      </w:r>
      <w:r w:rsidR="00501BD7" w:rsidRPr="00D30B3F">
        <w:rPr>
          <w:i/>
        </w:rPr>
        <w:t>resources</w:t>
      </w:r>
      <w:r w:rsidR="00501BD7">
        <w:rPr>
          <w:i/>
        </w:rPr>
        <w:t>, repositor</w:t>
      </w:r>
      <w:r w:rsidR="006D0D49">
        <w:rPr>
          <w:i/>
        </w:rPr>
        <w:t>y</w:t>
      </w:r>
      <w:r w:rsidR="00501BD7">
        <w:t xml:space="preserve"> e</w:t>
      </w:r>
      <w:r w:rsidR="00D30B3F">
        <w:t xml:space="preserve"> </w:t>
      </w:r>
      <w:r w:rsidR="00B03831" w:rsidRPr="00D30B3F">
        <w:rPr>
          <w:i/>
        </w:rPr>
        <w:t>services</w:t>
      </w:r>
      <w:r w:rsidR="00D30B3F">
        <w:t>.</w:t>
      </w:r>
    </w:p>
    <w:p w14:paraId="337FFAF5" w14:textId="2CB4837D" w:rsidR="00215C15" w:rsidRDefault="00215C15" w:rsidP="00EB3C2A">
      <w:r w:rsidRPr="00215C15">
        <w:rPr>
          <w:b/>
        </w:rPr>
        <w:t>Config</w:t>
      </w:r>
      <w:r>
        <w:t xml:space="preserve">: Nessa camada fica toda a configuração da aplicação, ou seja, toda vez que a aplicação for executada essa camada será a primeira a ser chamada. Nela pode conter inserção de dados padrões e configurações de segurança de acesso. </w:t>
      </w:r>
      <w:r w:rsidR="00652500">
        <w:t>Para entendimento melhor dessa camada, a Figura 28</w:t>
      </w:r>
      <w:r w:rsidR="00331DFC">
        <w:t xml:space="preserve"> abaixo</w:t>
      </w:r>
      <w:r w:rsidR="00652500">
        <w:t xml:space="preserve"> ilustra um exemplo de inserção de categoria de pagamento.</w:t>
      </w:r>
    </w:p>
    <w:p w14:paraId="59BFC0F9" w14:textId="77777777" w:rsidR="00652500" w:rsidRDefault="00652500" w:rsidP="00AC2DD0">
      <w:pPr>
        <w:keepNext/>
        <w:jc w:val="center"/>
      </w:pPr>
      <w:r w:rsidRPr="00652500">
        <w:drawing>
          <wp:inline distT="0" distB="0" distL="0" distR="0" wp14:anchorId="7FB9406D" wp14:editId="1D43052E">
            <wp:extent cx="6120130" cy="1752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D53" w14:textId="36D86B32" w:rsidR="00652500" w:rsidRDefault="00652500" w:rsidP="00652500">
      <w:pPr>
        <w:pStyle w:val="Legenda"/>
      </w:pPr>
      <w:bookmarkStart w:id="86" w:name="_Toc49965820"/>
      <w:r>
        <w:t xml:space="preserve">Figura </w:t>
      </w:r>
      <w:fldSimple w:instr=" SEQ Figura \* ARABIC ">
        <w:r w:rsidR="00F359BE">
          <w:rPr>
            <w:noProof/>
          </w:rPr>
          <w:t>28</w:t>
        </w:r>
      </w:fldSimple>
      <w:r>
        <w:t>: Inserção de categoria de pagamento na camada config</w:t>
      </w:r>
      <w:bookmarkEnd w:id="86"/>
      <w:r>
        <w:t xml:space="preserve"> </w:t>
      </w:r>
    </w:p>
    <w:p w14:paraId="2795295E" w14:textId="77777777" w:rsidR="00652500" w:rsidRPr="00652500" w:rsidRDefault="00652500" w:rsidP="00652500"/>
    <w:p w14:paraId="2CED11E5" w14:textId="3BA729DA" w:rsidR="00215C15" w:rsidRPr="00883399" w:rsidRDefault="00215C15" w:rsidP="00EB3C2A">
      <w:r w:rsidRPr="00C13861">
        <w:rPr>
          <w:b/>
        </w:rPr>
        <w:t>Domain</w:t>
      </w:r>
      <w:r>
        <w:t>:</w:t>
      </w:r>
      <w:r w:rsidR="00C27B52">
        <w:t xml:space="preserve"> </w:t>
      </w:r>
      <w:r w:rsidR="00C13861">
        <w:t>Onde ficará todas as classes modelos ou classes de domínios juntamente com seus métodos.</w:t>
      </w:r>
      <w:r w:rsidR="00883399">
        <w:t xml:space="preserve"> Para melhor esclarecimento da camada, a Figura 29</w:t>
      </w:r>
      <w:r w:rsidR="00E42AE3">
        <w:t xml:space="preserve"> da página posterior</w:t>
      </w:r>
      <w:r w:rsidR="00883399">
        <w:t xml:space="preserve"> exibe a classe</w:t>
      </w:r>
      <w:r w:rsidR="00AC2DD0">
        <w:t xml:space="preserve"> modelo</w:t>
      </w:r>
      <w:r w:rsidR="00883399">
        <w:t xml:space="preserve"> </w:t>
      </w:r>
      <w:r w:rsidR="00883399" w:rsidRPr="00883399">
        <w:rPr>
          <w:b/>
        </w:rPr>
        <w:t>Bill</w:t>
      </w:r>
      <w:r w:rsidR="00883399">
        <w:rPr>
          <w:b/>
        </w:rPr>
        <w:t xml:space="preserve"> </w:t>
      </w:r>
      <w:r w:rsidR="00B76612">
        <w:t xml:space="preserve">do </w:t>
      </w:r>
      <w:r w:rsidR="00AC2DD0">
        <w:t>aplicativo. Nessa classe é exibida os atributos do objeto.</w:t>
      </w:r>
    </w:p>
    <w:p w14:paraId="317DD0D0" w14:textId="77777777" w:rsidR="00652500" w:rsidRDefault="00652500" w:rsidP="00E42AE3">
      <w:pPr>
        <w:keepNext/>
        <w:jc w:val="center"/>
      </w:pPr>
      <w:r w:rsidRPr="00652500">
        <w:lastRenderedPageBreak/>
        <w:drawing>
          <wp:inline distT="0" distB="0" distL="0" distR="0" wp14:anchorId="3E9ECFA4" wp14:editId="2E6BD135">
            <wp:extent cx="3828810" cy="4448175"/>
            <wp:effectExtent l="0" t="0" r="63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409" cy="447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E985" w14:textId="428A160C" w:rsidR="00652500" w:rsidRDefault="00652500" w:rsidP="00652500">
      <w:pPr>
        <w:pStyle w:val="Legenda"/>
      </w:pPr>
      <w:bookmarkStart w:id="87" w:name="_Toc49965821"/>
      <w:r>
        <w:t xml:space="preserve">Figura </w:t>
      </w:r>
      <w:fldSimple w:instr=" SEQ Figura \* ARABIC ">
        <w:r w:rsidR="00F359BE">
          <w:rPr>
            <w:noProof/>
          </w:rPr>
          <w:t>29</w:t>
        </w:r>
      </w:fldSimple>
      <w:r>
        <w:t>: Ilustração da classe Bill da camada de domain</w:t>
      </w:r>
      <w:bookmarkEnd w:id="87"/>
    </w:p>
    <w:p w14:paraId="0356AF1F" w14:textId="77777777" w:rsidR="00652500" w:rsidRPr="00652500" w:rsidRDefault="00652500" w:rsidP="00652500"/>
    <w:p w14:paraId="25733B68" w14:textId="21F29886" w:rsidR="008B726A" w:rsidRPr="00532E37" w:rsidRDefault="008B726A" w:rsidP="00EB3C2A">
      <w:r w:rsidRPr="00890DEC">
        <w:rPr>
          <w:b/>
        </w:rPr>
        <w:t>DTO</w:t>
      </w:r>
      <w:r>
        <w:t>:</w:t>
      </w:r>
      <w:r w:rsidR="00890DEC">
        <w:t xml:space="preserve"> Essa camada é a abreviação de </w:t>
      </w:r>
      <w:r w:rsidR="00890DEC" w:rsidRPr="00890DEC">
        <w:rPr>
          <w:i/>
        </w:rPr>
        <w:t>Data Access Object</w:t>
      </w:r>
      <w:r w:rsidR="00890DEC">
        <w:t xml:space="preserve"> que significa em português objeto de acesso a dados. Ela tem como responsabilidade limitar os dados que serão retornados para o usuário</w:t>
      </w:r>
      <w:r w:rsidR="00B96A63">
        <w:t>. Podemos usar um exemplo um</w:t>
      </w:r>
      <w:r w:rsidR="00CF13A9">
        <w:t>a classe de</w:t>
      </w:r>
      <w:r w:rsidR="00B96A63">
        <w:t xml:space="preserve"> modelo </w:t>
      </w:r>
      <w:r w:rsidR="00D5372C">
        <w:t>Pessoa</w:t>
      </w:r>
      <w:r w:rsidR="00B96A63">
        <w:t xml:space="preserve"> que tem</w:t>
      </w:r>
      <w:r w:rsidR="00CF13A9">
        <w:t xml:space="preserve"> os atributos</w:t>
      </w:r>
      <w:r w:rsidR="00B96A63">
        <w:t xml:space="preserve"> </w:t>
      </w:r>
      <w:r w:rsidR="00CA2F15">
        <w:t>e-mail</w:t>
      </w:r>
      <w:r w:rsidR="00B96A63">
        <w:t xml:space="preserve">, nome, cpf e senha, nessa camada </w:t>
      </w:r>
      <w:r w:rsidR="007076B9">
        <w:t xml:space="preserve">(DTO) </w:t>
      </w:r>
      <w:r w:rsidR="00B96A63">
        <w:t xml:space="preserve">podemos criar uma classe que </w:t>
      </w:r>
      <w:r w:rsidR="00CF13A9">
        <w:t>tenha todos atributos com exceção da senha, sendo assim</w:t>
      </w:r>
      <w:r w:rsidR="007076B9">
        <w:t>,</w:t>
      </w:r>
      <w:r w:rsidR="00CF13A9">
        <w:t xml:space="preserve"> quando o usuário solicitar uma consulta a </w:t>
      </w:r>
      <w:r w:rsidR="007076B9">
        <w:t>dados de</w:t>
      </w:r>
      <w:r w:rsidR="00CF13A9">
        <w:t xml:space="preserve"> </w:t>
      </w:r>
      <w:r w:rsidR="00D5372C">
        <w:t>Pessoa</w:t>
      </w:r>
      <w:r w:rsidR="00CF13A9">
        <w:t>, será retornado o objeto da classe DTO que não cont</w:t>
      </w:r>
      <w:r w:rsidR="007076B9">
        <w:t>ém o atributo senha para que não haja vazamento de informações privadas.</w:t>
      </w:r>
      <w:r w:rsidR="00532E37">
        <w:t xml:space="preserve"> A Figura 30</w:t>
      </w:r>
      <w:r w:rsidR="002C75B5">
        <w:t xml:space="preserve"> da próxima página</w:t>
      </w:r>
      <w:r w:rsidR="00532E37">
        <w:t xml:space="preserve"> exibe a classe </w:t>
      </w:r>
      <w:r w:rsidR="00532E37" w:rsidRPr="00532E37">
        <w:rPr>
          <w:b/>
        </w:rPr>
        <w:t>BillDTO</w:t>
      </w:r>
      <w:r w:rsidR="00532E37">
        <w:rPr>
          <w:b/>
        </w:rPr>
        <w:t xml:space="preserve"> </w:t>
      </w:r>
      <w:r w:rsidR="00532E37">
        <w:t xml:space="preserve">do aplicativo, onde foi construído </w:t>
      </w:r>
      <w:r w:rsidR="002C75B5">
        <w:t>com base n</w:t>
      </w:r>
      <w:r w:rsidR="00532E37">
        <w:t xml:space="preserve">a explicação desse parágrafo.   </w:t>
      </w:r>
    </w:p>
    <w:p w14:paraId="2DB07452" w14:textId="77777777" w:rsidR="00532E37" w:rsidRDefault="00652500" w:rsidP="00E42AE3">
      <w:pPr>
        <w:keepNext/>
        <w:jc w:val="center"/>
      </w:pPr>
      <w:r w:rsidRPr="00652500">
        <w:lastRenderedPageBreak/>
        <w:drawing>
          <wp:inline distT="0" distB="0" distL="0" distR="0" wp14:anchorId="2300CD20" wp14:editId="4BA24B9B">
            <wp:extent cx="4510769" cy="4143375"/>
            <wp:effectExtent l="0" t="0" r="444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005" cy="42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6188" w14:textId="39FB0F36" w:rsidR="00532E37" w:rsidRDefault="00532E37" w:rsidP="00E42AE3">
      <w:pPr>
        <w:pStyle w:val="Legenda"/>
      </w:pPr>
      <w:bookmarkStart w:id="88" w:name="_Toc49965822"/>
      <w:r>
        <w:t xml:space="preserve">Figura </w:t>
      </w:r>
      <w:fldSimple w:instr=" SEQ Figura \* ARABIC ">
        <w:r w:rsidR="00F359BE">
          <w:rPr>
            <w:noProof/>
          </w:rPr>
          <w:t>30</w:t>
        </w:r>
      </w:fldSimple>
      <w:r>
        <w:t>: Ilustração da classe BillDTO</w:t>
      </w:r>
      <w:bookmarkEnd w:id="88"/>
    </w:p>
    <w:p w14:paraId="6F834DC0" w14:textId="77777777" w:rsidR="00E42AE3" w:rsidRPr="00E42AE3" w:rsidRDefault="00E42AE3" w:rsidP="00E42AE3"/>
    <w:p w14:paraId="7036E4E8" w14:textId="0B02D109" w:rsidR="00634B88" w:rsidRDefault="00634B88" w:rsidP="00EB3C2A">
      <w:r w:rsidRPr="00634B88">
        <w:rPr>
          <w:b/>
        </w:rPr>
        <w:t>Form</w:t>
      </w:r>
      <w:r>
        <w:t>: Já nessa camada terá todos os atributos que é necessário ser inserido através de um usuário, se utilizarmos o exemplo que foi explicado na camada DTO, podemos ter o atributo senha, pois esse será o objeto que vem no corpo de uma requisiç</w:t>
      </w:r>
      <w:r w:rsidR="009B23C6">
        <w:t xml:space="preserve">ão. Nesse caso seria uma inserção de dados e o DTO uma consulta a dados. </w:t>
      </w:r>
      <w:r w:rsidR="00026DD0">
        <w:t xml:space="preserve">Para compreensão melhor da explicação dada, foi inserido a Figura 31 </w:t>
      </w:r>
      <w:r w:rsidR="0063679A">
        <w:t xml:space="preserve">da página seguinte, que exibe </w:t>
      </w:r>
      <w:r w:rsidR="00026DD0">
        <w:t xml:space="preserve">a classe </w:t>
      </w:r>
      <w:r w:rsidR="00026DD0" w:rsidRPr="00CE7B0B">
        <w:rPr>
          <w:b/>
        </w:rPr>
        <w:t>UserForm</w:t>
      </w:r>
      <w:r w:rsidR="00CE7B0B">
        <w:t xml:space="preserve"> com seu método de conversão de </w:t>
      </w:r>
      <w:r w:rsidR="00CE7B0B" w:rsidRPr="00CE7B0B">
        <w:rPr>
          <w:b/>
        </w:rPr>
        <w:t>UserForm</w:t>
      </w:r>
      <w:r w:rsidR="00CE7B0B">
        <w:t xml:space="preserve"> para </w:t>
      </w:r>
      <w:r w:rsidR="00CE7B0B" w:rsidRPr="00CE7B0B">
        <w:rPr>
          <w:b/>
        </w:rPr>
        <w:t>User</w:t>
      </w:r>
      <w:r w:rsidR="00CE7B0B">
        <w:t>.</w:t>
      </w:r>
    </w:p>
    <w:p w14:paraId="6FD963C5" w14:textId="77777777" w:rsidR="00E42AE3" w:rsidRPr="00CE7B0B" w:rsidRDefault="00E42AE3" w:rsidP="00EB3C2A"/>
    <w:p w14:paraId="7B7F43A3" w14:textId="77777777" w:rsidR="00026DD0" w:rsidRDefault="00652500" w:rsidP="00E42AE3">
      <w:pPr>
        <w:keepNext/>
        <w:jc w:val="center"/>
      </w:pPr>
      <w:r w:rsidRPr="00652500">
        <w:lastRenderedPageBreak/>
        <w:drawing>
          <wp:inline distT="0" distB="0" distL="0" distR="0" wp14:anchorId="702DC573" wp14:editId="4D585E74">
            <wp:extent cx="2619375" cy="2943942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3889" cy="30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4FD" w14:textId="3F981483" w:rsidR="00652500" w:rsidRDefault="00026DD0" w:rsidP="00026DD0">
      <w:pPr>
        <w:pStyle w:val="Legenda"/>
      </w:pPr>
      <w:bookmarkStart w:id="89" w:name="_Toc49965823"/>
      <w:r>
        <w:t xml:space="preserve">Figura </w:t>
      </w:r>
      <w:fldSimple w:instr=" SEQ Figura \* ARABIC ">
        <w:r w:rsidR="00F359BE">
          <w:rPr>
            <w:noProof/>
          </w:rPr>
          <w:t>31</w:t>
        </w:r>
      </w:fldSimple>
      <w:r>
        <w:t>: Ilustração da classe UserForm</w:t>
      </w:r>
      <w:bookmarkEnd w:id="89"/>
    </w:p>
    <w:p w14:paraId="3BFE5ABE" w14:textId="77777777" w:rsidR="00026DD0" w:rsidRPr="00026DD0" w:rsidRDefault="00026DD0" w:rsidP="00026DD0"/>
    <w:p w14:paraId="4B564AAC" w14:textId="061A07B0" w:rsidR="00652500" w:rsidRPr="008E7338" w:rsidRDefault="005F374F" w:rsidP="00EB3C2A">
      <w:r>
        <w:rPr>
          <w:b/>
        </w:rPr>
        <w:t>Resources</w:t>
      </w:r>
      <w:r w:rsidR="00B03831">
        <w:t>:</w:t>
      </w:r>
      <w:r>
        <w:t xml:space="preserve"> Nessa camada é onde a requisição via HTTP chega, nela será redirecionada para o método correto, sendo eles: GET, POST, PUT, DELETE. No método GET tem finalidade de retornar para o usuário que solicitou as informações desejadas. No POST é o método responsável para fazer a chamada de inserção de dados. PUT é o método responsável para fazer a chamada de edição dos dados que o usuário enviou. Por fim o DELETE tem como finalidade fazer chamada a funções que deletam o objeto que o usuário deseja.</w:t>
      </w:r>
      <w:r w:rsidR="008E7338">
        <w:t xml:space="preserve"> A Figura 32</w:t>
      </w:r>
      <w:r w:rsidR="0063679A">
        <w:t xml:space="preserve"> abaixo</w:t>
      </w:r>
      <w:r w:rsidR="008E7338">
        <w:t xml:space="preserve"> exibe a classe </w:t>
      </w:r>
      <w:r w:rsidR="008E7338" w:rsidRPr="008E7338">
        <w:rPr>
          <w:b/>
        </w:rPr>
        <w:t>BillResource</w:t>
      </w:r>
      <w:r w:rsidR="008E7338">
        <w:rPr>
          <w:b/>
        </w:rPr>
        <w:t xml:space="preserve"> </w:t>
      </w:r>
      <w:r w:rsidR="008E7338">
        <w:t xml:space="preserve">com seu método </w:t>
      </w:r>
      <w:r w:rsidR="008E7338" w:rsidRPr="008E7338">
        <w:rPr>
          <w:b/>
        </w:rPr>
        <w:t>find</w:t>
      </w:r>
      <w:r w:rsidR="008E7338">
        <w:rPr>
          <w:b/>
        </w:rPr>
        <w:t xml:space="preserve"> </w:t>
      </w:r>
      <w:r w:rsidR="008E7338">
        <w:t>que tem como objetivo trazer todas contas que o usuário solicitou via requisição HTTP.</w:t>
      </w:r>
    </w:p>
    <w:p w14:paraId="14833808" w14:textId="77777777" w:rsidR="008E7338" w:rsidRDefault="00652500" w:rsidP="00E42AE3">
      <w:pPr>
        <w:keepNext/>
        <w:jc w:val="center"/>
      </w:pPr>
      <w:r w:rsidRPr="00652500">
        <w:drawing>
          <wp:inline distT="0" distB="0" distL="0" distR="0" wp14:anchorId="01DFE046" wp14:editId="3A3E58A5">
            <wp:extent cx="3833562" cy="2081848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8516" cy="2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3685" w14:textId="0ED0ECBA" w:rsidR="008E7338" w:rsidRDefault="008E7338" w:rsidP="008E7338">
      <w:pPr>
        <w:pStyle w:val="Legenda"/>
      </w:pPr>
      <w:bookmarkStart w:id="90" w:name="_Toc49965824"/>
      <w:r>
        <w:t xml:space="preserve">Figura </w:t>
      </w:r>
      <w:fldSimple w:instr=" SEQ Figura \* ARABIC ">
        <w:r w:rsidR="00F359BE">
          <w:rPr>
            <w:noProof/>
          </w:rPr>
          <w:t>32</w:t>
        </w:r>
      </w:fldSimple>
      <w:r>
        <w:t>: Ilustração da classe BillResource</w:t>
      </w:r>
      <w:bookmarkEnd w:id="90"/>
    </w:p>
    <w:p w14:paraId="04DB929A" w14:textId="77777777" w:rsidR="00D73A07" w:rsidRDefault="00752A2A" w:rsidP="00EB3C2A">
      <w:pPr>
        <w:rPr>
          <w:b/>
        </w:rPr>
      </w:pPr>
      <w:r>
        <w:br/>
      </w:r>
    </w:p>
    <w:p w14:paraId="6FB3C2DC" w14:textId="79F874AC" w:rsidR="00B03831" w:rsidRDefault="00B076EE" w:rsidP="00EB3C2A">
      <w:r>
        <w:rPr>
          <w:b/>
        </w:rPr>
        <w:lastRenderedPageBreak/>
        <w:t>Services</w:t>
      </w:r>
      <w:r w:rsidR="00752A2A">
        <w:t xml:space="preserve">: </w:t>
      </w:r>
      <w:r>
        <w:t xml:space="preserve">A camada </w:t>
      </w:r>
      <w:r>
        <w:rPr>
          <w:i/>
        </w:rPr>
        <w:t xml:space="preserve">services </w:t>
      </w:r>
      <w:r>
        <w:t xml:space="preserve">tem como objetivo tratar toda regra das chamadas de visualização, edição, criação e deleção. Podemos usar um exemplo de um objeto que o usuário solicitou exclusão e o mesmo não há na base de dados, essa camada irá analisar se existe o objeto e se não houver retorna </w:t>
      </w:r>
      <w:r w:rsidR="00B77379">
        <w:t>à</w:t>
      </w:r>
      <w:r>
        <w:t xml:space="preserve"> informação para camada de </w:t>
      </w:r>
      <w:r w:rsidRPr="00B076EE">
        <w:rPr>
          <w:i/>
        </w:rPr>
        <w:t>resources</w:t>
      </w:r>
      <w:r>
        <w:t xml:space="preserve">, caso contrário faz uma solicitação para camada </w:t>
      </w:r>
      <w:r w:rsidRPr="00B076EE">
        <w:rPr>
          <w:i/>
        </w:rPr>
        <w:t>repository</w:t>
      </w:r>
      <w:r>
        <w:t xml:space="preserve"> que será explicado em seguida.</w:t>
      </w:r>
      <w:r w:rsidR="009755A4">
        <w:t xml:space="preserve"> A Figura 33 ilustra a regra de negócio de inserção de conta da classe </w:t>
      </w:r>
      <w:r w:rsidR="009755A4" w:rsidRPr="009755A4">
        <w:rPr>
          <w:b/>
        </w:rPr>
        <w:t>BillService</w:t>
      </w:r>
      <w:r w:rsidR="009755A4">
        <w:t>. Nesse método tem como objetivo analisar o tipo da conta inserida e retornar uma conta ou mais dependendo da requisição do usuário</w:t>
      </w:r>
      <w:r w:rsidR="00CC45B0">
        <w:t>, no caso se for uma conta que se repete, como contas parceladas</w:t>
      </w:r>
      <w:r w:rsidR="009755A4">
        <w:t>.</w:t>
      </w:r>
    </w:p>
    <w:p w14:paraId="22B6F2E6" w14:textId="77777777" w:rsidR="009755A4" w:rsidRDefault="00652500" w:rsidP="00E42AE3">
      <w:pPr>
        <w:keepNext/>
        <w:jc w:val="center"/>
      </w:pPr>
      <w:r w:rsidRPr="00652500">
        <w:drawing>
          <wp:inline distT="0" distB="0" distL="0" distR="0" wp14:anchorId="1FEB7CAA" wp14:editId="496B1182">
            <wp:extent cx="4132613" cy="3002340"/>
            <wp:effectExtent l="0" t="0" r="1270" b="76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0491" cy="300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5C22" w14:textId="2FFD3224" w:rsidR="00652500" w:rsidRDefault="009755A4" w:rsidP="009755A4">
      <w:pPr>
        <w:pStyle w:val="Legenda"/>
      </w:pPr>
      <w:bookmarkStart w:id="91" w:name="_Toc49965825"/>
      <w:r>
        <w:t xml:space="preserve">Figura </w:t>
      </w:r>
      <w:fldSimple w:instr=" SEQ Figura \* ARABIC ">
        <w:r w:rsidR="00F359BE">
          <w:rPr>
            <w:noProof/>
          </w:rPr>
          <w:t>33</w:t>
        </w:r>
      </w:fldSimple>
      <w:r>
        <w:t>: Ilustração da camada de regra de negócio</w:t>
      </w:r>
      <w:bookmarkEnd w:id="91"/>
    </w:p>
    <w:p w14:paraId="4A0E2F56" w14:textId="77777777" w:rsidR="009755A4" w:rsidRPr="009755A4" w:rsidRDefault="009755A4" w:rsidP="009755A4"/>
    <w:p w14:paraId="0F195FC5" w14:textId="2C2E7430" w:rsidR="00B77379" w:rsidRDefault="00B77379" w:rsidP="00EB3C2A">
      <w:r w:rsidRPr="00B77379">
        <w:rPr>
          <w:b/>
        </w:rPr>
        <w:t>Repository</w:t>
      </w:r>
      <w:r>
        <w:t xml:space="preserve">: </w:t>
      </w:r>
      <w:r w:rsidR="00525824">
        <w:t>Essa camada é responsável por se comunicar com o banco de dados.</w:t>
      </w:r>
      <w:r w:rsidR="008918C8">
        <w:t xml:space="preserve"> Na Figura 34 abaixo ilustra como é construída a classe </w:t>
      </w:r>
      <w:r w:rsidR="008918C8" w:rsidRPr="008918C8">
        <w:rPr>
          <w:b/>
        </w:rPr>
        <w:t>BilLRepository</w:t>
      </w:r>
      <w:r w:rsidR="008918C8">
        <w:t xml:space="preserve"> com seu método que retorna um usuário por um ID específico. </w:t>
      </w:r>
    </w:p>
    <w:p w14:paraId="095DE0D8" w14:textId="77777777" w:rsidR="008918C8" w:rsidRDefault="00652500" w:rsidP="00E42AE3">
      <w:pPr>
        <w:keepNext/>
        <w:jc w:val="center"/>
      </w:pPr>
      <w:r w:rsidRPr="00652500">
        <w:drawing>
          <wp:inline distT="0" distB="0" distL="0" distR="0" wp14:anchorId="7A09922E" wp14:editId="7B98EA45">
            <wp:extent cx="4848225" cy="1047816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57" cy="10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E4A3" w14:textId="4000BA23" w:rsidR="00652500" w:rsidRDefault="008918C8" w:rsidP="008918C8">
      <w:pPr>
        <w:pStyle w:val="Legenda"/>
      </w:pPr>
      <w:bookmarkStart w:id="92" w:name="_Toc49965826"/>
      <w:r>
        <w:t xml:space="preserve">Figura </w:t>
      </w:r>
      <w:fldSimple w:instr=" SEQ Figura \* ARABIC ">
        <w:r w:rsidR="00F359BE">
          <w:rPr>
            <w:noProof/>
          </w:rPr>
          <w:t>34</w:t>
        </w:r>
      </w:fldSimple>
      <w:r>
        <w:t>: Ilustração da classe BillRepository</w:t>
      </w:r>
      <w:bookmarkEnd w:id="92"/>
    </w:p>
    <w:p w14:paraId="034616F2" w14:textId="77777777" w:rsidR="008918C8" w:rsidRPr="008918C8" w:rsidRDefault="008918C8" w:rsidP="008918C8"/>
    <w:p w14:paraId="0B6564CD" w14:textId="77777777" w:rsidR="00E42AE3" w:rsidRDefault="00E42AE3" w:rsidP="00EB3C2A"/>
    <w:p w14:paraId="5C0A9DD6" w14:textId="61D0C403" w:rsidR="00D64A26" w:rsidRDefault="002B4DB5" w:rsidP="00EB3C2A">
      <w:r>
        <w:t xml:space="preserve">Para entender melhor o fluxo da requisição do usuário para o back-end, veja a </w:t>
      </w:r>
      <w:r w:rsidR="00FF6E34">
        <w:t>Figura 27:</w:t>
      </w:r>
    </w:p>
    <w:p w14:paraId="0E2374D2" w14:textId="77777777" w:rsidR="003F1C6C" w:rsidRDefault="00D64A26" w:rsidP="00E42AE3">
      <w:pPr>
        <w:keepNext/>
        <w:jc w:val="center"/>
      </w:pPr>
      <w:r w:rsidRPr="00D64A26">
        <w:rPr>
          <w:noProof/>
          <w:lang w:eastAsia="pt-BR"/>
        </w:rPr>
        <w:drawing>
          <wp:inline distT="0" distB="0" distL="0" distR="0" wp14:anchorId="08BE8D6E" wp14:editId="3EB0F746">
            <wp:extent cx="4698124" cy="1772886"/>
            <wp:effectExtent l="57150" t="57150" r="121920" b="11366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7764" cy="178407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26828C" w14:textId="3AC52120" w:rsidR="00EB3C2A" w:rsidRDefault="003F1C6C" w:rsidP="00652500">
      <w:pPr>
        <w:pStyle w:val="Legenda"/>
      </w:pPr>
      <w:bookmarkStart w:id="93" w:name="_Toc48406106"/>
      <w:bookmarkStart w:id="94" w:name="_Toc49965827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35</w:t>
      </w:r>
      <w:r w:rsidR="003874EB">
        <w:rPr>
          <w:noProof/>
        </w:rPr>
        <w:fldChar w:fldCharType="end"/>
      </w:r>
      <w:r>
        <w:t>: Fluxograma da estrutura da API Rest</w:t>
      </w:r>
      <w:bookmarkEnd w:id="93"/>
      <w:bookmarkEnd w:id="94"/>
    </w:p>
    <w:p w14:paraId="4ABCC018" w14:textId="77777777" w:rsidR="007A670A" w:rsidRPr="007A670A" w:rsidRDefault="007A670A" w:rsidP="007A670A"/>
    <w:p w14:paraId="28556BC9" w14:textId="489097F2" w:rsidR="00180169" w:rsidRDefault="00180169" w:rsidP="00180169">
      <w:pPr>
        <w:pStyle w:val="Ttulo2"/>
      </w:pPr>
      <w:bookmarkStart w:id="95" w:name="_Toc49965789"/>
      <w:r>
        <w:t>Desenvolvimento front-end</w:t>
      </w:r>
      <w:bookmarkEnd w:id="95"/>
    </w:p>
    <w:p w14:paraId="6A83010E" w14:textId="12BA9B99" w:rsidR="00EB3C2A" w:rsidRDefault="00AE779B" w:rsidP="00EB3C2A">
      <w:r>
        <w:t>Para o desenvolvimento do front-end foi utilizado a ferrament</w:t>
      </w:r>
      <w:r w:rsidR="003C58CA">
        <w:t>a</w:t>
      </w:r>
      <w:r>
        <w:t xml:space="preserve"> Flutter</w:t>
      </w:r>
      <w:r w:rsidR="003C58CA">
        <w:t xml:space="preserve"> com a utilização da linguagem de programação Dart</w:t>
      </w:r>
      <w:r w:rsidR="00880205">
        <w:t>.</w:t>
      </w:r>
      <w:r>
        <w:t xml:space="preserve"> </w:t>
      </w:r>
      <w:r w:rsidR="00880205">
        <w:t xml:space="preserve">O </w:t>
      </w:r>
      <w:r>
        <w:t xml:space="preserve">objetivo </w:t>
      </w:r>
      <w:r w:rsidR="00880205">
        <w:t>é se</w:t>
      </w:r>
      <w:r>
        <w:t xml:space="preserve"> comunicar com o back-end</w:t>
      </w:r>
      <w:r w:rsidR="00880205">
        <w:t xml:space="preserve"> para colher informações para retornar juntamente com a interface gráfica que a própria ferramenta fornece através de programação</w:t>
      </w:r>
      <w:r>
        <w:t xml:space="preserve">. </w:t>
      </w:r>
    </w:p>
    <w:p w14:paraId="6DB7259F" w14:textId="77777777" w:rsidR="001463E3" w:rsidRDefault="00AE779B" w:rsidP="00EB3C2A">
      <w:r>
        <w:t xml:space="preserve">Nele a separação de camada foi mais simples, </w:t>
      </w:r>
      <w:r w:rsidR="00712EB0">
        <w:t xml:space="preserve">contendo as pastas das interfaces do aplicativo e </w:t>
      </w:r>
      <w:r w:rsidR="001463E3">
        <w:t>os arquivos de serviço.</w:t>
      </w:r>
    </w:p>
    <w:p w14:paraId="0FBD0023" w14:textId="77777777" w:rsidR="00522F52" w:rsidRDefault="001463E3" w:rsidP="00EB3C2A">
      <w:r>
        <w:t>O arquivo de serviço tem como responsabilidade comunicar com a API para obter informações para devolver para o usuário através de métodos HTTP.</w:t>
      </w:r>
    </w:p>
    <w:p w14:paraId="0716FA5F" w14:textId="77777777" w:rsidR="0032348F" w:rsidRDefault="006D57C0" w:rsidP="00D73A07">
      <w:pPr>
        <w:keepNext/>
        <w:jc w:val="center"/>
      </w:pPr>
      <w:r w:rsidRPr="006D57C0">
        <w:rPr>
          <w:noProof/>
          <w:lang w:eastAsia="pt-BR"/>
        </w:rPr>
        <w:lastRenderedPageBreak/>
        <w:drawing>
          <wp:inline distT="0" distB="0" distL="0" distR="0" wp14:anchorId="5B074D93" wp14:editId="2EF58380">
            <wp:extent cx="3216165" cy="2231429"/>
            <wp:effectExtent l="0" t="0" r="381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1260" cy="22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DAF" w14:textId="70B5CC3D" w:rsidR="00522F52" w:rsidRDefault="0032348F" w:rsidP="00652500">
      <w:pPr>
        <w:pStyle w:val="Legenda"/>
      </w:pPr>
      <w:bookmarkStart w:id="96" w:name="_Toc48406107"/>
      <w:bookmarkStart w:id="97" w:name="_Toc49965828"/>
      <w:r>
        <w:t xml:space="preserve">Figura </w:t>
      </w:r>
      <w:r w:rsidR="003874EB">
        <w:rPr>
          <w:noProof/>
        </w:rPr>
        <w:fldChar w:fldCharType="begin"/>
      </w:r>
      <w:r w:rsidR="003874EB">
        <w:rPr>
          <w:noProof/>
        </w:rPr>
        <w:instrText xml:space="preserve"> SEQ Figura \* ARABIC </w:instrText>
      </w:r>
      <w:r w:rsidR="003874EB">
        <w:rPr>
          <w:noProof/>
        </w:rPr>
        <w:fldChar w:fldCharType="separate"/>
      </w:r>
      <w:r w:rsidR="00F359BE">
        <w:rPr>
          <w:noProof/>
        </w:rPr>
        <w:t>36</w:t>
      </w:r>
      <w:r w:rsidR="003874EB">
        <w:rPr>
          <w:noProof/>
        </w:rPr>
        <w:fldChar w:fldCharType="end"/>
      </w:r>
      <w:r>
        <w:t>: Método da classe de serviço de contas</w:t>
      </w:r>
      <w:bookmarkEnd w:id="96"/>
      <w:bookmarkEnd w:id="97"/>
    </w:p>
    <w:p w14:paraId="60C6F84E" w14:textId="77777777" w:rsidR="00522F52" w:rsidRDefault="00522F52" w:rsidP="00EB3C2A"/>
    <w:p w14:paraId="7A0FB40F" w14:textId="4A7B9F9E" w:rsidR="006D57C0" w:rsidRDefault="00522F52" w:rsidP="00EB3C2A">
      <w:r>
        <w:t>A classe da imagem acima</w:t>
      </w:r>
      <w:r w:rsidR="00D16C70">
        <w:t xml:space="preserve"> (Figura </w:t>
      </w:r>
      <w:r w:rsidR="00044A97">
        <w:t>36</w:t>
      </w:r>
      <w:r w:rsidR="00D16C70">
        <w:t>)</w:t>
      </w:r>
      <w:r>
        <w:t xml:space="preserve"> é de um serviço do</w:t>
      </w:r>
      <w:r w:rsidR="00416DE2">
        <w:t xml:space="preserve"> aplicativo. Esse método tem como finalidade retornar um</w:t>
      </w:r>
      <w:r>
        <w:t>a lista de contas referente ao usuário que está conectado.</w:t>
      </w:r>
      <w:r w:rsidR="00401B2B">
        <w:t xml:space="preserve"> </w:t>
      </w:r>
    </w:p>
    <w:p w14:paraId="2ED37B2A" w14:textId="4603EB68" w:rsidR="000313B5" w:rsidRDefault="00460CBE" w:rsidP="00EB3C2A">
      <w:r>
        <w:t xml:space="preserve">Dentro dele há informações que são colhidas da memória do aplicativo, como o </w:t>
      </w:r>
      <w:r w:rsidR="003013BF" w:rsidRPr="00FB6CD2">
        <w:rPr>
          <w:i/>
        </w:rPr>
        <w:t>Token</w:t>
      </w:r>
      <w:r>
        <w:t xml:space="preserve">, tipo do </w:t>
      </w:r>
      <w:r w:rsidR="003013BF" w:rsidRPr="00FB6CD2">
        <w:rPr>
          <w:i/>
        </w:rPr>
        <w:t>Token</w:t>
      </w:r>
      <w:r>
        <w:t xml:space="preserve"> e o usuário. Após colher essas informações a URL é construída para passar futuramente numa requisição HTTP. </w:t>
      </w:r>
      <w:r w:rsidR="00F303A0">
        <w:t xml:space="preserve">Em seguida é feito uma requisição passando os parâmetros de </w:t>
      </w:r>
      <w:r w:rsidR="00F303A0" w:rsidRPr="00FB6CD2">
        <w:rPr>
          <w:i/>
        </w:rPr>
        <w:t>header</w:t>
      </w:r>
      <w:r w:rsidR="00F303A0">
        <w:t xml:space="preserve"> para conseguir autenticar na API. Quando a informação é retornada acaba sendo convertida para o objeto referente da requisição e por fim retorna a lista de contas para quem chamou o método.</w:t>
      </w:r>
    </w:p>
    <w:p w14:paraId="0228CA49" w14:textId="77777777" w:rsidR="000313B5" w:rsidRPr="00EB3C2A" w:rsidRDefault="000313B5" w:rsidP="00EB3C2A"/>
    <w:p w14:paraId="586B1AFC" w14:textId="2970E161" w:rsidR="00EB3C2A" w:rsidRDefault="00EB3C2A" w:rsidP="00EB3C2A">
      <w:pPr>
        <w:pStyle w:val="Ttulo2"/>
      </w:pPr>
      <w:bookmarkStart w:id="98" w:name="_Toc49965790"/>
      <w:r>
        <w:t>Interface gráfica</w:t>
      </w:r>
      <w:bookmarkEnd w:id="98"/>
    </w:p>
    <w:p w14:paraId="51706E1E" w14:textId="02D600C6" w:rsidR="000E5B57" w:rsidRPr="000E5B57" w:rsidRDefault="00F27B54" w:rsidP="000E5B57">
      <w:r>
        <w:t>Com intuito de ilustrar melhor como ficou o aplicativo finalizado, abaixo há</w:t>
      </w:r>
      <w:r w:rsidR="002C3943">
        <w:t xml:space="preserve"> diversas</w:t>
      </w:r>
      <w:r w:rsidR="000E5B57">
        <w:t xml:space="preserve"> imagens das interfaces gráficas do aplicativo sen</w:t>
      </w:r>
      <w:r w:rsidR="002C3943">
        <w:t>do executada plataforma Android, porém</w:t>
      </w:r>
      <w:r w:rsidR="00FA0860">
        <w:t>,</w:t>
      </w:r>
      <w:r w:rsidR="002C3943">
        <w:t xml:space="preserve"> </w:t>
      </w:r>
      <w:r>
        <w:t>vale salientar que as interfaces são idênticas para ambos sistemas operacionais.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A3215BD" w14:textId="77777777" w:rsidTr="00540B87">
        <w:tc>
          <w:tcPr>
            <w:tcW w:w="3209" w:type="dxa"/>
          </w:tcPr>
          <w:p w14:paraId="52C6AAE2" w14:textId="77777777" w:rsidR="00540B87" w:rsidRDefault="002C15D3" w:rsidP="00A24F70">
            <w:pPr>
              <w:keepNext/>
              <w:jc w:val="center"/>
            </w:pPr>
            <w:r w:rsidRPr="002C15D3">
              <w:rPr>
                <w:noProof/>
                <w:lang w:eastAsia="pt-BR"/>
              </w:rPr>
              <w:lastRenderedPageBreak/>
              <w:drawing>
                <wp:inline distT="0" distB="0" distL="0" distR="0" wp14:anchorId="40F2380E" wp14:editId="41666C2C">
                  <wp:extent cx="1724816" cy="3600000"/>
                  <wp:effectExtent l="0" t="0" r="8890" b="63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1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E35E7" w14:textId="114E4E4D" w:rsidR="00A24F70" w:rsidRDefault="00A24F70" w:rsidP="00A24F70">
            <w:pPr>
              <w:keepNext/>
              <w:jc w:val="center"/>
            </w:pPr>
            <w:r w:rsidRPr="00A24F70">
              <w:rPr>
                <w:sz w:val="20"/>
              </w:rPr>
              <w:t>a) Interface gráfica de acesso</w:t>
            </w:r>
          </w:p>
        </w:tc>
        <w:tc>
          <w:tcPr>
            <w:tcW w:w="3209" w:type="dxa"/>
          </w:tcPr>
          <w:p w14:paraId="51D67977" w14:textId="77777777" w:rsidR="00540B87" w:rsidRDefault="00540B87" w:rsidP="00A24F70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04ADE2FD" wp14:editId="30C99EF0">
                  <wp:extent cx="1689796" cy="3600000"/>
                  <wp:effectExtent l="0" t="0" r="5715" b="63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796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6C32C" w14:textId="041EABF4" w:rsidR="00A24F70" w:rsidRDefault="00A24F70" w:rsidP="00A24F70">
            <w:pPr>
              <w:keepNext/>
              <w:jc w:val="center"/>
            </w:pPr>
            <w:r w:rsidRPr="00A24F70">
              <w:rPr>
                <w:sz w:val="20"/>
              </w:rPr>
              <w:t>b) Interface gráfica da página inicial do aplicativo</w:t>
            </w:r>
          </w:p>
        </w:tc>
        <w:tc>
          <w:tcPr>
            <w:tcW w:w="3210" w:type="dxa"/>
          </w:tcPr>
          <w:p w14:paraId="63245060" w14:textId="77777777" w:rsidR="00540B87" w:rsidRDefault="00540B87" w:rsidP="00A24F70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6A33A18E" wp14:editId="3B2D93EF">
                  <wp:extent cx="1676650" cy="3600000"/>
                  <wp:effectExtent l="0" t="0" r="0" b="63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A4A53" w14:textId="27B76A29" w:rsidR="00A24F70" w:rsidRDefault="00A24F70" w:rsidP="00A24F70">
            <w:pPr>
              <w:keepNext/>
              <w:jc w:val="center"/>
            </w:pPr>
            <w:r w:rsidRPr="00A24F70">
              <w:rPr>
                <w:sz w:val="20"/>
              </w:rPr>
              <w:t>c) Interface gráfica do menu do aplicativo</w:t>
            </w:r>
          </w:p>
        </w:tc>
      </w:tr>
    </w:tbl>
    <w:p w14:paraId="64F20222" w14:textId="39C24ED8" w:rsidR="00540B87" w:rsidRDefault="00A24F70" w:rsidP="00652500">
      <w:pPr>
        <w:pStyle w:val="Legenda"/>
      </w:pPr>
      <w:r>
        <w:br/>
      </w:r>
      <w:bookmarkStart w:id="99" w:name="_Toc48406108"/>
      <w:bookmarkStart w:id="100" w:name="_Toc49965829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37</w:t>
      </w:r>
      <w:r w:rsidR="00652500">
        <w:rPr>
          <w:noProof/>
        </w:rPr>
        <w:fldChar w:fldCharType="end"/>
      </w:r>
      <w:r>
        <w:t>: Interface gráfica (Página de acesso, página inicial e Menu)</w:t>
      </w:r>
      <w:bookmarkEnd w:id="99"/>
      <w:bookmarkEnd w:id="100"/>
    </w:p>
    <w:p w14:paraId="6E5777AD" w14:textId="77777777" w:rsidR="00A24F70" w:rsidRPr="00A24F70" w:rsidRDefault="00A24F70" w:rsidP="00A24F70"/>
    <w:p w14:paraId="2FDB4D75" w14:textId="76815E26" w:rsidR="001141DE" w:rsidRDefault="002F6D35" w:rsidP="001141DE">
      <w:r>
        <w:t xml:space="preserve">Na </w:t>
      </w:r>
      <w:r w:rsidRPr="004C4769">
        <w:rPr>
          <w:b/>
        </w:rPr>
        <w:t>interface gráfica de acesso</w:t>
      </w:r>
      <w:r>
        <w:t xml:space="preserve"> </w:t>
      </w:r>
      <w:r w:rsidR="00E25513">
        <w:t xml:space="preserve">(Figura </w:t>
      </w:r>
      <w:r w:rsidR="00C14218">
        <w:t>37</w:t>
      </w:r>
      <w:r w:rsidR="00E25513">
        <w:t xml:space="preserve">a) </w:t>
      </w:r>
      <w:r>
        <w:t xml:space="preserve">é onde o usuário precisa </w:t>
      </w:r>
      <w:r w:rsidR="002C15D3">
        <w:t xml:space="preserve">inserir os dados que foram </w:t>
      </w:r>
      <w:r w:rsidR="00E173E8">
        <w:t>cadastrados</w:t>
      </w:r>
      <w:r w:rsidR="002C15D3">
        <w:t xml:space="preserve"> pelo administrador para acessar ao aplicativo.</w:t>
      </w:r>
    </w:p>
    <w:p w14:paraId="533EFE90" w14:textId="3B0E1B1C" w:rsidR="00E173E8" w:rsidRDefault="00E173E8" w:rsidP="001141DE">
      <w:r>
        <w:t xml:space="preserve">Em </w:t>
      </w:r>
      <w:r w:rsidR="004C4769" w:rsidRPr="006D1823">
        <w:rPr>
          <w:b/>
        </w:rPr>
        <w:t>interface gráfica da página inicial do aplicativo</w:t>
      </w:r>
      <w:r w:rsidR="004C4769">
        <w:t xml:space="preserve"> </w:t>
      </w:r>
      <w:r w:rsidR="00E25513">
        <w:t xml:space="preserve">(Figura </w:t>
      </w:r>
      <w:r w:rsidR="00C14218">
        <w:t>37</w:t>
      </w:r>
      <w:r w:rsidR="00E25513">
        <w:t xml:space="preserve">b) </w:t>
      </w:r>
      <w:r w:rsidR="004C4769">
        <w:t xml:space="preserve">é onde fica todos movimentos de contas do usuário conectado, contendo cartões </w:t>
      </w:r>
      <w:r w:rsidR="006D1823">
        <w:t>para</w:t>
      </w:r>
      <w:r w:rsidR="004C4769">
        <w:t xml:space="preserve"> cada mês com recebimentos ou pagamentos e uma linha do tempo do que fo</w:t>
      </w:r>
      <w:r w:rsidR="006D1823">
        <w:t>i movimentado em todo período de utilização.</w:t>
      </w:r>
    </w:p>
    <w:p w14:paraId="75293097" w14:textId="63B882E4" w:rsidR="006D1823" w:rsidRPr="001141DE" w:rsidRDefault="00F7262E" w:rsidP="001141DE">
      <w:r>
        <w:t xml:space="preserve">Já em </w:t>
      </w:r>
      <w:r w:rsidR="0037283A">
        <w:rPr>
          <w:b/>
        </w:rPr>
        <w:t>i</w:t>
      </w:r>
      <w:r w:rsidRPr="0037283A">
        <w:rPr>
          <w:b/>
        </w:rPr>
        <w:t xml:space="preserve">nterface gráfica do menu do aplicativo </w:t>
      </w:r>
      <w:r w:rsidR="00E25513">
        <w:t xml:space="preserve">(Figura </w:t>
      </w:r>
      <w:r w:rsidR="00C14218">
        <w:t>37</w:t>
      </w:r>
      <w:r w:rsidR="00E25513">
        <w:t xml:space="preserve">c) </w:t>
      </w:r>
      <w:r w:rsidR="0037283A">
        <w:t>é somente um menu que exibe os dados do usuário conectado, um botão para redirecionar para página inicial e outro botão para desconectar do aplicativo.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540B87" w14:paraId="48B773B9" w14:textId="77777777" w:rsidTr="00540B87">
        <w:tc>
          <w:tcPr>
            <w:tcW w:w="3209" w:type="dxa"/>
          </w:tcPr>
          <w:p w14:paraId="1067B8C7" w14:textId="77777777" w:rsidR="000646DC" w:rsidRDefault="00540B87" w:rsidP="000646D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lastRenderedPageBreak/>
              <w:drawing>
                <wp:inline distT="0" distB="0" distL="0" distR="0" wp14:anchorId="042ED67A" wp14:editId="49282EC7">
                  <wp:extent cx="1668630" cy="3600000"/>
                  <wp:effectExtent l="0" t="0" r="8255" b="63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3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646DC">
              <w:t xml:space="preserve"> </w:t>
            </w:r>
          </w:p>
          <w:p w14:paraId="3ACAC76D" w14:textId="5307220A" w:rsidR="00540B87" w:rsidRDefault="000646DC" w:rsidP="000646DC">
            <w:pPr>
              <w:keepNext/>
              <w:jc w:val="center"/>
            </w:pPr>
            <w:r w:rsidRPr="000646DC">
              <w:rPr>
                <w:sz w:val="20"/>
              </w:rPr>
              <w:t>a) Interface gráfica da inserção de pagamento</w:t>
            </w:r>
            <w:r w:rsidR="00267711">
              <w:br/>
            </w:r>
          </w:p>
        </w:tc>
        <w:tc>
          <w:tcPr>
            <w:tcW w:w="3209" w:type="dxa"/>
          </w:tcPr>
          <w:p w14:paraId="4570CB4E" w14:textId="77777777" w:rsidR="00540B87" w:rsidRDefault="00540B87" w:rsidP="000646D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F155C09" wp14:editId="24DDC1D3">
                  <wp:extent cx="1712308" cy="3600000"/>
                  <wp:effectExtent l="0" t="0" r="2540" b="63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30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84C8" w14:textId="2E2EC484" w:rsidR="000646DC" w:rsidRDefault="000646DC" w:rsidP="000646DC">
            <w:pPr>
              <w:keepNext/>
              <w:jc w:val="center"/>
            </w:pPr>
            <w:r w:rsidRPr="000646DC">
              <w:rPr>
                <w:sz w:val="20"/>
              </w:rPr>
              <w:t>b) Interface gráfica da inserção de recebimento</w:t>
            </w:r>
          </w:p>
        </w:tc>
        <w:tc>
          <w:tcPr>
            <w:tcW w:w="3210" w:type="dxa"/>
          </w:tcPr>
          <w:p w14:paraId="339BAADD" w14:textId="77777777" w:rsidR="00540B87" w:rsidRDefault="00540B87" w:rsidP="000646DC">
            <w:pPr>
              <w:keepNext/>
              <w:jc w:val="center"/>
            </w:pPr>
            <w:r w:rsidRPr="00540B87">
              <w:rPr>
                <w:noProof/>
                <w:lang w:eastAsia="pt-BR"/>
              </w:rPr>
              <w:drawing>
                <wp:inline distT="0" distB="0" distL="0" distR="0" wp14:anchorId="3E9A9E6D" wp14:editId="15203638">
                  <wp:extent cx="1693574" cy="3600000"/>
                  <wp:effectExtent l="0" t="0" r="190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57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F9A84" w14:textId="11971CB6" w:rsidR="000646DC" w:rsidRDefault="000646DC" w:rsidP="000646DC">
            <w:pPr>
              <w:keepNext/>
              <w:jc w:val="center"/>
            </w:pPr>
            <w:r w:rsidRPr="000646DC">
              <w:rPr>
                <w:sz w:val="20"/>
              </w:rPr>
              <w:t>c) Interface gráfica da lista de pagamentos</w:t>
            </w:r>
          </w:p>
        </w:tc>
      </w:tr>
    </w:tbl>
    <w:p w14:paraId="514BF4A3" w14:textId="76F77F91" w:rsidR="00D5379B" w:rsidRDefault="000646DC" w:rsidP="00652500">
      <w:pPr>
        <w:pStyle w:val="Legenda"/>
      </w:pPr>
      <w:r>
        <w:br/>
      </w:r>
      <w:bookmarkStart w:id="101" w:name="_Toc48406109"/>
      <w:bookmarkStart w:id="102" w:name="_Toc49965830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38</w:t>
      </w:r>
      <w:r w:rsidR="00652500">
        <w:rPr>
          <w:noProof/>
        </w:rPr>
        <w:fldChar w:fldCharType="end"/>
      </w:r>
      <w:r>
        <w:t>: Interface gráfica (Formulário e Lista de contas)</w:t>
      </w:r>
      <w:bookmarkEnd w:id="101"/>
      <w:bookmarkEnd w:id="102"/>
    </w:p>
    <w:p w14:paraId="0FE5CA8D" w14:textId="77777777" w:rsidR="000646DC" w:rsidRPr="000646DC" w:rsidRDefault="000646DC" w:rsidP="000646DC"/>
    <w:p w14:paraId="5A899D55" w14:textId="2CC39C01" w:rsidR="002F6D35" w:rsidRDefault="00134CB2" w:rsidP="00D5379B">
      <w:r>
        <w:t xml:space="preserve">Em </w:t>
      </w:r>
      <w:r w:rsidRPr="00134CB2">
        <w:rPr>
          <w:b/>
        </w:rPr>
        <w:t>interface gráfica da inserção de pagamento</w:t>
      </w:r>
      <w:r w:rsidR="006403CE">
        <w:rPr>
          <w:b/>
        </w:rPr>
        <w:t xml:space="preserve"> </w:t>
      </w:r>
      <w:r w:rsidR="006403CE" w:rsidRPr="006403CE">
        <w:t>(Figura 3</w:t>
      </w:r>
      <w:r w:rsidR="00B34DC9">
        <w:t>8</w:t>
      </w:r>
      <w:r w:rsidR="006403CE">
        <w:t>a</w:t>
      </w:r>
      <w:r w:rsidR="006403CE" w:rsidRPr="006403CE">
        <w:t>)</w:t>
      </w:r>
      <w:r>
        <w:t xml:space="preserve"> tem como finalidade inserir qualquer pagamento que o usuário desejar</w:t>
      </w:r>
      <w:r w:rsidR="007A2881">
        <w:t>, também há a</w:t>
      </w:r>
      <w:r>
        <w:t xml:space="preserve"> possibilidade de inserir um valor, descrição, categoria</w:t>
      </w:r>
      <w:r w:rsidR="00391490">
        <w:t>, data do pagamento</w:t>
      </w:r>
      <w:r>
        <w:t xml:space="preserve"> e possibilitando notificar que é uma despesa mensal.</w:t>
      </w:r>
    </w:p>
    <w:p w14:paraId="65BABEE2" w14:textId="4305D75D" w:rsidR="00EF43EC" w:rsidRDefault="00EF43EC" w:rsidP="00D5379B">
      <w:r>
        <w:t xml:space="preserve">Na </w:t>
      </w:r>
      <w:r w:rsidRPr="00EF43EC">
        <w:rPr>
          <w:b/>
        </w:rPr>
        <w:t>interface gráfica da inserção de recebimento</w:t>
      </w:r>
      <w:r>
        <w:t xml:space="preserve"> </w:t>
      </w:r>
      <w:r w:rsidR="006403CE" w:rsidRPr="006403CE">
        <w:t xml:space="preserve">(Figura </w:t>
      </w:r>
      <w:r w:rsidR="00B34DC9" w:rsidRPr="006403CE">
        <w:t>3</w:t>
      </w:r>
      <w:r w:rsidR="00B34DC9">
        <w:t>8</w:t>
      </w:r>
      <w:r w:rsidR="006403CE">
        <w:t>b</w:t>
      </w:r>
      <w:r w:rsidR="006403CE" w:rsidRPr="006403CE">
        <w:t>)</w:t>
      </w:r>
      <w:r w:rsidR="006403CE">
        <w:t xml:space="preserve"> </w:t>
      </w:r>
      <w:r>
        <w:t>é onde se insere os recebimentos que o usuário desejar, nele também há as mesmas informações de pagamentos, como valor, descrição, categoria</w:t>
      </w:r>
      <w:r w:rsidR="00391490">
        <w:t>, data do recebimento</w:t>
      </w:r>
      <w:r>
        <w:t xml:space="preserve"> e receita mensal.</w:t>
      </w:r>
    </w:p>
    <w:p w14:paraId="41A1AB31" w14:textId="443AB47D" w:rsidR="00AD3937" w:rsidRDefault="00AD3937" w:rsidP="00D5379B">
      <w:r w:rsidRPr="00AD3937">
        <w:rPr>
          <w:b/>
        </w:rPr>
        <w:t>Interface gráfica da lista de pagamentos</w:t>
      </w:r>
      <w:r w:rsidRPr="00AD3937">
        <w:t xml:space="preserve"> </w:t>
      </w:r>
      <w:r w:rsidR="006403CE" w:rsidRPr="006403CE">
        <w:t xml:space="preserve">(Figura </w:t>
      </w:r>
      <w:r w:rsidR="00B34DC9" w:rsidRPr="006403CE">
        <w:t>3</w:t>
      </w:r>
      <w:r w:rsidR="00B34DC9">
        <w:t>8</w:t>
      </w:r>
      <w:r w:rsidR="006403CE">
        <w:t>c</w:t>
      </w:r>
      <w:r w:rsidR="006403CE" w:rsidRPr="006403CE">
        <w:t>)</w:t>
      </w:r>
      <w:r w:rsidR="006403CE">
        <w:t xml:space="preserve"> </w:t>
      </w:r>
      <w:r>
        <w:t>tem como objetivo informar os detalhes de todas as informações inseridas referente a contas do aplicativo, separados por aba, uma contendo os pagamentos e outra os recebimentos. Nessa interface é mostrado informações do mês que o usuário quiser</w:t>
      </w:r>
      <w:r w:rsidR="00B96A6B">
        <w:t>, somatório dos pagamentos e recebimentos do mês selecionado</w:t>
      </w:r>
      <w:r>
        <w:t xml:space="preserve"> e para cada item </w:t>
      </w:r>
      <w:r w:rsidR="00B96A6B">
        <w:t>contém</w:t>
      </w:r>
      <w:r>
        <w:t xml:space="preserve"> as seguintes informações: descrição da conta, categoria da conta, data de pagamento da conta e valor da conta.</w:t>
      </w:r>
    </w:p>
    <w:p w14:paraId="71147382" w14:textId="77777777" w:rsidR="006403CE" w:rsidRDefault="006403CE" w:rsidP="006403CE">
      <w:pPr>
        <w:keepNext/>
        <w:jc w:val="center"/>
      </w:pPr>
      <w:r w:rsidRPr="00540B87">
        <w:rPr>
          <w:noProof/>
          <w:lang w:eastAsia="pt-BR"/>
        </w:rPr>
        <w:lastRenderedPageBreak/>
        <w:drawing>
          <wp:inline distT="0" distB="0" distL="0" distR="0" wp14:anchorId="2FD7B37E" wp14:editId="010DC324">
            <wp:extent cx="1687356" cy="3600000"/>
            <wp:effectExtent l="0" t="0" r="8255" b="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873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C555" w14:textId="3CC4242F" w:rsidR="00540B87" w:rsidRDefault="006403CE" w:rsidP="00652500">
      <w:pPr>
        <w:pStyle w:val="Legenda"/>
      </w:pPr>
      <w:bookmarkStart w:id="103" w:name="_Toc48406110"/>
      <w:bookmarkStart w:id="104" w:name="_Toc49965831"/>
      <w:r>
        <w:t xml:space="preserve">Figura </w:t>
      </w:r>
      <w:r w:rsidR="00652500">
        <w:rPr>
          <w:noProof/>
        </w:rPr>
        <w:fldChar w:fldCharType="begin"/>
      </w:r>
      <w:r w:rsidR="00652500">
        <w:rPr>
          <w:noProof/>
        </w:rPr>
        <w:instrText xml:space="preserve"> SEQ Figura \* ARABIC </w:instrText>
      </w:r>
      <w:r w:rsidR="00652500">
        <w:rPr>
          <w:noProof/>
        </w:rPr>
        <w:fldChar w:fldCharType="separate"/>
      </w:r>
      <w:r w:rsidR="00F359BE">
        <w:rPr>
          <w:noProof/>
        </w:rPr>
        <w:t>39</w:t>
      </w:r>
      <w:r w:rsidR="00652500">
        <w:rPr>
          <w:noProof/>
        </w:rPr>
        <w:fldChar w:fldCharType="end"/>
      </w:r>
      <w:r>
        <w:t xml:space="preserve">: </w:t>
      </w:r>
      <w:r w:rsidRPr="001B25C7">
        <w:t>Interface gráfica da lista de recebimentos</w:t>
      </w:r>
      <w:bookmarkEnd w:id="103"/>
      <w:bookmarkEnd w:id="104"/>
    </w:p>
    <w:p w14:paraId="468C77A2" w14:textId="77777777" w:rsidR="006403CE" w:rsidRPr="006403CE" w:rsidRDefault="006403CE" w:rsidP="006403CE"/>
    <w:p w14:paraId="6D5579E7" w14:textId="5BAB9248" w:rsidR="00ED0D35" w:rsidRPr="00D5379B" w:rsidRDefault="00ED0D35" w:rsidP="00D5379B">
      <w:r>
        <w:t xml:space="preserve">Em </w:t>
      </w:r>
      <w:r w:rsidRPr="00ED0D35">
        <w:rPr>
          <w:b/>
        </w:rPr>
        <w:t>interface gráfica da lista de recebimentos</w:t>
      </w:r>
      <w:r>
        <w:t xml:space="preserve"> </w:t>
      </w:r>
      <w:r w:rsidR="007A2F5E" w:rsidRPr="006403CE">
        <w:t xml:space="preserve">(Figura </w:t>
      </w:r>
      <w:r w:rsidR="00B34DC9">
        <w:t>39</w:t>
      </w:r>
      <w:r w:rsidR="007A2F5E" w:rsidRPr="006403CE">
        <w:t>)</w:t>
      </w:r>
      <w:r w:rsidR="007A2F5E">
        <w:t xml:space="preserve"> </w:t>
      </w:r>
      <w:r>
        <w:t>mostra todos as informações que a de pagamen</w:t>
      </w:r>
      <w:r w:rsidR="003A75C6">
        <w:t xml:space="preserve">tos tem, somente alterando para </w:t>
      </w:r>
      <w:r>
        <w:t>o próprio recebimento.</w:t>
      </w:r>
    </w:p>
    <w:p w14:paraId="3D9AA3AF" w14:textId="2419BF9B" w:rsidR="00F3212F" w:rsidRDefault="00F3212F" w:rsidP="00F3212F">
      <w:pPr>
        <w:pStyle w:val="Ttulo1"/>
      </w:pPr>
      <w:bookmarkStart w:id="105" w:name="_Toc49965791"/>
      <w:r w:rsidRPr="00F3212F">
        <w:lastRenderedPageBreak/>
        <w:t>CONSIDERAÇÕES FINAIS</w:t>
      </w:r>
      <w:bookmarkEnd w:id="105"/>
    </w:p>
    <w:p w14:paraId="1D55F737" w14:textId="77777777" w:rsidR="00F3212F" w:rsidRDefault="00F3212F" w:rsidP="00F3212F"/>
    <w:p w14:paraId="79A04055" w14:textId="6484F57A" w:rsidR="00D61098" w:rsidRDefault="00D61098" w:rsidP="00D61098">
      <w:r>
        <w:t xml:space="preserve">Houve diversas adversidades no processo de finalização desse trabalho, pois trata-se de uma tecnologia nova no mercado e consequentemente não </w:t>
      </w:r>
      <w:r w:rsidR="001F4F50">
        <w:t>existe</w:t>
      </w:r>
      <w:r>
        <w:t xml:space="preserve"> muitos exemplos em livros e artigos que pudessem agregar na construção do mesmo, entretanto, a maioria dos objetivos foram alcançados graças a pesquisas em inglês, proporcionou-se o sucesso desse projeto e com uma excelente experiência em aprendi</w:t>
      </w:r>
      <w:r w:rsidR="001F4F50">
        <w:t>zado. A maior dificuldade mesmo</w:t>
      </w:r>
      <w:r>
        <w:t xml:space="preserve"> foi </w:t>
      </w:r>
      <w:r w:rsidR="001F4F50">
        <w:t>encontrar</w:t>
      </w:r>
      <w:r>
        <w:t xml:space="preserve"> </w:t>
      </w:r>
      <w:r w:rsidRPr="00C73F16">
        <w:rPr>
          <w:i/>
        </w:rPr>
        <w:t>Widgets</w:t>
      </w:r>
      <w:r>
        <w:t xml:space="preserve"> personalizados, como um botão que troca de posição dependendo da opção selecionada com a finalidade de deixar a aplicação mais atraente ao usuário. </w:t>
      </w:r>
      <w:r w:rsidR="001F4F50">
        <w:t xml:space="preserve">Outra dificuldade </w:t>
      </w:r>
      <w:r>
        <w:t xml:space="preserve">também </w:t>
      </w:r>
      <w:r w:rsidR="001F4F50">
        <w:t xml:space="preserve">encontrada foi </w:t>
      </w:r>
      <w:r>
        <w:t>como conect</w:t>
      </w:r>
      <w:r w:rsidR="00C73F16">
        <w:t xml:space="preserve">ar </w:t>
      </w:r>
      <w:r w:rsidR="001F4F50">
        <w:t>o</w:t>
      </w:r>
      <w:r w:rsidR="00C73F16">
        <w:t xml:space="preserve"> aplicativo com o banco em nuvem</w:t>
      </w:r>
      <w:r>
        <w:t xml:space="preserve">, pois alguns tutoriais ou sites não estavam dando certo para </w:t>
      </w:r>
      <w:r w:rsidR="001F4F50">
        <w:t>a</w:t>
      </w:r>
      <w:r>
        <w:t xml:space="preserve"> versão</w:t>
      </w:r>
      <w:r w:rsidR="001F4F50">
        <w:t xml:space="preserve"> utilizada</w:t>
      </w:r>
      <w:r>
        <w:t xml:space="preserve">, somente um vídeo aula que </w:t>
      </w:r>
      <w:r w:rsidR="001F4F50">
        <w:t>auxiliou no sucesso para realizar a conexão</w:t>
      </w:r>
      <w:r>
        <w:t>.</w:t>
      </w:r>
      <w:r w:rsidR="001F4F50">
        <w:t xml:space="preserve"> Problemas também de como </w:t>
      </w:r>
      <w:r w:rsidR="00505F3F">
        <w:t xml:space="preserve">resolver </w:t>
      </w:r>
      <w:r w:rsidR="001F4F50">
        <w:t xml:space="preserve">eventuais erros ou falhas </w:t>
      </w:r>
      <w:r w:rsidR="00505F3F">
        <w:t>que aconteceram no aplicativo, como funcionalidades que pararam de funci</w:t>
      </w:r>
      <w:r w:rsidR="00E025FD">
        <w:t>onar após atualização de código</w:t>
      </w:r>
      <w:r w:rsidR="00820014">
        <w:t xml:space="preserve"> que não foi devidamente desenvolvido</w:t>
      </w:r>
      <w:r w:rsidR="00E025FD">
        <w:t xml:space="preserve">. 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bookmarkStart w:id="106" w:name="_Toc49965792"/>
      <w:r>
        <w:lastRenderedPageBreak/>
        <w:t>REFERÊNCIAS</w:t>
      </w:r>
      <w:bookmarkEnd w:id="106"/>
    </w:p>
    <w:p w14:paraId="3F68C9D7" w14:textId="044BCF32" w:rsidR="00286B62" w:rsidRDefault="00286B62" w:rsidP="00286B62">
      <w:r>
        <w:t xml:space="preserve">AFONSO, Alexandre. </w:t>
      </w:r>
      <w:r w:rsidRPr="00286B62">
        <w:rPr>
          <w:b/>
        </w:rPr>
        <w:t>O que é Spring Boot?</w:t>
      </w:r>
      <w:r>
        <w:t xml:space="preserve"> Disponível em &lt;</w:t>
      </w:r>
      <w:r w:rsidRPr="00286B62">
        <w:t xml:space="preserve"> https://blog.algaworks.com/spring-boot/</w:t>
      </w:r>
      <w:r>
        <w:t>&gt;. Acesso em: 20 jul. 2020.</w:t>
      </w:r>
    </w:p>
    <w:p w14:paraId="0EC062E3" w14:textId="0FEA7993" w:rsidR="00FC4E22" w:rsidRDefault="00FC4E22" w:rsidP="00286B62">
      <w:r>
        <w:t xml:space="preserve">AMAZON. </w:t>
      </w:r>
      <w:r w:rsidRPr="00FC4E22">
        <w:rPr>
          <w:b/>
        </w:rPr>
        <w:t>O que é o Amazon EC2?</w:t>
      </w:r>
      <w:r>
        <w:rPr>
          <w:b/>
        </w:rPr>
        <w:t xml:space="preserve"> </w:t>
      </w:r>
      <w:r>
        <w:t>Disponível em &lt;</w:t>
      </w:r>
      <w:r w:rsidRPr="00FC4E22">
        <w:t xml:space="preserve"> https://docs.aws.amazon.com/pt_br/AWSEC2/latest/UserGuide/concepts.html</w:t>
      </w:r>
      <w:r>
        <w:t>&gt;. Acesso em: 21 jul. 2020.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>Introdução ao Visual Studio Code</w:t>
      </w:r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6B586922" w:rsidR="00097820" w:rsidRDefault="00097820" w:rsidP="00097820">
      <w:r>
        <w:t xml:space="preserve">GUEDES, Marylene. </w:t>
      </w:r>
      <w:r>
        <w:rPr>
          <w:b/>
        </w:rPr>
        <w:t>O que é Dart</w:t>
      </w:r>
      <w:r w:rsidRPr="003F2576">
        <w:rPr>
          <w:b/>
        </w:rPr>
        <w:t>?</w:t>
      </w:r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499CE6EE" w14:textId="60E9705A" w:rsidR="00687784" w:rsidRDefault="00687784" w:rsidP="00097820">
      <w:r>
        <w:t xml:space="preserve">JETBRAINS. </w:t>
      </w:r>
      <w:r w:rsidRPr="00687784">
        <w:rPr>
          <w:b/>
        </w:rPr>
        <w:t>IntelliJ Platform</w:t>
      </w:r>
      <w:r>
        <w:rPr>
          <w:b/>
        </w:rPr>
        <w:t>.</w:t>
      </w:r>
      <w:r>
        <w:t xml:space="preserve"> Disponível em &lt;</w:t>
      </w:r>
      <w:r w:rsidRPr="00687784">
        <w:t xml:space="preserve"> https://www.jetbrains.com/opensource/idea/</w:t>
      </w:r>
      <w:r>
        <w:t>&gt;. Acesso em: 21 jul.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>Modele softwares com Astah Community</w:t>
      </w:r>
      <w:r>
        <w:t>. Disponível em &lt;https://www.techtudo.com.br/tudo-sobre/astah-commmunity.html&gt;. Acesso em: 19 nov. 2019.</w:t>
      </w:r>
    </w:p>
    <w:p w14:paraId="104E1DEF" w14:textId="54A494C6" w:rsidR="00097820" w:rsidRDefault="009B494A" w:rsidP="00D832D6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62" w:history="1"/>
      <w:r>
        <w:t>&gt;. Acesso em: 02 mar. 2020.</w:t>
      </w:r>
    </w:p>
    <w:p w14:paraId="24013935" w14:textId="77777777" w:rsidR="00097820" w:rsidRDefault="00097820" w:rsidP="00097820">
      <w:r>
        <w:t xml:space="preserve">MAGALHÃES, Túlio. </w:t>
      </w:r>
      <w:r w:rsidRPr="003F2576">
        <w:rPr>
          <w:b/>
        </w:rPr>
        <w:t>Flutter: tudo sobre o queridinho do google</w:t>
      </w:r>
      <w:r>
        <w:t>. Disponível em &lt;https://www.zup.com.br/blog/flutter&gt;. Acesso em: 21 out. 2019.</w:t>
      </w:r>
    </w:p>
    <w:p w14:paraId="37906E84" w14:textId="6A4318FE" w:rsidR="004D623E" w:rsidRDefault="004D623E" w:rsidP="00097820">
      <w:r>
        <w:t xml:space="preserve">MARTINS, Bonny; DINIZ, Walisson; SILVA, Rogério. </w:t>
      </w:r>
      <w:r w:rsidR="00F354F7" w:rsidRPr="00F354F7">
        <w:t>A complexibi</w:t>
      </w:r>
      <w:r w:rsidR="00F354F7">
        <w:t>lidade da UML e seus diagramas</w:t>
      </w:r>
      <w:r>
        <w:t xml:space="preserve">. </w:t>
      </w:r>
      <w:r w:rsidR="00F354F7" w:rsidRPr="00F354F7">
        <w:rPr>
          <w:b/>
        </w:rPr>
        <w:t>TECNOLOGIAS EM PROJEÇÃO</w:t>
      </w:r>
      <w:r>
        <w:t xml:space="preserve">, </w:t>
      </w:r>
      <w:r w:rsidR="00F354F7">
        <w:t>V.8</w:t>
      </w:r>
      <w:r>
        <w:t xml:space="preserve">, </w:t>
      </w:r>
      <w:r w:rsidR="00F354F7">
        <w:t>N.1</w:t>
      </w:r>
      <w:r>
        <w:t xml:space="preserve">, </w:t>
      </w:r>
      <w:r w:rsidR="00F354F7">
        <w:t>2017.</w:t>
      </w:r>
      <w:r>
        <w:t xml:space="preserve"> </w:t>
      </w:r>
      <w:r w:rsidR="00F354F7">
        <w:t>p. 86-99</w:t>
      </w:r>
      <w:r>
        <w:t>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09710B0C" w14:textId="0365773C" w:rsidR="001D0AAB" w:rsidRDefault="001D0AAB" w:rsidP="001D0AAB">
      <w:r>
        <w:t xml:space="preserve">PIRES. </w:t>
      </w:r>
      <w:r w:rsidRPr="001D0AAB">
        <w:rPr>
          <w:b/>
        </w:rPr>
        <w:t>O que é API? REST e RESTful? Conheça as definições e diferenças!</w:t>
      </w:r>
      <w:r>
        <w:t xml:space="preserve"> Disponível em &lt;</w:t>
      </w:r>
      <w:r w:rsidRPr="001D0AAB">
        <w:t xml:space="preserve"> https://becode.com.br/o-que-e-api-rest-e-restful/</w:t>
      </w:r>
      <w:r>
        <w:t>&gt;. Acesso em: 20 jul. 2020.</w:t>
      </w:r>
    </w:p>
    <w:p w14:paraId="3D8DB64B" w14:textId="686F7FFE" w:rsidR="00097820" w:rsidRDefault="00097820" w:rsidP="00097820">
      <w:r>
        <w:lastRenderedPageBreak/>
        <w:t>PORTA</w:t>
      </w:r>
      <w:r w:rsidR="00D832D6">
        <w:t>L</w:t>
      </w:r>
      <w:r>
        <w:t xml:space="preserve">GSI. </w:t>
      </w:r>
      <w:r w:rsidRPr="003F2576">
        <w:rPr>
          <w:b/>
        </w:rPr>
        <w:t>O que é UML?</w:t>
      </w:r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r w:rsidRPr="00C461D4">
        <w:rPr>
          <w:b/>
        </w:rPr>
        <w:t>Flutter: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DB624AC" w14:textId="57FCD209" w:rsidR="009D61CE" w:rsidRDefault="009D61CE" w:rsidP="00097820">
      <w:r>
        <w:t xml:space="preserve">SOARES, Jhonathan. </w:t>
      </w:r>
      <w:r w:rsidRPr="009D61CE">
        <w:rPr>
          <w:b/>
        </w:rPr>
        <w:t>O que é MongoDB e porque usá-</w:t>
      </w:r>
      <w:r w:rsidR="00C07A73" w:rsidRPr="009D61CE">
        <w:rPr>
          <w:b/>
        </w:rPr>
        <w:t>lo?</w:t>
      </w:r>
      <w:r>
        <w:t xml:space="preserve"> Disponível em </w:t>
      </w:r>
      <w:r w:rsidRPr="009D61CE">
        <w:t>https://codigosimples.net/2016/03/01/o-que-e-mongodb-e-porque-usa-lo/</w:t>
      </w:r>
      <w:r>
        <w:t>&gt;. Acesso em: 21 jul. 2020.</w:t>
      </w:r>
    </w:p>
    <w:p w14:paraId="4A834D00" w14:textId="2CB9F24C" w:rsidR="00097820" w:rsidRPr="004D3A11" w:rsidRDefault="009B494A" w:rsidP="00AA68D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63" w:history="1"/>
      <w:r>
        <w:t>&gt;. Acesso em: 02 mar. 2020.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64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B69B51" w14:textId="77777777" w:rsidR="00806792" w:rsidRDefault="00806792" w:rsidP="00774571">
      <w:pPr>
        <w:spacing w:before="0" w:after="0" w:line="240" w:lineRule="auto"/>
      </w:pPr>
      <w:r>
        <w:separator/>
      </w:r>
    </w:p>
  </w:endnote>
  <w:endnote w:type="continuationSeparator" w:id="0">
    <w:p w14:paraId="0BFA4243" w14:textId="77777777" w:rsidR="00806792" w:rsidRDefault="00806792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34C4A7" w14:textId="77777777" w:rsidR="00806792" w:rsidRDefault="00806792" w:rsidP="00774571">
      <w:pPr>
        <w:spacing w:before="0" w:after="0" w:line="240" w:lineRule="auto"/>
      </w:pPr>
      <w:r>
        <w:separator/>
      </w:r>
    </w:p>
  </w:footnote>
  <w:footnote w:type="continuationSeparator" w:id="0">
    <w:p w14:paraId="1DB01CB0" w14:textId="77777777" w:rsidR="00806792" w:rsidRDefault="00806792" w:rsidP="00774571">
      <w:pPr>
        <w:spacing w:before="0" w:after="0" w:line="240" w:lineRule="auto"/>
      </w:pPr>
      <w:r>
        <w:continuationSeparator/>
      </w:r>
    </w:p>
  </w:footnote>
  <w:footnote w:id="1">
    <w:p w14:paraId="128AA6F6" w14:textId="1F51B203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https://flutter.dev/ acessado em 19 nov. 2019.</w:t>
      </w:r>
    </w:p>
  </w:footnote>
  <w:footnote w:id="2">
    <w:p w14:paraId="3BFA3D23" w14:textId="10759BFF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de dispositivos móveis da Apple.</w:t>
      </w:r>
    </w:p>
  </w:footnote>
  <w:footnote w:id="3">
    <w:p w14:paraId="5D8F84B2" w14:textId="0530445B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D5CA2">
        <w:t>É um sistema operacional baseado no núcleo Linux, sendo seu maior colaborador o Google.</w:t>
      </w:r>
    </w:p>
  </w:footnote>
  <w:footnote w:id="4">
    <w:p w14:paraId="1A0326AB" w14:textId="37FE3EA1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A2196">
        <w:t>https://dart.dev/ acessado em 07 abr. 2020.</w:t>
      </w:r>
    </w:p>
  </w:footnote>
  <w:footnote w:id="5">
    <w:p w14:paraId="07E54147" w14:textId="22F43422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4E309C">
        <w:t>https://astah.net/ acessado em 07 abr. 2020.</w:t>
      </w:r>
    </w:p>
  </w:footnote>
  <w:footnote w:id="6">
    <w:p w14:paraId="52C8F249" w14:textId="7D8AFA7E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61692D">
        <w:t>https://www.mongodb.com/</w:t>
      </w:r>
      <w:r>
        <w:t xml:space="preserve"> acessado em 27 jul. 2020.</w:t>
      </w:r>
    </w:p>
  </w:footnote>
  <w:footnote w:id="7">
    <w:p w14:paraId="2EF8962D" w14:textId="5DF14276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F4A07">
        <w:t>https://aws.amazon.com/pt/</w:t>
      </w:r>
      <w:r>
        <w:t xml:space="preserve"> acessado em 27 jul. 2020.</w:t>
      </w:r>
    </w:p>
  </w:footnote>
  <w:footnote w:id="8">
    <w:p w14:paraId="2286AE9B" w14:textId="109DE546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03B0">
        <w:t>https://spring.io/projects/spring-boot</w:t>
      </w:r>
      <w:r>
        <w:t xml:space="preserve"> acessado em 27 jul. 2020.</w:t>
      </w:r>
    </w:p>
  </w:footnote>
  <w:footnote w:id="9">
    <w:p w14:paraId="63120F7D" w14:textId="24C4C152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44F24">
        <w:t>https://code.visualstudio.com/ acessado em 07 abr. 2020.</w:t>
      </w:r>
    </w:p>
  </w:footnote>
  <w:footnote w:id="10">
    <w:p w14:paraId="691F6B31" w14:textId="58BF3BDD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Front-end é a parte visual da aplicação</w:t>
      </w:r>
    </w:p>
  </w:footnote>
  <w:footnote w:id="11">
    <w:p w14:paraId="333FBAA5" w14:textId="533D6802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Back-end é tudo que vai por trás de uma aplicação, como por exemplo regras de negócios</w:t>
      </w:r>
    </w:p>
  </w:footnote>
  <w:footnote w:id="12">
    <w:p w14:paraId="4342E18C" w14:textId="3555B39B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C56B9">
        <w:t>AppBar: Sua tradução é Barra de Aplicativos.</w:t>
      </w:r>
    </w:p>
  </w:footnote>
  <w:footnote w:id="13">
    <w:p w14:paraId="5FDFDA2F" w14:textId="26CB1E10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556C4">
        <w:t>https://www.mongodb.com/</w:t>
      </w:r>
      <w:r>
        <w:t xml:space="preserve"> acessado em 15 ago. 2020.</w:t>
      </w:r>
    </w:p>
  </w:footnote>
  <w:footnote w:id="14">
    <w:p w14:paraId="45132954" w14:textId="3025CF88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556C4">
        <w:t>https://spring.io/projects/spring-boot</w:t>
      </w:r>
      <w:r>
        <w:t xml:space="preserve"> acessado em 15 ago. 2020.</w:t>
      </w:r>
    </w:p>
  </w:footnote>
  <w:footnote w:id="15">
    <w:p w14:paraId="0D6A58B1" w14:textId="7F60F8E6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556C4">
        <w:t>https://aws.amazon.com/pt/ec2/</w:t>
      </w:r>
      <w:r>
        <w:t xml:space="preserve"> acessado em 15 ago. 2020.</w:t>
      </w:r>
    </w:p>
  </w:footnote>
  <w:footnote w:id="16">
    <w:p w14:paraId="1697E71A" w14:textId="24512998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UML é uma linguagem gráfica para auxilio de criar especificações, construções e documentações (MARTINS; DINIZ; SILVA, 2017, p.99).</w:t>
      </w:r>
    </w:p>
  </w:footnote>
  <w:footnote w:id="17">
    <w:p w14:paraId="028B52B2" w14:textId="7212A94E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E3B90">
        <w:t>https://astah.net/products/astah-community/</w:t>
      </w:r>
      <w:r>
        <w:t xml:space="preserve"> acessado em 15 ago. 2020.</w:t>
      </w:r>
    </w:p>
  </w:footnote>
  <w:footnote w:id="18">
    <w:p w14:paraId="2818357A" w14:textId="75D5E503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F30B6F">
        <w:t>https://code.visualstudio.com/</w:t>
      </w:r>
      <w:r>
        <w:t xml:space="preserve"> acessado em 15 ago. 2020.</w:t>
      </w:r>
    </w:p>
  </w:footnote>
  <w:footnote w:id="19">
    <w:p w14:paraId="4A42B74C" w14:textId="7BEFB1FF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Plug-in: Funções ou recursos extras para o programa que o utiliza.</w:t>
      </w:r>
    </w:p>
  </w:footnote>
  <w:footnote w:id="20">
    <w:p w14:paraId="6CC169EF" w14:textId="51CEBE1B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F6E7B">
        <w:t>https://www.jetbrains.com/idea/</w:t>
      </w:r>
      <w:r>
        <w:t xml:space="preserve"> acessado em 15 ago. 2020.</w:t>
      </w:r>
    </w:p>
  </w:footnote>
  <w:footnote w:id="21">
    <w:p w14:paraId="0C56F33E" w14:textId="739F149E" w:rsidR="00652500" w:rsidRDefault="00652500">
      <w:pPr>
        <w:pStyle w:val="Textodenotaderodap"/>
      </w:pPr>
      <w:r>
        <w:rPr>
          <w:rStyle w:val="Refdenotaderodap"/>
        </w:rPr>
        <w:footnoteRef/>
      </w:r>
      <w:r>
        <w:t>HTTP é um protocolo de transferência de informações</w:t>
      </w:r>
    </w:p>
  </w:footnote>
  <w:footnote w:id="22">
    <w:p w14:paraId="7E55DAE1" w14:textId="6062A560" w:rsidR="00652500" w:rsidRDefault="00652500">
      <w:pPr>
        <w:pStyle w:val="Textodenotaderodap"/>
      </w:pPr>
      <w:r>
        <w:rPr>
          <w:rStyle w:val="Refdenotaderodap"/>
        </w:rPr>
        <w:footnoteRef/>
      </w:r>
      <w:r>
        <w:t xml:space="preserve"> TI é abreviação para Tecnologia da Informação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652500" w:rsidRDefault="00652500">
    <w:pPr>
      <w:pStyle w:val="Cabealho"/>
      <w:jc w:val="right"/>
    </w:pPr>
  </w:p>
  <w:p w14:paraId="466B3477" w14:textId="77777777" w:rsidR="00652500" w:rsidRDefault="0065250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652500" w:rsidRPr="00521DC1" w:rsidRDefault="00652500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ED151B">
      <w:rPr>
        <w:noProof/>
        <w:sz w:val="20"/>
        <w:szCs w:val="20"/>
      </w:rPr>
      <w:t>20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ED68A0"/>
    <w:multiLevelType w:val="hybridMultilevel"/>
    <w:tmpl w:val="AD06619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3212A14"/>
    <w:multiLevelType w:val="hybridMultilevel"/>
    <w:tmpl w:val="C3F881A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C3049D"/>
    <w:multiLevelType w:val="hybridMultilevel"/>
    <w:tmpl w:val="D5243C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4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5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8976B4"/>
    <w:multiLevelType w:val="multilevel"/>
    <w:tmpl w:val="2D346FFE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835657"/>
    <w:multiLevelType w:val="hybridMultilevel"/>
    <w:tmpl w:val="27DA6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7"/>
  </w:num>
  <w:num w:numId="12">
    <w:abstractNumId w:val="22"/>
  </w:num>
  <w:num w:numId="1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0"/>
  </w:num>
  <w:num w:numId="16">
    <w:abstractNumId w:val="26"/>
  </w:num>
  <w:num w:numId="17">
    <w:abstractNumId w:val="29"/>
  </w:num>
  <w:num w:numId="18">
    <w:abstractNumId w:val="18"/>
  </w:num>
  <w:num w:numId="19">
    <w:abstractNumId w:val="20"/>
  </w:num>
  <w:num w:numId="20">
    <w:abstractNumId w:val="14"/>
  </w:num>
  <w:num w:numId="21">
    <w:abstractNumId w:val="24"/>
  </w:num>
  <w:num w:numId="22">
    <w:abstractNumId w:val="23"/>
  </w:num>
  <w:num w:numId="23">
    <w:abstractNumId w:val="17"/>
  </w:num>
  <w:num w:numId="24">
    <w:abstractNumId w:val="15"/>
  </w:num>
  <w:num w:numId="25">
    <w:abstractNumId w:val="21"/>
  </w:num>
  <w:num w:numId="26">
    <w:abstractNumId w:val="13"/>
  </w:num>
  <w:num w:numId="27">
    <w:abstractNumId w:val="19"/>
  </w:num>
  <w:num w:numId="28">
    <w:abstractNumId w:val="25"/>
  </w:num>
  <w:num w:numId="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</w:num>
  <w:num w:numId="31">
    <w:abstractNumId w:val="30"/>
  </w:num>
  <w:num w:numId="32">
    <w:abstractNumId w:val="12"/>
  </w:num>
  <w:num w:numId="33">
    <w:abstractNumId w:val="11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2468"/>
    <w:rsid w:val="0000315B"/>
    <w:rsid w:val="00003ABE"/>
    <w:rsid w:val="00005FA1"/>
    <w:rsid w:val="00007B63"/>
    <w:rsid w:val="0001108B"/>
    <w:rsid w:val="00012791"/>
    <w:rsid w:val="00012812"/>
    <w:rsid w:val="00012F97"/>
    <w:rsid w:val="00012FC1"/>
    <w:rsid w:val="00016082"/>
    <w:rsid w:val="000164CE"/>
    <w:rsid w:val="000176E6"/>
    <w:rsid w:val="0002155D"/>
    <w:rsid w:val="00021816"/>
    <w:rsid w:val="00021A6C"/>
    <w:rsid w:val="000227AA"/>
    <w:rsid w:val="00023248"/>
    <w:rsid w:val="00024001"/>
    <w:rsid w:val="0002539E"/>
    <w:rsid w:val="00026D5C"/>
    <w:rsid w:val="00026DD0"/>
    <w:rsid w:val="00030D54"/>
    <w:rsid w:val="00030DEB"/>
    <w:rsid w:val="000313B5"/>
    <w:rsid w:val="00031D11"/>
    <w:rsid w:val="0003333B"/>
    <w:rsid w:val="00037AD1"/>
    <w:rsid w:val="000402F9"/>
    <w:rsid w:val="0004133A"/>
    <w:rsid w:val="000442DD"/>
    <w:rsid w:val="0004457B"/>
    <w:rsid w:val="00044A97"/>
    <w:rsid w:val="00045405"/>
    <w:rsid w:val="00045E0D"/>
    <w:rsid w:val="00046831"/>
    <w:rsid w:val="0004729D"/>
    <w:rsid w:val="00050773"/>
    <w:rsid w:val="00053C44"/>
    <w:rsid w:val="000541D8"/>
    <w:rsid w:val="00055F2B"/>
    <w:rsid w:val="00062186"/>
    <w:rsid w:val="00062962"/>
    <w:rsid w:val="00062965"/>
    <w:rsid w:val="00064089"/>
    <w:rsid w:val="000646DC"/>
    <w:rsid w:val="00067CC5"/>
    <w:rsid w:val="00072887"/>
    <w:rsid w:val="00076A77"/>
    <w:rsid w:val="00076AA0"/>
    <w:rsid w:val="00077DB7"/>
    <w:rsid w:val="0008036E"/>
    <w:rsid w:val="00083749"/>
    <w:rsid w:val="000844D7"/>
    <w:rsid w:val="00085469"/>
    <w:rsid w:val="00086425"/>
    <w:rsid w:val="00087510"/>
    <w:rsid w:val="000910AC"/>
    <w:rsid w:val="000931C5"/>
    <w:rsid w:val="00093914"/>
    <w:rsid w:val="00094A90"/>
    <w:rsid w:val="00097820"/>
    <w:rsid w:val="000A1BAC"/>
    <w:rsid w:val="000A20B9"/>
    <w:rsid w:val="000A33D1"/>
    <w:rsid w:val="000A451D"/>
    <w:rsid w:val="000A62D3"/>
    <w:rsid w:val="000A644E"/>
    <w:rsid w:val="000B0892"/>
    <w:rsid w:val="000B3011"/>
    <w:rsid w:val="000B760F"/>
    <w:rsid w:val="000B7CC7"/>
    <w:rsid w:val="000C2E5A"/>
    <w:rsid w:val="000D24DC"/>
    <w:rsid w:val="000D2F0D"/>
    <w:rsid w:val="000D6ACF"/>
    <w:rsid w:val="000D76BE"/>
    <w:rsid w:val="000E1A20"/>
    <w:rsid w:val="000E5B57"/>
    <w:rsid w:val="000E5CB4"/>
    <w:rsid w:val="000E62B6"/>
    <w:rsid w:val="000E75C8"/>
    <w:rsid w:val="000F11B5"/>
    <w:rsid w:val="000F3FEA"/>
    <w:rsid w:val="000F4DC6"/>
    <w:rsid w:val="000F7E89"/>
    <w:rsid w:val="001103FC"/>
    <w:rsid w:val="001141DE"/>
    <w:rsid w:val="00115FE4"/>
    <w:rsid w:val="0011633D"/>
    <w:rsid w:val="00116E81"/>
    <w:rsid w:val="00117806"/>
    <w:rsid w:val="001250E2"/>
    <w:rsid w:val="00125EEB"/>
    <w:rsid w:val="00127416"/>
    <w:rsid w:val="00130D9A"/>
    <w:rsid w:val="00132568"/>
    <w:rsid w:val="00134CB2"/>
    <w:rsid w:val="00134E77"/>
    <w:rsid w:val="00135EF5"/>
    <w:rsid w:val="00136279"/>
    <w:rsid w:val="00137911"/>
    <w:rsid w:val="00140BEB"/>
    <w:rsid w:val="00140D2F"/>
    <w:rsid w:val="00142631"/>
    <w:rsid w:val="00143BDF"/>
    <w:rsid w:val="001463E3"/>
    <w:rsid w:val="001511BB"/>
    <w:rsid w:val="00157FC7"/>
    <w:rsid w:val="00164BB8"/>
    <w:rsid w:val="00165062"/>
    <w:rsid w:val="001715CF"/>
    <w:rsid w:val="00180169"/>
    <w:rsid w:val="001803B0"/>
    <w:rsid w:val="001811D9"/>
    <w:rsid w:val="00186352"/>
    <w:rsid w:val="0018762D"/>
    <w:rsid w:val="00190F28"/>
    <w:rsid w:val="00191186"/>
    <w:rsid w:val="001919F2"/>
    <w:rsid w:val="0019249A"/>
    <w:rsid w:val="001A1ED6"/>
    <w:rsid w:val="001A5BFB"/>
    <w:rsid w:val="001A5F02"/>
    <w:rsid w:val="001B1ABB"/>
    <w:rsid w:val="001B2763"/>
    <w:rsid w:val="001B7136"/>
    <w:rsid w:val="001B7376"/>
    <w:rsid w:val="001B7CF2"/>
    <w:rsid w:val="001C0386"/>
    <w:rsid w:val="001C0EF4"/>
    <w:rsid w:val="001C26AE"/>
    <w:rsid w:val="001C5156"/>
    <w:rsid w:val="001C6492"/>
    <w:rsid w:val="001C6A0E"/>
    <w:rsid w:val="001C6F38"/>
    <w:rsid w:val="001D0128"/>
    <w:rsid w:val="001D0AAB"/>
    <w:rsid w:val="001D1134"/>
    <w:rsid w:val="001D24AE"/>
    <w:rsid w:val="001D2CF9"/>
    <w:rsid w:val="001D3F06"/>
    <w:rsid w:val="001D6502"/>
    <w:rsid w:val="001E2507"/>
    <w:rsid w:val="001F0690"/>
    <w:rsid w:val="001F38AE"/>
    <w:rsid w:val="001F4F50"/>
    <w:rsid w:val="001F6CC7"/>
    <w:rsid w:val="00200FC3"/>
    <w:rsid w:val="002016AD"/>
    <w:rsid w:val="00206791"/>
    <w:rsid w:val="00207549"/>
    <w:rsid w:val="00207645"/>
    <w:rsid w:val="00211A7A"/>
    <w:rsid w:val="00211ECB"/>
    <w:rsid w:val="00212C3B"/>
    <w:rsid w:val="00212CC1"/>
    <w:rsid w:val="00213BFF"/>
    <w:rsid w:val="00215C15"/>
    <w:rsid w:val="0022141F"/>
    <w:rsid w:val="00222116"/>
    <w:rsid w:val="00223A13"/>
    <w:rsid w:val="00223B31"/>
    <w:rsid w:val="0022619E"/>
    <w:rsid w:val="00227797"/>
    <w:rsid w:val="0023203F"/>
    <w:rsid w:val="00233F9F"/>
    <w:rsid w:val="002427DD"/>
    <w:rsid w:val="002430E6"/>
    <w:rsid w:val="002431F6"/>
    <w:rsid w:val="00243923"/>
    <w:rsid w:val="0024731D"/>
    <w:rsid w:val="00250643"/>
    <w:rsid w:val="00251CC6"/>
    <w:rsid w:val="00253872"/>
    <w:rsid w:val="00257777"/>
    <w:rsid w:val="0026286C"/>
    <w:rsid w:val="00263A17"/>
    <w:rsid w:val="0026457A"/>
    <w:rsid w:val="00267711"/>
    <w:rsid w:val="00272BCD"/>
    <w:rsid w:val="0028032A"/>
    <w:rsid w:val="002808E5"/>
    <w:rsid w:val="0028208A"/>
    <w:rsid w:val="00284726"/>
    <w:rsid w:val="00285DE6"/>
    <w:rsid w:val="00286B62"/>
    <w:rsid w:val="00291BC7"/>
    <w:rsid w:val="002956D4"/>
    <w:rsid w:val="002A1CC8"/>
    <w:rsid w:val="002A26D6"/>
    <w:rsid w:val="002A27DA"/>
    <w:rsid w:val="002A296D"/>
    <w:rsid w:val="002A3DE9"/>
    <w:rsid w:val="002A52EA"/>
    <w:rsid w:val="002B1D97"/>
    <w:rsid w:val="002B20D4"/>
    <w:rsid w:val="002B3A61"/>
    <w:rsid w:val="002B4DB5"/>
    <w:rsid w:val="002B530B"/>
    <w:rsid w:val="002C15D3"/>
    <w:rsid w:val="002C3943"/>
    <w:rsid w:val="002C46EC"/>
    <w:rsid w:val="002C5549"/>
    <w:rsid w:val="002C75B5"/>
    <w:rsid w:val="002D0BC0"/>
    <w:rsid w:val="002D0C95"/>
    <w:rsid w:val="002D566C"/>
    <w:rsid w:val="002E1F45"/>
    <w:rsid w:val="002E4E0D"/>
    <w:rsid w:val="002E515F"/>
    <w:rsid w:val="002E68D8"/>
    <w:rsid w:val="002F10C6"/>
    <w:rsid w:val="002F1AA3"/>
    <w:rsid w:val="002F2AEF"/>
    <w:rsid w:val="002F683C"/>
    <w:rsid w:val="002F6D35"/>
    <w:rsid w:val="003013BF"/>
    <w:rsid w:val="00301D17"/>
    <w:rsid w:val="003021F1"/>
    <w:rsid w:val="00302D54"/>
    <w:rsid w:val="003033D7"/>
    <w:rsid w:val="00303DCD"/>
    <w:rsid w:val="003059C0"/>
    <w:rsid w:val="00310AA6"/>
    <w:rsid w:val="00312E64"/>
    <w:rsid w:val="00313023"/>
    <w:rsid w:val="00316D85"/>
    <w:rsid w:val="003221C3"/>
    <w:rsid w:val="00322420"/>
    <w:rsid w:val="0032322E"/>
    <w:rsid w:val="0032348F"/>
    <w:rsid w:val="00323D88"/>
    <w:rsid w:val="0032572F"/>
    <w:rsid w:val="00325D37"/>
    <w:rsid w:val="00326721"/>
    <w:rsid w:val="00330E85"/>
    <w:rsid w:val="00331DFC"/>
    <w:rsid w:val="003339C4"/>
    <w:rsid w:val="00333EFC"/>
    <w:rsid w:val="0033436C"/>
    <w:rsid w:val="003356BC"/>
    <w:rsid w:val="00340185"/>
    <w:rsid w:val="00340315"/>
    <w:rsid w:val="0034227E"/>
    <w:rsid w:val="00343AB9"/>
    <w:rsid w:val="003446CE"/>
    <w:rsid w:val="003447CF"/>
    <w:rsid w:val="00346A7B"/>
    <w:rsid w:val="003545F7"/>
    <w:rsid w:val="00362B0E"/>
    <w:rsid w:val="00362CB3"/>
    <w:rsid w:val="00362EA3"/>
    <w:rsid w:val="0036367B"/>
    <w:rsid w:val="00366A9B"/>
    <w:rsid w:val="0037059D"/>
    <w:rsid w:val="00370AC9"/>
    <w:rsid w:val="00371525"/>
    <w:rsid w:val="0037283A"/>
    <w:rsid w:val="00381870"/>
    <w:rsid w:val="00381CB8"/>
    <w:rsid w:val="0038316C"/>
    <w:rsid w:val="00383DD5"/>
    <w:rsid w:val="00385989"/>
    <w:rsid w:val="00386C81"/>
    <w:rsid w:val="003874EB"/>
    <w:rsid w:val="003905A9"/>
    <w:rsid w:val="00391490"/>
    <w:rsid w:val="00392703"/>
    <w:rsid w:val="00396FF7"/>
    <w:rsid w:val="003A132F"/>
    <w:rsid w:val="003A372B"/>
    <w:rsid w:val="003A5DE7"/>
    <w:rsid w:val="003A6828"/>
    <w:rsid w:val="003A75C6"/>
    <w:rsid w:val="003B288B"/>
    <w:rsid w:val="003B3470"/>
    <w:rsid w:val="003B6B91"/>
    <w:rsid w:val="003C2978"/>
    <w:rsid w:val="003C3D2D"/>
    <w:rsid w:val="003C58A8"/>
    <w:rsid w:val="003C58CA"/>
    <w:rsid w:val="003D0700"/>
    <w:rsid w:val="003E0568"/>
    <w:rsid w:val="003E0E6F"/>
    <w:rsid w:val="003E3038"/>
    <w:rsid w:val="003F09DE"/>
    <w:rsid w:val="003F0BC4"/>
    <w:rsid w:val="003F0FEF"/>
    <w:rsid w:val="003F17A7"/>
    <w:rsid w:val="003F1C6C"/>
    <w:rsid w:val="003F1FF7"/>
    <w:rsid w:val="003F2576"/>
    <w:rsid w:val="003F3216"/>
    <w:rsid w:val="003F4A07"/>
    <w:rsid w:val="003F6A89"/>
    <w:rsid w:val="004012A2"/>
    <w:rsid w:val="00401B2B"/>
    <w:rsid w:val="00405748"/>
    <w:rsid w:val="004103DB"/>
    <w:rsid w:val="00412672"/>
    <w:rsid w:val="00415073"/>
    <w:rsid w:val="00416DE2"/>
    <w:rsid w:val="00417A1D"/>
    <w:rsid w:val="00420091"/>
    <w:rsid w:val="00420A16"/>
    <w:rsid w:val="004211CF"/>
    <w:rsid w:val="00422053"/>
    <w:rsid w:val="00430695"/>
    <w:rsid w:val="00430B71"/>
    <w:rsid w:val="00434F5B"/>
    <w:rsid w:val="00435D3C"/>
    <w:rsid w:val="00443472"/>
    <w:rsid w:val="00443EC7"/>
    <w:rsid w:val="00451988"/>
    <w:rsid w:val="0045522C"/>
    <w:rsid w:val="004559B8"/>
    <w:rsid w:val="004574CF"/>
    <w:rsid w:val="00460CBE"/>
    <w:rsid w:val="004612D3"/>
    <w:rsid w:val="00461966"/>
    <w:rsid w:val="0046319D"/>
    <w:rsid w:val="00463C10"/>
    <w:rsid w:val="00476307"/>
    <w:rsid w:val="00480F10"/>
    <w:rsid w:val="004838AD"/>
    <w:rsid w:val="00485D2C"/>
    <w:rsid w:val="00486811"/>
    <w:rsid w:val="00490BEC"/>
    <w:rsid w:val="00491AF8"/>
    <w:rsid w:val="00491B6C"/>
    <w:rsid w:val="0049330C"/>
    <w:rsid w:val="004952DA"/>
    <w:rsid w:val="004953EA"/>
    <w:rsid w:val="004954FA"/>
    <w:rsid w:val="00496DEB"/>
    <w:rsid w:val="0049721A"/>
    <w:rsid w:val="004A2596"/>
    <w:rsid w:val="004A4877"/>
    <w:rsid w:val="004A64FA"/>
    <w:rsid w:val="004A6605"/>
    <w:rsid w:val="004B2AC2"/>
    <w:rsid w:val="004B6B8C"/>
    <w:rsid w:val="004B71EA"/>
    <w:rsid w:val="004C0E29"/>
    <w:rsid w:val="004C31DB"/>
    <w:rsid w:val="004C4769"/>
    <w:rsid w:val="004C4F63"/>
    <w:rsid w:val="004C6450"/>
    <w:rsid w:val="004C6D7A"/>
    <w:rsid w:val="004C7F81"/>
    <w:rsid w:val="004D3A11"/>
    <w:rsid w:val="004D4F71"/>
    <w:rsid w:val="004D623E"/>
    <w:rsid w:val="004D6AB0"/>
    <w:rsid w:val="004E0A3F"/>
    <w:rsid w:val="004E0CFE"/>
    <w:rsid w:val="004E1ADC"/>
    <w:rsid w:val="004E1DDD"/>
    <w:rsid w:val="004E309C"/>
    <w:rsid w:val="004E3EDD"/>
    <w:rsid w:val="004E495E"/>
    <w:rsid w:val="004E593C"/>
    <w:rsid w:val="004E6D90"/>
    <w:rsid w:val="004F0C3F"/>
    <w:rsid w:val="004F1068"/>
    <w:rsid w:val="004F16D0"/>
    <w:rsid w:val="004F609B"/>
    <w:rsid w:val="004F754E"/>
    <w:rsid w:val="004F7F46"/>
    <w:rsid w:val="005005F5"/>
    <w:rsid w:val="00501BD7"/>
    <w:rsid w:val="00505F3F"/>
    <w:rsid w:val="0051122A"/>
    <w:rsid w:val="0051378D"/>
    <w:rsid w:val="0051509F"/>
    <w:rsid w:val="00517ED5"/>
    <w:rsid w:val="0052130B"/>
    <w:rsid w:val="00521DC1"/>
    <w:rsid w:val="005221F7"/>
    <w:rsid w:val="00522F52"/>
    <w:rsid w:val="005252A2"/>
    <w:rsid w:val="00525824"/>
    <w:rsid w:val="00525FC2"/>
    <w:rsid w:val="00530153"/>
    <w:rsid w:val="00531344"/>
    <w:rsid w:val="00532E37"/>
    <w:rsid w:val="00536305"/>
    <w:rsid w:val="00537307"/>
    <w:rsid w:val="00537737"/>
    <w:rsid w:val="0054051D"/>
    <w:rsid w:val="005405DA"/>
    <w:rsid w:val="00540B87"/>
    <w:rsid w:val="005413A7"/>
    <w:rsid w:val="00546702"/>
    <w:rsid w:val="00552FBF"/>
    <w:rsid w:val="0055430B"/>
    <w:rsid w:val="00554EF6"/>
    <w:rsid w:val="005559D7"/>
    <w:rsid w:val="0055661B"/>
    <w:rsid w:val="00557C95"/>
    <w:rsid w:val="005610DC"/>
    <w:rsid w:val="00561CFF"/>
    <w:rsid w:val="005626BB"/>
    <w:rsid w:val="00562B36"/>
    <w:rsid w:val="00566AAF"/>
    <w:rsid w:val="00572129"/>
    <w:rsid w:val="00572799"/>
    <w:rsid w:val="00572FC4"/>
    <w:rsid w:val="005736D1"/>
    <w:rsid w:val="00574CCF"/>
    <w:rsid w:val="005772AE"/>
    <w:rsid w:val="0058079A"/>
    <w:rsid w:val="00583146"/>
    <w:rsid w:val="0058636B"/>
    <w:rsid w:val="00586A4D"/>
    <w:rsid w:val="00587404"/>
    <w:rsid w:val="0059272F"/>
    <w:rsid w:val="00595172"/>
    <w:rsid w:val="005A3BDD"/>
    <w:rsid w:val="005A5C13"/>
    <w:rsid w:val="005A6EE1"/>
    <w:rsid w:val="005B1A22"/>
    <w:rsid w:val="005B5A69"/>
    <w:rsid w:val="005B6B41"/>
    <w:rsid w:val="005C0698"/>
    <w:rsid w:val="005C64FF"/>
    <w:rsid w:val="005D1BD9"/>
    <w:rsid w:val="005D38F4"/>
    <w:rsid w:val="005D45F8"/>
    <w:rsid w:val="005D5EFF"/>
    <w:rsid w:val="005D7ED3"/>
    <w:rsid w:val="005E16D9"/>
    <w:rsid w:val="005E2F80"/>
    <w:rsid w:val="005E31FC"/>
    <w:rsid w:val="005E6A21"/>
    <w:rsid w:val="005E77F3"/>
    <w:rsid w:val="005F0976"/>
    <w:rsid w:val="005F2610"/>
    <w:rsid w:val="005F374F"/>
    <w:rsid w:val="005F436F"/>
    <w:rsid w:val="005F5FC0"/>
    <w:rsid w:val="005F61A6"/>
    <w:rsid w:val="005F6953"/>
    <w:rsid w:val="005F6E7B"/>
    <w:rsid w:val="00601724"/>
    <w:rsid w:val="006020B1"/>
    <w:rsid w:val="0060394A"/>
    <w:rsid w:val="00612249"/>
    <w:rsid w:val="00613A35"/>
    <w:rsid w:val="006158B8"/>
    <w:rsid w:val="0061692D"/>
    <w:rsid w:val="0062093C"/>
    <w:rsid w:val="00620D20"/>
    <w:rsid w:val="00624853"/>
    <w:rsid w:val="00625EA6"/>
    <w:rsid w:val="00626C8D"/>
    <w:rsid w:val="00626D37"/>
    <w:rsid w:val="00634B88"/>
    <w:rsid w:val="0063679A"/>
    <w:rsid w:val="00636C66"/>
    <w:rsid w:val="006403CE"/>
    <w:rsid w:val="00652500"/>
    <w:rsid w:val="00653851"/>
    <w:rsid w:val="006562E0"/>
    <w:rsid w:val="0065681D"/>
    <w:rsid w:val="00663BFA"/>
    <w:rsid w:val="00666A27"/>
    <w:rsid w:val="00666DDB"/>
    <w:rsid w:val="006671B8"/>
    <w:rsid w:val="00670DC0"/>
    <w:rsid w:val="0067292E"/>
    <w:rsid w:val="006739C4"/>
    <w:rsid w:val="006743D4"/>
    <w:rsid w:val="006761E1"/>
    <w:rsid w:val="00682260"/>
    <w:rsid w:val="00682681"/>
    <w:rsid w:val="00682E6F"/>
    <w:rsid w:val="00683362"/>
    <w:rsid w:val="006834D1"/>
    <w:rsid w:val="006850C7"/>
    <w:rsid w:val="00686604"/>
    <w:rsid w:val="00687784"/>
    <w:rsid w:val="006910F9"/>
    <w:rsid w:val="00693C96"/>
    <w:rsid w:val="00694DD7"/>
    <w:rsid w:val="006A0CA4"/>
    <w:rsid w:val="006A13BC"/>
    <w:rsid w:val="006B1DBF"/>
    <w:rsid w:val="006B5D3A"/>
    <w:rsid w:val="006B6283"/>
    <w:rsid w:val="006B697E"/>
    <w:rsid w:val="006B7C5C"/>
    <w:rsid w:val="006C2C84"/>
    <w:rsid w:val="006D0D49"/>
    <w:rsid w:val="006D1823"/>
    <w:rsid w:val="006D448D"/>
    <w:rsid w:val="006D4CB7"/>
    <w:rsid w:val="006D57C0"/>
    <w:rsid w:val="006D6380"/>
    <w:rsid w:val="006E5611"/>
    <w:rsid w:val="006E69FE"/>
    <w:rsid w:val="006F0708"/>
    <w:rsid w:val="006F24DF"/>
    <w:rsid w:val="006F2DFD"/>
    <w:rsid w:val="006F3061"/>
    <w:rsid w:val="006F40AE"/>
    <w:rsid w:val="006F42B7"/>
    <w:rsid w:val="006F4633"/>
    <w:rsid w:val="00701C24"/>
    <w:rsid w:val="007029D8"/>
    <w:rsid w:val="007076B9"/>
    <w:rsid w:val="007119E5"/>
    <w:rsid w:val="00712EB0"/>
    <w:rsid w:val="00714055"/>
    <w:rsid w:val="0071611A"/>
    <w:rsid w:val="00720D9B"/>
    <w:rsid w:val="00722588"/>
    <w:rsid w:val="0072357D"/>
    <w:rsid w:val="00725612"/>
    <w:rsid w:val="007275E4"/>
    <w:rsid w:val="007306D7"/>
    <w:rsid w:val="00734BF5"/>
    <w:rsid w:val="007420DE"/>
    <w:rsid w:val="007436AC"/>
    <w:rsid w:val="007437C1"/>
    <w:rsid w:val="00747E0A"/>
    <w:rsid w:val="007520EF"/>
    <w:rsid w:val="00752A2A"/>
    <w:rsid w:val="0075523E"/>
    <w:rsid w:val="00755DF3"/>
    <w:rsid w:val="00755FEC"/>
    <w:rsid w:val="00756164"/>
    <w:rsid w:val="00756570"/>
    <w:rsid w:val="007575EB"/>
    <w:rsid w:val="00760228"/>
    <w:rsid w:val="00760665"/>
    <w:rsid w:val="0076076B"/>
    <w:rsid w:val="00764078"/>
    <w:rsid w:val="00766DC3"/>
    <w:rsid w:val="00771DE8"/>
    <w:rsid w:val="007723D9"/>
    <w:rsid w:val="00774571"/>
    <w:rsid w:val="0077468A"/>
    <w:rsid w:val="007747CD"/>
    <w:rsid w:val="007800B4"/>
    <w:rsid w:val="007820A1"/>
    <w:rsid w:val="00782B49"/>
    <w:rsid w:val="00790186"/>
    <w:rsid w:val="00790CBA"/>
    <w:rsid w:val="00790F82"/>
    <w:rsid w:val="00793E3C"/>
    <w:rsid w:val="00794623"/>
    <w:rsid w:val="00795F80"/>
    <w:rsid w:val="00797EC4"/>
    <w:rsid w:val="007A0010"/>
    <w:rsid w:val="007A2881"/>
    <w:rsid w:val="007A2F5E"/>
    <w:rsid w:val="007A2FCC"/>
    <w:rsid w:val="007A3662"/>
    <w:rsid w:val="007A49B4"/>
    <w:rsid w:val="007A6123"/>
    <w:rsid w:val="007A670A"/>
    <w:rsid w:val="007A704E"/>
    <w:rsid w:val="007B0E67"/>
    <w:rsid w:val="007B3C21"/>
    <w:rsid w:val="007B52AB"/>
    <w:rsid w:val="007B5E4D"/>
    <w:rsid w:val="007B61CE"/>
    <w:rsid w:val="007C0702"/>
    <w:rsid w:val="007C0F95"/>
    <w:rsid w:val="007C1B60"/>
    <w:rsid w:val="007C5D76"/>
    <w:rsid w:val="007C5F35"/>
    <w:rsid w:val="007C60A4"/>
    <w:rsid w:val="007C7924"/>
    <w:rsid w:val="007D1E62"/>
    <w:rsid w:val="007D444C"/>
    <w:rsid w:val="007D475B"/>
    <w:rsid w:val="007D644D"/>
    <w:rsid w:val="007E11A2"/>
    <w:rsid w:val="007E3BF9"/>
    <w:rsid w:val="007E47EE"/>
    <w:rsid w:val="007E68E0"/>
    <w:rsid w:val="007F155B"/>
    <w:rsid w:val="007F1EF5"/>
    <w:rsid w:val="007F5EA3"/>
    <w:rsid w:val="007F711D"/>
    <w:rsid w:val="00804A9C"/>
    <w:rsid w:val="0080632B"/>
    <w:rsid w:val="00806792"/>
    <w:rsid w:val="00806CD0"/>
    <w:rsid w:val="00812496"/>
    <w:rsid w:val="00820014"/>
    <w:rsid w:val="008263C3"/>
    <w:rsid w:val="00827DDC"/>
    <w:rsid w:val="00831030"/>
    <w:rsid w:val="0083219E"/>
    <w:rsid w:val="00834586"/>
    <w:rsid w:val="008352C4"/>
    <w:rsid w:val="008417F7"/>
    <w:rsid w:val="00844600"/>
    <w:rsid w:val="00847326"/>
    <w:rsid w:val="008535DF"/>
    <w:rsid w:val="00855D1D"/>
    <w:rsid w:val="0085612C"/>
    <w:rsid w:val="008563D4"/>
    <w:rsid w:val="00856A47"/>
    <w:rsid w:val="008578A6"/>
    <w:rsid w:val="00863C28"/>
    <w:rsid w:val="00865170"/>
    <w:rsid w:val="008718B0"/>
    <w:rsid w:val="00874CEA"/>
    <w:rsid w:val="0087526C"/>
    <w:rsid w:val="00875E06"/>
    <w:rsid w:val="00880205"/>
    <w:rsid w:val="00882105"/>
    <w:rsid w:val="00882572"/>
    <w:rsid w:val="00883399"/>
    <w:rsid w:val="008834AF"/>
    <w:rsid w:val="00886C24"/>
    <w:rsid w:val="00886FD3"/>
    <w:rsid w:val="00890650"/>
    <w:rsid w:val="00890DEC"/>
    <w:rsid w:val="008918C8"/>
    <w:rsid w:val="008952DF"/>
    <w:rsid w:val="008A2E12"/>
    <w:rsid w:val="008A4579"/>
    <w:rsid w:val="008A4674"/>
    <w:rsid w:val="008B04E0"/>
    <w:rsid w:val="008B0F04"/>
    <w:rsid w:val="008B1F27"/>
    <w:rsid w:val="008B21F3"/>
    <w:rsid w:val="008B255D"/>
    <w:rsid w:val="008B41BA"/>
    <w:rsid w:val="008B726A"/>
    <w:rsid w:val="008B7275"/>
    <w:rsid w:val="008B72FB"/>
    <w:rsid w:val="008C0D58"/>
    <w:rsid w:val="008C1BE8"/>
    <w:rsid w:val="008C24AA"/>
    <w:rsid w:val="008C312A"/>
    <w:rsid w:val="008C54D9"/>
    <w:rsid w:val="008C6914"/>
    <w:rsid w:val="008D053E"/>
    <w:rsid w:val="008D0A7C"/>
    <w:rsid w:val="008D5CA2"/>
    <w:rsid w:val="008E7338"/>
    <w:rsid w:val="008E7A01"/>
    <w:rsid w:val="008E7C76"/>
    <w:rsid w:val="008F1368"/>
    <w:rsid w:val="008F1DE1"/>
    <w:rsid w:val="008F21F8"/>
    <w:rsid w:val="0090081B"/>
    <w:rsid w:val="009025A7"/>
    <w:rsid w:val="00907FB4"/>
    <w:rsid w:val="009100B8"/>
    <w:rsid w:val="00911646"/>
    <w:rsid w:val="00914A01"/>
    <w:rsid w:val="00915FA7"/>
    <w:rsid w:val="0091789F"/>
    <w:rsid w:val="00917C9C"/>
    <w:rsid w:val="009220B6"/>
    <w:rsid w:val="00923A4D"/>
    <w:rsid w:val="00927158"/>
    <w:rsid w:val="00927C80"/>
    <w:rsid w:val="00931B00"/>
    <w:rsid w:val="00934B30"/>
    <w:rsid w:val="009356FE"/>
    <w:rsid w:val="0094100E"/>
    <w:rsid w:val="00941B8D"/>
    <w:rsid w:val="0094317E"/>
    <w:rsid w:val="009432DE"/>
    <w:rsid w:val="009447B5"/>
    <w:rsid w:val="0094576D"/>
    <w:rsid w:val="0094676A"/>
    <w:rsid w:val="0094694C"/>
    <w:rsid w:val="00951500"/>
    <w:rsid w:val="00951C57"/>
    <w:rsid w:val="00952DC3"/>
    <w:rsid w:val="0095350E"/>
    <w:rsid w:val="009603B5"/>
    <w:rsid w:val="00961BA6"/>
    <w:rsid w:val="00965C90"/>
    <w:rsid w:val="00966AF1"/>
    <w:rsid w:val="009670E8"/>
    <w:rsid w:val="009705C2"/>
    <w:rsid w:val="009755A4"/>
    <w:rsid w:val="00976C67"/>
    <w:rsid w:val="00977354"/>
    <w:rsid w:val="0098560D"/>
    <w:rsid w:val="00985BAC"/>
    <w:rsid w:val="009868FA"/>
    <w:rsid w:val="0099363D"/>
    <w:rsid w:val="0099605C"/>
    <w:rsid w:val="009A2C50"/>
    <w:rsid w:val="009A5534"/>
    <w:rsid w:val="009A6E6C"/>
    <w:rsid w:val="009B23C6"/>
    <w:rsid w:val="009B41B7"/>
    <w:rsid w:val="009B494A"/>
    <w:rsid w:val="009C0FDD"/>
    <w:rsid w:val="009C5E6F"/>
    <w:rsid w:val="009D59FA"/>
    <w:rsid w:val="009D61CE"/>
    <w:rsid w:val="009E0F10"/>
    <w:rsid w:val="009E13C1"/>
    <w:rsid w:val="009E1784"/>
    <w:rsid w:val="009E1A33"/>
    <w:rsid w:val="009E3E4E"/>
    <w:rsid w:val="009E519B"/>
    <w:rsid w:val="009E6FE2"/>
    <w:rsid w:val="009F025E"/>
    <w:rsid w:val="009F2882"/>
    <w:rsid w:val="009F2B29"/>
    <w:rsid w:val="009F4495"/>
    <w:rsid w:val="009F5F3D"/>
    <w:rsid w:val="009F6830"/>
    <w:rsid w:val="009F71B7"/>
    <w:rsid w:val="009F7C34"/>
    <w:rsid w:val="00A009C3"/>
    <w:rsid w:val="00A02CC3"/>
    <w:rsid w:val="00A0331E"/>
    <w:rsid w:val="00A0445C"/>
    <w:rsid w:val="00A061A2"/>
    <w:rsid w:val="00A071AF"/>
    <w:rsid w:val="00A1339F"/>
    <w:rsid w:val="00A13F70"/>
    <w:rsid w:val="00A16C86"/>
    <w:rsid w:val="00A22F70"/>
    <w:rsid w:val="00A23EB8"/>
    <w:rsid w:val="00A248E5"/>
    <w:rsid w:val="00A24F70"/>
    <w:rsid w:val="00A30BB4"/>
    <w:rsid w:val="00A31E6E"/>
    <w:rsid w:val="00A32A6A"/>
    <w:rsid w:val="00A35291"/>
    <w:rsid w:val="00A3571C"/>
    <w:rsid w:val="00A413AA"/>
    <w:rsid w:val="00A4142A"/>
    <w:rsid w:val="00A4362E"/>
    <w:rsid w:val="00A4402A"/>
    <w:rsid w:val="00A44300"/>
    <w:rsid w:val="00A444F2"/>
    <w:rsid w:val="00A4735C"/>
    <w:rsid w:val="00A473B0"/>
    <w:rsid w:val="00A51582"/>
    <w:rsid w:val="00A51BB5"/>
    <w:rsid w:val="00A55315"/>
    <w:rsid w:val="00A55AF1"/>
    <w:rsid w:val="00A55FC0"/>
    <w:rsid w:val="00A7018E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3CE4"/>
    <w:rsid w:val="00A940DA"/>
    <w:rsid w:val="00A9435F"/>
    <w:rsid w:val="00A94660"/>
    <w:rsid w:val="00A97F1D"/>
    <w:rsid w:val="00AA0BE3"/>
    <w:rsid w:val="00AA349C"/>
    <w:rsid w:val="00AA68D0"/>
    <w:rsid w:val="00AA7CB9"/>
    <w:rsid w:val="00AB1C72"/>
    <w:rsid w:val="00AB22CA"/>
    <w:rsid w:val="00AB2905"/>
    <w:rsid w:val="00AC0594"/>
    <w:rsid w:val="00AC1B2D"/>
    <w:rsid w:val="00AC2DC7"/>
    <w:rsid w:val="00AC2DD0"/>
    <w:rsid w:val="00AC3C10"/>
    <w:rsid w:val="00AD269A"/>
    <w:rsid w:val="00AD3937"/>
    <w:rsid w:val="00AD4258"/>
    <w:rsid w:val="00AE413C"/>
    <w:rsid w:val="00AE43F8"/>
    <w:rsid w:val="00AE5C0B"/>
    <w:rsid w:val="00AE6190"/>
    <w:rsid w:val="00AE779B"/>
    <w:rsid w:val="00AF2CD9"/>
    <w:rsid w:val="00AF6287"/>
    <w:rsid w:val="00AF72AB"/>
    <w:rsid w:val="00AF7398"/>
    <w:rsid w:val="00AF7466"/>
    <w:rsid w:val="00B00D3F"/>
    <w:rsid w:val="00B03831"/>
    <w:rsid w:val="00B04A8F"/>
    <w:rsid w:val="00B076EE"/>
    <w:rsid w:val="00B115E5"/>
    <w:rsid w:val="00B21A94"/>
    <w:rsid w:val="00B21F61"/>
    <w:rsid w:val="00B2498D"/>
    <w:rsid w:val="00B258F8"/>
    <w:rsid w:val="00B27C2F"/>
    <w:rsid w:val="00B34DC9"/>
    <w:rsid w:val="00B43039"/>
    <w:rsid w:val="00B434F0"/>
    <w:rsid w:val="00B4554D"/>
    <w:rsid w:val="00B4563D"/>
    <w:rsid w:val="00B4577E"/>
    <w:rsid w:val="00B51C6A"/>
    <w:rsid w:val="00B53BAA"/>
    <w:rsid w:val="00B54792"/>
    <w:rsid w:val="00B55C67"/>
    <w:rsid w:val="00B56B72"/>
    <w:rsid w:val="00B61BA3"/>
    <w:rsid w:val="00B61D2A"/>
    <w:rsid w:val="00B65D99"/>
    <w:rsid w:val="00B662FB"/>
    <w:rsid w:val="00B76612"/>
    <w:rsid w:val="00B770E9"/>
    <w:rsid w:val="00B77379"/>
    <w:rsid w:val="00B81448"/>
    <w:rsid w:val="00B84104"/>
    <w:rsid w:val="00B92701"/>
    <w:rsid w:val="00B928AF"/>
    <w:rsid w:val="00B96A63"/>
    <w:rsid w:val="00B96A6B"/>
    <w:rsid w:val="00B96B3D"/>
    <w:rsid w:val="00B972A7"/>
    <w:rsid w:val="00BA01C1"/>
    <w:rsid w:val="00BA1351"/>
    <w:rsid w:val="00BA2BBA"/>
    <w:rsid w:val="00BA4500"/>
    <w:rsid w:val="00BA47E4"/>
    <w:rsid w:val="00BA5256"/>
    <w:rsid w:val="00BB1286"/>
    <w:rsid w:val="00BB6784"/>
    <w:rsid w:val="00BC079A"/>
    <w:rsid w:val="00BC1A1A"/>
    <w:rsid w:val="00BC25B6"/>
    <w:rsid w:val="00BC3863"/>
    <w:rsid w:val="00BC690B"/>
    <w:rsid w:val="00BC746B"/>
    <w:rsid w:val="00BC7ECB"/>
    <w:rsid w:val="00BD06FA"/>
    <w:rsid w:val="00BD5D4D"/>
    <w:rsid w:val="00BD69C4"/>
    <w:rsid w:val="00BD750A"/>
    <w:rsid w:val="00BE2954"/>
    <w:rsid w:val="00BE3133"/>
    <w:rsid w:val="00BE3464"/>
    <w:rsid w:val="00BE3CBD"/>
    <w:rsid w:val="00BF134B"/>
    <w:rsid w:val="00BF4535"/>
    <w:rsid w:val="00BF632D"/>
    <w:rsid w:val="00BF64B3"/>
    <w:rsid w:val="00BF6A83"/>
    <w:rsid w:val="00C07A73"/>
    <w:rsid w:val="00C1199E"/>
    <w:rsid w:val="00C11A87"/>
    <w:rsid w:val="00C131AB"/>
    <w:rsid w:val="00C13861"/>
    <w:rsid w:val="00C1390A"/>
    <w:rsid w:val="00C1413F"/>
    <w:rsid w:val="00C14218"/>
    <w:rsid w:val="00C166A2"/>
    <w:rsid w:val="00C22505"/>
    <w:rsid w:val="00C22E2C"/>
    <w:rsid w:val="00C27136"/>
    <w:rsid w:val="00C27B52"/>
    <w:rsid w:val="00C30B1E"/>
    <w:rsid w:val="00C33FE8"/>
    <w:rsid w:val="00C34382"/>
    <w:rsid w:val="00C35D27"/>
    <w:rsid w:val="00C411F3"/>
    <w:rsid w:val="00C41C5E"/>
    <w:rsid w:val="00C44086"/>
    <w:rsid w:val="00C461D4"/>
    <w:rsid w:val="00C50996"/>
    <w:rsid w:val="00C51938"/>
    <w:rsid w:val="00C522EE"/>
    <w:rsid w:val="00C523FC"/>
    <w:rsid w:val="00C52A2A"/>
    <w:rsid w:val="00C567AE"/>
    <w:rsid w:val="00C61986"/>
    <w:rsid w:val="00C61B24"/>
    <w:rsid w:val="00C61D1E"/>
    <w:rsid w:val="00C62F99"/>
    <w:rsid w:val="00C668C7"/>
    <w:rsid w:val="00C7236B"/>
    <w:rsid w:val="00C73F16"/>
    <w:rsid w:val="00C7688A"/>
    <w:rsid w:val="00C77A0C"/>
    <w:rsid w:val="00C8095E"/>
    <w:rsid w:val="00C83B73"/>
    <w:rsid w:val="00C85498"/>
    <w:rsid w:val="00C87C97"/>
    <w:rsid w:val="00C92418"/>
    <w:rsid w:val="00C92E2F"/>
    <w:rsid w:val="00CA0D64"/>
    <w:rsid w:val="00CA2F15"/>
    <w:rsid w:val="00CA37F1"/>
    <w:rsid w:val="00CA6762"/>
    <w:rsid w:val="00CB05DC"/>
    <w:rsid w:val="00CB4A65"/>
    <w:rsid w:val="00CB626C"/>
    <w:rsid w:val="00CC0C66"/>
    <w:rsid w:val="00CC335D"/>
    <w:rsid w:val="00CC45B0"/>
    <w:rsid w:val="00CC560F"/>
    <w:rsid w:val="00CC56B9"/>
    <w:rsid w:val="00CE11D6"/>
    <w:rsid w:val="00CE3421"/>
    <w:rsid w:val="00CE39B9"/>
    <w:rsid w:val="00CE3B90"/>
    <w:rsid w:val="00CE7B0B"/>
    <w:rsid w:val="00CF13A9"/>
    <w:rsid w:val="00D044C2"/>
    <w:rsid w:val="00D059AC"/>
    <w:rsid w:val="00D06FAD"/>
    <w:rsid w:val="00D1216F"/>
    <w:rsid w:val="00D1284D"/>
    <w:rsid w:val="00D16C70"/>
    <w:rsid w:val="00D26C33"/>
    <w:rsid w:val="00D27A5D"/>
    <w:rsid w:val="00D303BA"/>
    <w:rsid w:val="00D30B3F"/>
    <w:rsid w:val="00D30C3C"/>
    <w:rsid w:val="00D31B16"/>
    <w:rsid w:val="00D31D69"/>
    <w:rsid w:val="00D35EF7"/>
    <w:rsid w:val="00D4000D"/>
    <w:rsid w:val="00D40978"/>
    <w:rsid w:val="00D40E63"/>
    <w:rsid w:val="00D42F90"/>
    <w:rsid w:val="00D45363"/>
    <w:rsid w:val="00D46087"/>
    <w:rsid w:val="00D47E00"/>
    <w:rsid w:val="00D5372C"/>
    <w:rsid w:val="00D5379B"/>
    <w:rsid w:val="00D556C4"/>
    <w:rsid w:val="00D57869"/>
    <w:rsid w:val="00D61098"/>
    <w:rsid w:val="00D6165C"/>
    <w:rsid w:val="00D63441"/>
    <w:rsid w:val="00D64A26"/>
    <w:rsid w:val="00D65D2C"/>
    <w:rsid w:val="00D66A70"/>
    <w:rsid w:val="00D66B69"/>
    <w:rsid w:val="00D72E51"/>
    <w:rsid w:val="00D73A07"/>
    <w:rsid w:val="00D748B4"/>
    <w:rsid w:val="00D832D6"/>
    <w:rsid w:val="00D83E22"/>
    <w:rsid w:val="00D90A04"/>
    <w:rsid w:val="00D9244B"/>
    <w:rsid w:val="00D93167"/>
    <w:rsid w:val="00D97BCB"/>
    <w:rsid w:val="00DA1035"/>
    <w:rsid w:val="00DA18A5"/>
    <w:rsid w:val="00DA2B81"/>
    <w:rsid w:val="00DA2E20"/>
    <w:rsid w:val="00DA4370"/>
    <w:rsid w:val="00DA460E"/>
    <w:rsid w:val="00DB1CC2"/>
    <w:rsid w:val="00DB457C"/>
    <w:rsid w:val="00DB5635"/>
    <w:rsid w:val="00DC0FD3"/>
    <w:rsid w:val="00DC26CA"/>
    <w:rsid w:val="00DC4E4A"/>
    <w:rsid w:val="00DC533F"/>
    <w:rsid w:val="00DC696E"/>
    <w:rsid w:val="00DC7149"/>
    <w:rsid w:val="00DD019A"/>
    <w:rsid w:val="00DD212F"/>
    <w:rsid w:val="00DD3E0C"/>
    <w:rsid w:val="00DD488E"/>
    <w:rsid w:val="00DD5222"/>
    <w:rsid w:val="00DD5C61"/>
    <w:rsid w:val="00DD7CC3"/>
    <w:rsid w:val="00DE599A"/>
    <w:rsid w:val="00DE6FDD"/>
    <w:rsid w:val="00DF001C"/>
    <w:rsid w:val="00DF424F"/>
    <w:rsid w:val="00E02562"/>
    <w:rsid w:val="00E025FD"/>
    <w:rsid w:val="00E0357B"/>
    <w:rsid w:val="00E04CD5"/>
    <w:rsid w:val="00E055AC"/>
    <w:rsid w:val="00E11AF7"/>
    <w:rsid w:val="00E127E8"/>
    <w:rsid w:val="00E159C9"/>
    <w:rsid w:val="00E173E8"/>
    <w:rsid w:val="00E17E0C"/>
    <w:rsid w:val="00E25513"/>
    <w:rsid w:val="00E25F8E"/>
    <w:rsid w:val="00E26B65"/>
    <w:rsid w:val="00E31681"/>
    <w:rsid w:val="00E34938"/>
    <w:rsid w:val="00E40CAA"/>
    <w:rsid w:val="00E420D0"/>
    <w:rsid w:val="00E42AE3"/>
    <w:rsid w:val="00E44F24"/>
    <w:rsid w:val="00E47564"/>
    <w:rsid w:val="00E477B5"/>
    <w:rsid w:val="00E5053E"/>
    <w:rsid w:val="00E5075E"/>
    <w:rsid w:val="00E5296B"/>
    <w:rsid w:val="00E57EDE"/>
    <w:rsid w:val="00E66D44"/>
    <w:rsid w:val="00E70393"/>
    <w:rsid w:val="00E73A47"/>
    <w:rsid w:val="00E73BFE"/>
    <w:rsid w:val="00E74C5B"/>
    <w:rsid w:val="00E76756"/>
    <w:rsid w:val="00E90CB7"/>
    <w:rsid w:val="00E915AC"/>
    <w:rsid w:val="00E94530"/>
    <w:rsid w:val="00E96543"/>
    <w:rsid w:val="00E974A7"/>
    <w:rsid w:val="00EA260B"/>
    <w:rsid w:val="00EA5189"/>
    <w:rsid w:val="00EB34CF"/>
    <w:rsid w:val="00EB3C2A"/>
    <w:rsid w:val="00EB6115"/>
    <w:rsid w:val="00EC08FF"/>
    <w:rsid w:val="00EC0ED4"/>
    <w:rsid w:val="00EC1124"/>
    <w:rsid w:val="00ED0D35"/>
    <w:rsid w:val="00ED0DBC"/>
    <w:rsid w:val="00ED151B"/>
    <w:rsid w:val="00ED236B"/>
    <w:rsid w:val="00ED45D9"/>
    <w:rsid w:val="00ED5033"/>
    <w:rsid w:val="00EE0555"/>
    <w:rsid w:val="00EE08DF"/>
    <w:rsid w:val="00EE12EB"/>
    <w:rsid w:val="00EE1C03"/>
    <w:rsid w:val="00EE5538"/>
    <w:rsid w:val="00EF0642"/>
    <w:rsid w:val="00EF43EC"/>
    <w:rsid w:val="00F019E2"/>
    <w:rsid w:val="00F03974"/>
    <w:rsid w:val="00F03BC5"/>
    <w:rsid w:val="00F06212"/>
    <w:rsid w:val="00F06407"/>
    <w:rsid w:val="00F107D7"/>
    <w:rsid w:val="00F14C85"/>
    <w:rsid w:val="00F16DC2"/>
    <w:rsid w:val="00F20890"/>
    <w:rsid w:val="00F213DD"/>
    <w:rsid w:val="00F22D8E"/>
    <w:rsid w:val="00F24A0F"/>
    <w:rsid w:val="00F24F0C"/>
    <w:rsid w:val="00F2533A"/>
    <w:rsid w:val="00F26ADC"/>
    <w:rsid w:val="00F26F9F"/>
    <w:rsid w:val="00F27325"/>
    <w:rsid w:val="00F278AE"/>
    <w:rsid w:val="00F27B54"/>
    <w:rsid w:val="00F303A0"/>
    <w:rsid w:val="00F30B6F"/>
    <w:rsid w:val="00F3212F"/>
    <w:rsid w:val="00F32D07"/>
    <w:rsid w:val="00F34379"/>
    <w:rsid w:val="00F354F7"/>
    <w:rsid w:val="00F359BE"/>
    <w:rsid w:val="00F3632C"/>
    <w:rsid w:val="00F4495C"/>
    <w:rsid w:val="00F45CAE"/>
    <w:rsid w:val="00F46334"/>
    <w:rsid w:val="00F47CC4"/>
    <w:rsid w:val="00F50595"/>
    <w:rsid w:val="00F51B53"/>
    <w:rsid w:val="00F52518"/>
    <w:rsid w:val="00F53BC5"/>
    <w:rsid w:val="00F54228"/>
    <w:rsid w:val="00F547D7"/>
    <w:rsid w:val="00F56C84"/>
    <w:rsid w:val="00F6038C"/>
    <w:rsid w:val="00F624C9"/>
    <w:rsid w:val="00F63412"/>
    <w:rsid w:val="00F65C0D"/>
    <w:rsid w:val="00F700AD"/>
    <w:rsid w:val="00F70C06"/>
    <w:rsid w:val="00F71C3E"/>
    <w:rsid w:val="00F7262E"/>
    <w:rsid w:val="00F757A2"/>
    <w:rsid w:val="00F819C5"/>
    <w:rsid w:val="00F85F72"/>
    <w:rsid w:val="00F86E8E"/>
    <w:rsid w:val="00F944D7"/>
    <w:rsid w:val="00F976EC"/>
    <w:rsid w:val="00F97868"/>
    <w:rsid w:val="00FA0860"/>
    <w:rsid w:val="00FA09C0"/>
    <w:rsid w:val="00FA2196"/>
    <w:rsid w:val="00FA4070"/>
    <w:rsid w:val="00FA43AB"/>
    <w:rsid w:val="00FA703C"/>
    <w:rsid w:val="00FA7D42"/>
    <w:rsid w:val="00FB1133"/>
    <w:rsid w:val="00FB6CD2"/>
    <w:rsid w:val="00FC2F1C"/>
    <w:rsid w:val="00FC4E22"/>
    <w:rsid w:val="00FC6B9B"/>
    <w:rsid w:val="00FC74EE"/>
    <w:rsid w:val="00FD0424"/>
    <w:rsid w:val="00FD1AFB"/>
    <w:rsid w:val="00FD2176"/>
    <w:rsid w:val="00FD3B1E"/>
    <w:rsid w:val="00FD4887"/>
    <w:rsid w:val="00FD534C"/>
    <w:rsid w:val="00FD7863"/>
    <w:rsid w:val="00FE2F30"/>
    <w:rsid w:val="00FE3A96"/>
    <w:rsid w:val="00FE5132"/>
    <w:rsid w:val="00FF03DF"/>
    <w:rsid w:val="00FF06A1"/>
    <w:rsid w:val="00FF117C"/>
    <w:rsid w:val="00FF512E"/>
    <w:rsid w:val="00FF6E34"/>
    <w:rsid w:val="00FF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EB3C2A"/>
    <w:pPr>
      <w:numPr>
        <w:ilvl w:val="3"/>
        <w:numId w:val="11"/>
      </w:numPr>
      <w:spacing w:before="480" w:after="480" w:line="240" w:lineRule="auto"/>
      <w:ind w:left="1434" w:hanging="1077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EB3C2A"/>
    <w:rPr>
      <w:rFonts w:ascii="Arial" w:hAnsi="Arial" w:cs="Arial"/>
      <w:sz w:val="24"/>
      <w:szCs w:val="24"/>
      <w:lang w:eastAsia="en-US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652500"/>
    <w:pPr>
      <w:keepNext/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www.devmedia.com.br/introducao-ao-visual-studio-code/3441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jpg"/><Relationship Id="rId54" Type="http://schemas.openxmlformats.org/officeDocument/2006/relationships/image" Target="media/image46.png"/><Relationship Id="rId62" Type="http://schemas.openxmlformats.org/officeDocument/2006/relationships/hyperlink" Target="https://www.devmedia.com.br/introducao-ao-visual-studio-code/34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F3EE7-DB5F-4E72-92E1-28D4BE04C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48</TotalTime>
  <Pages>57</Pages>
  <Words>8711</Words>
  <Characters>47044</Characters>
  <Application>Microsoft Office Word</Application>
  <DocSecurity>0</DocSecurity>
  <Lines>392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55644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43</cp:revision>
  <cp:lastPrinted>2020-09-02T21:56:00Z</cp:lastPrinted>
  <dcterms:created xsi:type="dcterms:W3CDTF">2020-08-15T21:14:00Z</dcterms:created>
  <dcterms:modified xsi:type="dcterms:W3CDTF">2020-09-02T22:02:00Z</dcterms:modified>
</cp:coreProperties>
</file>