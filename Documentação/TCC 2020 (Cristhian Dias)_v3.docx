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40AC9CD2" w:rsidR="00263A17" w:rsidRDefault="00572FC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 xml:space="preserve">Projeto de pesquisa apresentado ao curso de </w:t>
      </w:r>
      <w:r w:rsidR="004C6450">
        <w:rPr>
          <w:rFonts w:cs="Arial"/>
          <w:color w:val="000000"/>
          <w:sz w:val="20"/>
          <w:szCs w:val="20"/>
          <w:lang w:eastAsia="pt-BR"/>
        </w:rPr>
        <w:t xml:space="preserve">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61248CE8" w:rsidR="00A81ED7" w:rsidRPr="006E4D4B" w:rsidRDefault="00572FC4" w:rsidP="00A81ED7">
      <w:pPr>
        <w:autoSpaceDN w:val="0"/>
        <w:adjustRightInd w:val="0"/>
        <w:spacing w:before="0" w:after="0" w:line="240" w:lineRule="auto"/>
        <w:ind w:left="4536"/>
        <w:rPr>
          <w:rFonts w:cs="Arial"/>
        </w:rPr>
      </w:pPr>
      <w:r w:rsidRPr="00572FC4">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3BEB5B73"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04133A"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EC11A5E" w:rsidR="00A81ED7" w:rsidRPr="0004133A" w:rsidRDefault="00D26C33" w:rsidP="0004133A">
            <w:pPr>
              <w:spacing w:before="0" w:after="0" w:line="240" w:lineRule="auto"/>
              <w:jc w:val="center"/>
              <w:rPr>
                <w:rFonts w:cs="Arial"/>
              </w:rPr>
            </w:pPr>
            <w:r w:rsidRPr="00F51B53">
              <w:rPr>
                <w:rFonts w:cs="Arial"/>
                <w:highlight w:val="yellow"/>
              </w:rPr>
              <w:t>Dr. Osmar Aparecido Machado</w:t>
            </w:r>
          </w:p>
        </w:tc>
      </w:tr>
      <w:tr w:rsidR="00A81ED7" w:rsidRPr="0004133A"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326721" w:rsidRPr="00D40978" w:rsidRDefault="00326721"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326721" w:rsidRPr="00D40978" w:rsidRDefault="00326721"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23EC66A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326721" w:rsidRDefault="00326721"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326721" w:rsidRDefault="00326721"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560F2A7E" w:rsidR="00927158" w:rsidRPr="00200FC3" w:rsidRDefault="00927158" w:rsidP="00927158">
      <w:pPr>
        <w:spacing w:before="0" w:after="0" w:line="240" w:lineRule="auto"/>
      </w:pPr>
      <w:r>
        <w:rPr>
          <w:b/>
        </w:rPr>
        <w:t>Palavras-chave:</w:t>
      </w:r>
      <w:r w:rsidRPr="00F53BB5">
        <w:t xml:space="preserve"> </w:t>
      </w:r>
      <w:r>
        <w:t xml:space="preserve">Flutter, Dart, </w:t>
      </w:r>
      <w:r w:rsidR="00213BFF">
        <w:t>MongoDB</w:t>
      </w:r>
      <w:r>
        <w:t>, Desenvolvimento Híbrido, UML, Astah Community</w:t>
      </w:r>
      <w:r w:rsidR="000A644E">
        <w:t>, Visu</w:t>
      </w:r>
      <w:r w:rsidR="00213BFF">
        <w:t>al Studio Code, IntelliJ IDEA,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FD1AFB" w:rsidRDefault="00FD1AFB" w:rsidP="00FD1AFB">
      <w:pPr>
        <w:rPr>
          <w:lang w:val="en-US"/>
        </w:rPr>
      </w:pPr>
      <w:r w:rsidRPr="00FD1AFB">
        <w:rPr>
          <w:lang w:val="en-US"/>
        </w:rPr>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FD1AFB">
      <w:pPr>
        <w:rPr>
          <w:lang w:val="en-US"/>
        </w:rPr>
      </w:pPr>
      <w:r w:rsidRPr="00FD1AFB">
        <w:rPr>
          <w:lang w:val="en-US"/>
        </w:rPr>
        <w:t>The objective of the present work is the financial control in a simple and objective way with an emphasis on development with the Flutter tool, so that, be inspired by this new technology from Google.</w:t>
      </w: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2C8592B0" w14:textId="77777777" w:rsidR="00FF7440" w:rsidRDefault="00087510">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48407635" w:history="1">
        <w:r w:rsidR="00FF7440" w:rsidRPr="009F223A">
          <w:rPr>
            <w:rStyle w:val="Hyperlink"/>
            <w:noProof/>
          </w:rPr>
          <w:t>Figura 1: Árvore de Widgets</w:t>
        </w:r>
        <w:r w:rsidR="00FF7440">
          <w:rPr>
            <w:noProof/>
            <w:webHidden/>
          </w:rPr>
          <w:tab/>
        </w:r>
        <w:r w:rsidR="00FF7440">
          <w:rPr>
            <w:noProof/>
            <w:webHidden/>
          </w:rPr>
          <w:fldChar w:fldCharType="begin"/>
        </w:r>
        <w:r w:rsidR="00FF7440">
          <w:rPr>
            <w:noProof/>
            <w:webHidden/>
          </w:rPr>
          <w:instrText xml:space="preserve"> PAGEREF _Toc48407635 \h </w:instrText>
        </w:r>
        <w:r w:rsidR="00FF7440">
          <w:rPr>
            <w:noProof/>
            <w:webHidden/>
          </w:rPr>
        </w:r>
        <w:r w:rsidR="00FF7440">
          <w:rPr>
            <w:noProof/>
            <w:webHidden/>
          </w:rPr>
          <w:fldChar w:fldCharType="separate"/>
        </w:r>
        <w:r w:rsidR="0051122A">
          <w:rPr>
            <w:noProof/>
            <w:webHidden/>
          </w:rPr>
          <w:t>17</w:t>
        </w:r>
        <w:r w:rsidR="00FF7440">
          <w:rPr>
            <w:noProof/>
            <w:webHidden/>
          </w:rPr>
          <w:fldChar w:fldCharType="end"/>
        </w:r>
      </w:hyperlink>
    </w:p>
    <w:p w14:paraId="1B5935EB"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36" w:history="1">
        <w:r w:rsidRPr="009F223A">
          <w:rPr>
            <w:rStyle w:val="Hyperlink"/>
            <w:noProof/>
          </w:rPr>
          <w:t>Figura 2: Diagrama da visão geral do sistema Flutter</w:t>
        </w:r>
        <w:r>
          <w:rPr>
            <w:noProof/>
            <w:webHidden/>
          </w:rPr>
          <w:tab/>
        </w:r>
        <w:r>
          <w:rPr>
            <w:noProof/>
            <w:webHidden/>
          </w:rPr>
          <w:fldChar w:fldCharType="begin"/>
        </w:r>
        <w:r>
          <w:rPr>
            <w:noProof/>
            <w:webHidden/>
          </w:rPr>
          <w:instrText xml:space="preserve"> PAGEREF _Toc48407636 \h </w:instrText>
        </w:r>
        <w:r>
          <w:rPr>
            <w:noProof/>
            <w:webHidden/>
          </w:rPr>
        </w:r>
        <w:r>
          <w:rPr>
            <w:noProof/>
            <w:webHidden/>
          </w:rPr>
          <w:fldChar w:fldCharType="separate"/>
        </w:r>
        <w:r w:rsidR="0051122A">
          <w:rPr>
            <w:noProof/>
            <w:webHidden/>
          </w:rPr>
          <w:t>18</w:t>
        </w:r>
        <w:r>
          <w:rPr>
            <w:noProof/>
            <w:webHidden/>
          </w:rPr>
          <w:fldChar w:fldCharType="end"/>
        </w:r>
      </w:hyperlink>
    </w:p>
    <w:p w14:paraId="487632E4"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37" w:history="1">
        <w:r w:rsidRPr="009F223A">
          <w:rPr>
            <w:rStyle w:val="Hyperlink"/>
            <w:noProof/>
          </w:rPr>
          <w:t>Figura 3: Interface gráfica do container vermelho</w:t>
        </w:r>
        <w:r>
          <w:rPr>
            <w:noProof/>
            <w:webHidden/>
          </w:rPr>
          <w:tab/>
        </w:r>
        <w:r>
          <w:rPr>
            <w:noProof/>
            <w:webHidden/>
          </w:rPr>
          <w:fldChar w:fldCharType="begin"/>
        </w:r>
        <w:r>
          <w:rPr>
            <w:noProof/>
            <w:webHidden/>
          </w:rPr>
          <w:instrText xml:space="preserve"> PAGEREF _Toc48407637 \h </w:instrText>
        </w:r>
        <w:r>
          <w:rPr>
            <w:noProof/>
            <w:webHidden/>
          </w:rPr>
        </w:r>
        <w:r>
          <w:rPr>
            <w:noProof/>
            <w:webHidden/>
          </w:rPr>
          <w:fldChar w:fldCharType="separate"/>
        </w:r>
        <w:r w:rsidR="0051122A">
          <w:rPr>
            <w:noProof/>
            <w:webHidden/>
          </w:rPr>
          <w:t>19</w:t>
        </w:r>
        <w:r>
          <w:rPr>
            <w:noProof/>
            <w:webHidden/>
          </w:rPr>
          <w:fldChar w:fldCharType="end"/>
        </w:r>
      </w:hyperlink>
    </w:p>
    <w:p w14:paraId="798B2958"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38" w:history="1">
        <w:r w:rsidRPr="009F223A">
          <w:rPr>
            <w:rStyle w:val="Hyperlink"/>
            <w:noProof/>
          </w:rPr>
          <w:t>Figura 4: Interface gráfica com textos em linha</w:t>
        </w:r>
        <w:r>
          <w:rPr>
            <w:noProof/>
            <w:webHidden/>
          </w:rPr>
          <w:tab/>
        </w:r>
        <w:r>
          <w:rPr>
            <w:noProof/>
            <w:webHidden/>
          </w:rPr>
          <w:fldChar w:fldCharType="begin"/>
        </w:r>
        <w:r>
          <w:rPr>
            <w:noProof/>
            <w:webHidden/>
          </w:rPr>
          <w:instrText xml:space="preserve"> PAGEREF _Toc48407638 \h </w:instrText>
        </w:r>
        <w:r>
          <w:rPr>
            <w:noProof/>
            <w:webHidden/>
          </w:rPr>
        </w:r>
        <w:r>
          <w:rPr>
            <w:noProof/>
            <w:webHidden/>
          </w:rPr>
          <w:fldChar w:fldCharType="separate"/>
        </w:r>
        <w:r w:rsidR="0051122A">
          <w:rPr>
            <w:noProof/>
            <w:webHidden/>
          </w:rPr>
          <w:t>20</w:t>
        </w:r>
        <w:r>
          <w:rPr>
            <w:noProof/>
            <w:webHidden/>
          </w:rPr>
          <w:fldChar w:fldCharType="end"/>
        </w:r>
      </w:hyperlink>
    </w:p>
    <w:p w14:paraId="6ABE10F9"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39" w:history="1">
        <w:r w:rsidRPr="009F223A">
          <w:rPr>
            <w:rStyle w:val="Hyperlink"/>
            <w:noProof/>
          </w:rPr>
          <w:t>Figura 5: Imagem ilustrativa de hierarquia de Widets</w:t>
        </w:r>
        <w:r>
          <w:rPr>
            <w:noProof/>
            <w:webHidden/>
          </w:rPr>
          <w:tab/>
        </w:r>
        <w:r>
          <w:rPr>
            <w:noProof/>
            <w:webHidden/>
          </w:rPr>
          <w:fldChar w:fldCharType="begin"/>
        </w:r>
        <w:r>
          <w:rPr>
            <w:noProof/>
            <w:webHidden/>
          </w:rPr>
          <w:instrText xml:space="preserve"> PAGEREF _Toc48407639 \h </w:instrText>
        </w:r>
        <w:r>
          <w:rPr>
            <w:noProof/>
            <w:webHidden/>
          </w:rPr>
        </w:r>
        <w:r>
          <w:rPr>
            <w:noProof/>
            <w:webHidden/>
          </w:rPr>
          <w:fldChar w:fldCharType="separate"/>
        </w:r>
        <w:r w:rsidR="0051122A">
          <w:rPr>
            <w:noProof/>
            <w:webHidden/>
          </w:rPr>
          <w:t>21</w:t>
        </w:r>
        <w:r>
          <w:rPr>
            <w:noProof/>
            <w:webHidden/>
          </w:rPr>
          <w:fldChar w:fldCharType="end"/>
        </w:r>
      </w:hyperlink>
    </w:p>
    <w:p w14:paraId="189E11FA"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0" w:history="1">
        <w:r w:rsidRPr="009F223A">
          <w:rPr>
            <w:rStyle w:val="Hyperlink"/>
            <w:noProof/>
          </w:rPr>
          <w:t>Figura 6: Interface gráfica dos textos em cada linha</w:t>
        </w:r>
        <w:r>
          <w:rPr>
            <w:noProof/>
            <w:webHidden/>
          </w:rPr>
          <w:tab/>
        </w:r>
        <w:r>
          <w:rPr>
            <w:noProof/>
            <w:webHidden/>
          </w:rPr>
          <w:fldChar w:fldCharType="begin"/>
        </w:r>
        <w:r>
          <w:rPr>
            <w:noProof/>
            <w:webHidden/>
          </w:rPr>
          <w:instrText xml:space="preserve"> PAGEREF _Toc48407640 \h </w:instrText>
        </w:r>
        <w:r>
          <w:rPr>
            <w:noProof/>
            <w:webHidden/>
          </w:rPr>
        </w:r>
        <w:r>
          <w:rPr>
            <w:noProof/>
            <w:webHidden/>
          </w:rPr>
          <w:fldChar w:fldCharType="separate"/>
        </w:r>
        <w:r w:rsidR="0051122A">
          <w:rPr>
            <w:noProof/>
            <w:webHidden/>
          </w:rPr>
          <w:t>21</w:t>
        </w:r>
        <w:r>
          <w:rPr>
            <w:noProof/>
            <w:webHidden/>
          </w:rPr>
          <w:fldChar w:fldCharType="end"/>
        </w:r>
      </w:hyperlink>
    </w:p>
    <w:p w14:paraId="03245E6B"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1" w:history="1">
        <w:r w:rsidRPr="009F223A">
          <w:rPr>
            <w:rStyle w:val="Hyperlink"/>
            <w:noProof/>
          </w:rPr>
          <w:t>Figura 7: Código e interface inicial</w:t>
        </w:r>
        <w:r>
          <w:rPr>
            <w:noProof/>
            <w:webHidden/>
          </w:rPr>
          <w:tab/>
        </w:r>
        <w:r>
          <w:rPr>
            <w:noProof/>
            <w:webHidden/>
          </w:rPr>
          <w:fldChar w:fldCharType="begin"/>
        </w:r>
        <w:r>
          <w:rPr>
            <w:noProof/>
            <w:webHidden/>
          </w:rPr>
          <w:instrText xml:space="preserve"> PAGEREF _Toc48407641 \h </w:instrText>
        </w:r>
        <w:r>
          <w:rPr>
            <w:noProof/>
            <w:webHidden/>
          </w:rPr>
        </w:r>
        <w:r>
          <w:rPr>
            <w:noProof/>
            <w:webHidden/>
          </w:rPr>
          <w:fldChar w:fldCharType="separate"/>
        </w:r>
        <w:r w:rsidR="0051122A">
          <w:rPr>
            <w:noProof/>
            <w:webHidden/>
          </w:rPr>
          <w:t>22</w:t>
        </w:r>
        <w:r>
          <w:rPr>
            <w:noProof/>
            <w:webHidden/>
          </w:rPr>
          <w:fldChar w:fldCharType="end"/>
        </w:r>
      </w:hyperlink>
    </w:p>
    <w:p w14:paraId="2546E3FF"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2" w:history="1">
        <w:r w:rsidRPr="009F223A">
          <w:rPr>
            <w:rStyle w:val="Hyperlink"/>
            <w:noProof/>
          </w:rPr>
          <w:t>Figura 8: Inserção da AppBar</w:t>
        </w:r>
        <w:r>
          <w:rPr>
            <w:noProof/>
            <w:webHidden/>
          </w:rPr>
          <w:tab/>
        </w:r>
        <w:r>
          <w:rPr>
            <w:noProof/>
            <w:webHidden/>
          </w:rPr>
          <w:fldChar w:fldCharType="begin"/>
        </w:r>
        <w:r>
          <w:rPr>
            <w:noProof/>
            <w:webHidden/>
          </w:rPr>
          <w:instrText xml:space="preserve"> PAGEREF _Toc48407642 \h </w:instrText>
        </w:r>
        <w:r>
          <w:rPr>
            <w:noProof/>
            <w:webHidden/>
          </w:rPr>
        </w:r>
        <w:r>
          <w:rPr>
            <w:noProof/>
            <w:webHidden/>
          </w:rPr>
          <w:fldChar w:fldCharType="separate"/>
        </w:r>
        <w:r w:rsidR="0051122A">
          <w:rPr>
            <w:noProof/>
            <w:webHidden/>
          </w:rPr>
          <w:t>23</w:t>
        </w:r>
        <w:r>
          <w:rPr>
            <w:noProof/>
            <w:webHidden/>
          </w:rPr>
          <w:fldChar w:fldCharType="end"/>
        </w:r>
      </w:hyperlink>
    </w:p>
    <w:p w14:paraId="2BA57F2A"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3" w:history="1">
        <w:r w:rsidRPr="009F223A">
          <w:rPr>
            <w:rStyle w:val="Hyperlink"/>
            <w:noProof/>
          </w:rPr>
          <w:t>Figura 9: Inserção do ícone</w:t>
        </w:r>
        <w:r>
          <w:rPr>
            <w:noProof/>
            <w:webHidden/>
          </w:rPr>
          <w:tab/>
        </w:r>
        <w:r>
          <w:rPr>
            <w:noProof/>
            <w:webHidden/>
          </w:rPr>
          <w:fldChar w:fldCharType="begin"/>
        </w:r>
        <w:r>
          <w:rPr>
            <w:noProof/>
            <w:webHidden/>
          </w:rPr>
          <w:instrText xml:space="preserve"> PAGEREF _Toc48407643 \h </w:instrText>
        </w:r>
        <w:r>
          <w:rPr>
            <w:noProof/>
            <w:webHidden/>
          </w:rPr>
        </w:r>
        <w:r>
          <w:rPr>
            <w:noProof/>
            <w:webHidden/>
          </w:rPr>
          <w:fldChar w:fldCharType="separate"/>
        </w:r>
        <w:r w:rsidR="0051122A">
          <w:rPr>
            <w:noProof/>
            <w:webHidden/>
          </w:rPr>
          <w:t>24</w:t>
        </w:r>
        <w:r>
          <w:rPr>
            <w:noProof/>
            <w:webHidden/>
          </w:rPr>
          <w:fldChar w:fldCharType="end"/>
        </w:r>
      </w:hyperlink>
    </w:p>
    <w:p w14:paraId="070C2A5B"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4" w:history="1">
        <w:r w:rsidRPr="009F223A">
          <w:rPr>
            <w:rStyle w:val="Hyperlink"/>
            <w:noProof/>
          </w:rPr>
          <w:t>Figura 10: Alteração cor do ícone</w:t>
        </w:r>
        <w:r>
          <w:rPr>
            <w:noProof/>
            <w:webHidden/>
          </w:rPr>
          <w:tab/>
        </w:r>
        <w:r>
          <w:rPr>
            <w:noProof/>
            <w:webHidden/>
          </w:rPr>
          <w:fldChar w:fldCharType="begin"/>
        </w:r>
        <w:r>
          <w:rPr>
            <w:noProof/>
            <w:webHidden/>
          </w:rPr>
          <w:instrText xml:space="preserve"> PAGEREF _Toc48407644 \h </w:instrText>
        </w:r>
        <w:r>
          <w:rPr>
            <w:noProof/>
            <w:webHidden/>
          </w:rPr>
        </w:r>
        <w:r>
          <w:rPr>
            <w:noProof/>
            <w:webHidden/>
          </w:rPr>
          <w:fldChar w:fldCharType="separate"/>
        </w:r>
        <w:r w:rsidR="0051122A">
          <w:rPr>
            <w:noProof/>
            <w:webHidden/>
          </w:rPr>
          <w:t>24</w:t>
        </w:r>
        <w:r>
          <w:rPr>
            <w:noProof/>
            <w:webHidden/>
          </w:rPr>
          <w:fldChar w:fldCharType="end"/>
        </w:r>
      </w:hyperlink>
    </w:p>
    <w:p w14:paraId="78C18C18"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5" w:history="1">
        <w:r w:rsidRPr="009F223A">
          <w:rPr>
            <w:rStyle w:val="Hyperlink"/>
            <w:noProof/>
          </w:rPr>
          <w:t>Figura 11: Alteração ícone</w:t>
        </w:r>
        <w:r>
          <w:rPr>
            <w:noProof/>
            <w:webHidden/>
          </w:rPr>
          <w:tab/>
        </w:r>
        <w:r>
          <w:rPr>
            <w:noProof/>
            <w:webHidden/>
          </w:rPr>
          <w:fldChar w:fldCharType="begin"/>
        </w:r>
        <w:r>
          <w:rPr>
            <w:noProof/>
            <w:webHidden/>
          </w:rPr>
          <w:instrText xml:space="preserve"> PAGEREF _Toc48407645 \h </w:instrText>
        </w:r>
        <w:r>
          <w:rPr>
            <w:noProof/>
            <w:webHidden/>
          </w:rPr>
        </w:r>
        <w:r>
          <w:rPr>
            <w:noProof/>
            <w:webHidden/>
          </w:rPr>
          <w:fldChar w:fldCharType="separate"/>
        </w:r>
        <w:r w:rsidR="0051122A">
          <w:rPr>
            <w:noProof/>
            <w:webHidden/>
          </w:rPr>
          <w:t>25</w:t>
        </w:r>
        <w:r>
          <w:rPr>
            <w:noProof/>
            <w:webHidden/>
          </w:rPr>
          <w:fldChar w:fldCharType="end"/>
        </w:r>
      </w:hyperlink>
    </w:p>
    <w:p w14:paraId="342866E9"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6" w:history="1">
        <w:r w:rsidRPr="009F223A">
          <w:rPr>
            <w:rStyle w:val="Hyperlink"/>
            <w:noProof/>
          </w:rPr>
          <w:t>Figura 12: Inserção campo de texto</w:t>
        </w:r>
        <w:r>
          <w:rPr>
            <w:noProof/>
            <w:webHidden/>
          </w:rPr>
          <w:tab/>
        </w:r>
        <w:r>
          <w:rPr>
            <w:noProof/>
            <w:webHidden/>
          </w:rPr>
          <w:fldChar w:fldCharType="begin"/>
        </w:r>
        <w:r>
          <w:rPr>
            <w:noProof/>
            <w:webHidden/>
          </w:rPr>
          <w:instrText xml:space="preserve"> PAGEREF _Toc48407646 \h </w:instrText>
        </w:r>
        <w:r>
          <w:rPr>
            <w:noProof/>
            <w:webHidden/>
          </w:rPr>
        </w:r>
        <w:r>
          <w:rPr>
            <w:noProof/>
            <w:webHidden/>
          </w:rPr>
          <w:fldChar w:fldCharType="separate"/>
        </w:r>
        <w:r w:rsidR="0051122A">
          <w:rPr>
            <w:noProof/>
            <w:webHidden/>
          </w:rPr>
          <w:t>25</w:t>
        </w:r>
        <w:r>
          <w:rPr>
            <w:noProof/>
            <w:webHidden/>
          </w:rPr>
          <w:fldChar w:fldCharType="end"/>
        </w:r>
      </w:hyperlink>
    </w:p>
    <w:p w14:paraId="0D00CB98"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7" w:history="1">
        <w:r w:rsidRPr="009F223A">
          <w:rPr>
            <w:rStyle w:val="Hyperlink"/>
            <w:noProof/>
          </w:rPr>
          <w:t>Figura 13: Código da função para inserir campo de texto</w:t>
        </w:r>
        <w:r>
          <w:rPr>
            <w:noProof/>
            <w:webHidden/>
          </w:rPr>
          <w:tab/>
        </w:r>
        <w:r>
          <w:rPr>
            <w:noProof/>
            <w:webHidden/>
          </w:rPr>
          <w:fldChar w:fldCharType="begin"/>
        </w:r>
        <w:r>
          <w:rPr>
            <w:noProof/>
            <w:webHidden/>
          </w:rPr>
          <w:instrText xml:space="preserve"> PAGEREF _Toc48407647 \h </w:instrText>
        </w:r>
        <w:r>
          <w:rPr>
            <w:noProof/>
            <w:webHidden/>
          </w:rPr>
        </w:r>
        <w:r>
          <w:rPr>
            <w:noProof/>
            <w:webHidden/>
          </w:rPr>
          <w:fldChar w:fldCharType="separate"/>
        </w:r>
        <w:r w:rsidR="0051122A">
          <w:rPr>
            <w:noProof/>
            <w:webHidden/>
          </w:rPr>
          <w:t>26</w:t>
        </w:r>
        <w:r>
          <w:rPr>
            <w:noProof/>
            <w:webHidden/>
          </w:rPr>
          <w:fldChar w:fldCharType="end"/>
        </w:r>
      </w:hyperlink>
    </w:p>
    <w:p w14:paraId="728F3C9D"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8" w:history="1">
        <w:r w:rsidRPr="009F223A">
          <w:rPr>
            <w:rStyle w:val="Hyperlink"/>
            <w:noProof/>
          </w:rPr>
          <w:t>Figura 14: Botão flutuante</w:t>
        </w:r>
        <w:r>
          <w:rPr>
            <w:noProof/>
            <w:webHidden/>
          </w:rPr>
          <w:tab/>
        </w:r>
        <w:r>
          <w:rPr>
            <w:noProof/>
            <w:webHidden/>
          </w:rPr>
          <w:fldChar w:fldCharType="begin"/>
        </w:r>
        <w:r>
          <w:rPr>
            <w:noProof/>
            <w:webHidden/>
          </w:rPr>
          <w:instrText xml:space="preserve"> PAGEREF _Toc48407648 \h </w:instrText>
        </w:r>
        <w:r>
          <w:rPr>
            <w:noProof/>
            <w:webHidden/>
          </w:rPr>
        </w:r>
        <w:r>
          <w:rPr>
            <w:noProof/>
            <w:webHidden/>
          </w:rPr>
          <w:fldChar w:fldCharType="separate"/>
        </w:r>
        <w:r w:rsidR="0051122A">
          <w:rPr>
            <w:noProof/>
            <w:webHidden/>
          </w:rPr>
          <w:t>26</w:t>
        </w:r>
        <w:r>
          <w:rPr>
            <w:noProof/>
            <w:webHidden/>
          </w:rPr>
          <w:fldChar w:fldCharType="end"/>
        </w:r>
      </w:hyperlink>
    </w:p>
    <w:p w14:paraId="7C154E4A"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49" w:history="1">
        <w:r w:rsidRPr="009F223A">
          <w:rPr>
            <w:rStyle w:val="Hyperlink"/>
            <w:noProof/>
          </w:rPr>
          <w:t>Figura 15: Barra inferior de navegação</w:t>
        </w:r>
        <w:r>
          <w:rPr>
            <w:noProof/>
            <w:webHidden/>
          </w:rPr>
          <w:tab/>
        </w:r>
        <w:r>
          <w:rPr>
            <w:noProof/>
            <w:webHidden/>
          </w:rPr>
          <w:fldChar w:fldCharType="begin"/>
        </w:r>
        <w:r>
          <w:rPr>
            <w:noProof/>
            <w:webHidden/>
          </w:rPr>
          <w:instrText xml:space="preserve"> PAGEREF _Toc48407649 \h </w:instrText>
        </w:r>
        <w:r>
          <w:rPr>
            <w:noProof/>
            <w:webHidden/>
          </w:rPr>
        </w:r>
        <w:r>
          <w:rPr>
            <w:noProof/>
            <w:webHidden/>
          </w:rPr>
          <w:fldChar w:fldCharType="separate"/>
        </w:r>
        <w:r w:rsidR="0051122A">
          <w:rPr>
            <w:noProof/>
            <w:webHidden/>
          </w:rPr>
          <w:t>27</w:t>
        </w:r>
        <w:r>
          <w:rPr>
            <w:noProof/>
            <w:webHidden/>
          </w:rPr>
          <w:fldChar w:fldCharType="end"/>
        </w:r>
      </w:hyperlink>
    </w:p>
    <w:p w14:paraId="58696571"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0" w:history="1">
        <w:r w:rsidRPr="009F223A">
          <w:rPr>
            <w:rStyle w:val="Hyperlink"/>
            <w:noProof/>
          </w:rPr>
          <w:t>Figura 16: Ancoragem do botão flutuante</w:t>
        </w:r>
        <w:r>
          <w:rPr>
            <w:noProof/>
            <w:webHidden/>
          </w:rPr>
          <w:tab/>
        </w:r>
        <w:r>
          <w:rPr>
            <w:noProof/>
            <w:webHidden/>
          </w:rPr>
          <w:fldChar w:fldCharType="begin"/>
        </w:r>
        <w:r>
          <w:rPr>
            <w:noProof/>
            <w:webHidden/>
          </w:rPr>
          <w:instrText xml:space="preserve"> PAGEREF _Toc48407650 \h </w:instrText>
        </w:r>
        <w:r>
          <w:rPr>
            <w:noProof/>
            <w:webHidden/>
          </w:rPr>
        </w:r>
        <w:r>
          <w:rPr>
            <w:noProof/>
            <w:webHidden/>
          </w:rPr>
          <w:fldChar w:fldCharType="separate"/>
        </w:r>
        <w:r w:rsidR="0051122A">
          <w:rPr>
            <w:noProof/>
            <w:webHidden/>
          </w:rPr>
          <w:t>27</w:t>
        </w:r>
        <w:r>
          <w:rPr>
            <w:noProof/>
            <w:webHidden/>
          </w:rPr>
          <w:fldChar w:fldCharType="end"/>
        </w:r>
      </w:hyperlink>
    </w:p>
    <w:p w14:paraId="5E6583EE"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1" w:history="1">
        <w:r w:rsidRPr="009F223A">
          <w:rPr>
            <w:rStyle w:val="Hyperlink"/>
            <w:noProof/>
          </w:rPr>
          <w:t>Figura 17: Exemplo da interface gráfica da lista de pagamentos</w:t>
        </w:r>
        <w:r>
          <w:rPr>
            <w:noProof/>
            <w:webHidden/>
          </w:rPr>
          <w:tab/>
        </w:r>
        <w:r>
          <w:rPr>
            <w:noProof/>
            <w:webHidden/>
          </w:rPr>
          <w:fldChar w:fldCharType="begin"/>
        </w:r>
        <w:r>
          <w:rPr>
            <w:noProof/>
            <w:webHidden/>
          </w:rPr>
          <w:instrText xml:space="preserve"> PAGEREF _Toc48407651 \h </w:instrText>
        </w:r>
        <w:r>
          <w:rPr>
            <w:noProof/>
            <w:webHidden/>
          </w:rPr>
        </w:r>
        <w:r>
          <w:rPr>
            <w:noProof/>
            <w:webHidden/>
          </w:rPr>
          <w:fldChar w:fldCharType="separate"/>
        </w:r>
        <w:r w:rsidR="0051122A">
          <w:rPr>
            <w:noProof/>
            <w:webHidden/>
          </w:rPr>
          <w:t>34</w:t>
        </w:r>
        <w:r>
          <w:rPr>
            <w:noProof/>
            <w:webHidden/>
          </w:rPr>
          <w:fldChar w:fldCharType="end"/>
        </w:r>
      </w:hyperlink>
    </w:p>
    <w:p w14:paraId="7783202B"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2" w:history="1">
        <w:r w:rsidRPr="009F223A">
          <w:rPr>
            <w:rStyle w:val="Hyperlink"/>
            <w:noProof/>
          </w:rPr>
          <w:t>Figura 18: Mapa mental</w:t>
        </w:r>
        <w:r>
          <w:rPr>
            <w:noProof/>
            <w:webHidden/>
          </w:rPr>
          <w:tab/>
        </w:r>
        <w:r>
          <w:rPr>
            <w:noProof/>
            <w:webHidden/>
          </w:rPr>
          <w:fldChar w:fldCharType="begin"/>
        </w:r>
        <w:r>
          <w:rPr>
            <w:noProof/>
            <w:webHidden/>
          </w:rPr>
          <w:instrText xml:space="preserve"> PAGEREF _Toc48407652 \h </w:instrText>
        </w:r>
        <w:r>
          <w:rPr>
            <w:noProof/>
            <w:webHidden/>
          </w:rPr>
        </w:r>
        <w:r>
          <w:rPr>
            <w:noProof/>
            <w:webHidden/>
          </w:rPr>
          <w:fldChar w:fldCharType="separate"/>
        </w:r>
        <w:r w:rsidR="0051122A">
          <w:rPr>
            <w:noProof/>
            <w:webHidden/>
          </w:rPr>
          <w:t>35</w:t>
        </w:r>
        <w:r>
          <w:rPr>
            <w:noProof/>
            <w:webHidden/>
          </w:rPr>
          <w:fldChar w:fldCharType="end"/>
        </w:r>
      </w:hyperlink>
    </w:p>
    <w:p w14:paraId="7C76023C"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3" w:history="1">
        <w:r w:rsidRPr="009F223A">
          <w:rPr>
            <w:rStyle w:val="Hyperlink"/>
            <w:noProof/>
          </w:rPr>
          <w:t>Figura 19: Diagrama de Caso de Uso – Geral</w:t>
        </w:r>
        <w:r>
          <w:rPr>
            <w:noProof/>
            <w:webHidden/>
          </w:rPr>
          <w:tab/>
        </w:r>
        <w:r>
          <w:rPr>
            <w:noProof/>
            <w:webHidden/>
          </w:rPr>
          <w:fldChar w:fldCharType="begin"/>
        </w:r>
        <w:r>
          <w:rPr>
            <w:noProof/>
            <w:webHidden/>
          </w:rPr>
          <w:instrText xml:space="preserve"> PAGEREF _Toc48407653 \h </w:instrText>
        </w:r>
        <w:r>
          <w:rPr>
            <w:noProof/>
            <w:webHidden/>
          </w:rPr>
        </w:r>
        <w:r>
          <w:rPr>
            <w:noProof/>
            <w:webHidden/>
          </w:rPr>
          <w:fldChar w:fldCharType="separate"/>
        </w:r>
        <w:r w:rsidR="0051122A">
          <w:rPr>
            <w:noProof/>
            <w:webHidden/>
          </w:rPr>
          <w:t>36</w:t>
        </w:r>
        <w:r>
          <w:rPr>
            <w:noProof/>
            <w:webHidden/>
          </w:rPr>
          <w:fldChar w:fldCharType="end"/>
        </w:r>
      </w:hyperlink>
    </w:p>
    <w:p w14:paraId="5640B84C"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4" w:history="1">
        <w:r w:rsidRPr="009F223A">
          <w:rPr>
            <w:rStyle w:val="Hyperlink"/>
            <w:noProof/>
          </w:rPr>
          <w:t>Figura 20: Diagrama de Caso de Uso – Fazer login</w:t>
        </w:r>
        <w:r>
          <w:rPr>
            <w:noProof/>
            <w:webHidden/>
          </w:rPr>
          <w:tab/>
        </w:r>
        <w:r>
          <w:rPr>
            <w:noProof/>
            <w:webHidden/>
          </w:rPr>
          <w:fldChar w:fldCharType="begin"/>
        </w:r>
        <w:r>
          <w:rPr>
            <w:noProof/>
            <w:webHidden/>
          </w:rPr>
          <w:instrText xml:space="preserve"> PAGEREF _Toc48407654 \h </w:instrText>
        </w:r>
        <w:r>
          <w:rPr>
            <w:noProof/>
            <w:webHidden/>
          </w:rPr>
        </w:r>
        <w:r>
          <w:rPr>
            <w:noProof/>
            <w:webHidden/>
          </w:rPr>
          <w:fldChar w:fldCharType="separate"/>
        </w:r>
        <w:r w:rsidR="0051122A">
          <w:rPr>
            <w:noProof/>
            <w:webHidden/>
          </w:rPr>
          <w:t>37</w:t>
        </w:r>
        <w:r>
          <w:rPr>
            <w:noProof/>
            <w:webHidden/>
          </w:rPr>
          <w:fldChar w:fldCharType="end"/>
        </w:r>
      </w:hyperlink>
    </w:p>
    <w:p w14:paraId="0BEB293C"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5" w:history="1">
        <w:r w:rsidRPr="009F223A">
          <w:rPr>
            <w:rStyle w:val="Hyperlink"/>
            <w:noProof/>
          </w:rPr>
          <w:t>Figura 21: Diagrama de Caso de Uso – Inserir receita ou despesa</w:t>
        </w:r>
        <w:r>
          <w:rPr>
            <w:noProof/>
            <w:webHidden/>
          </w:rPr>
          <w:tab/>
        </w:r>
        <w:r>
          <w:rPr>
            <w:noProof/>
            <w:webHidden/>
          </w:rPr>
          <w:fldChar w:fldCharType="begin"/>
        </w:r>
        <w:r>
          <w:rPr>
            <w:noProof/>
            <w:webHidden/>
          </w:rPr>
          <w:instrText xml:space="preserve"> PAGEREF _Toc48407655 \h </w:instrText>
        </w:r>
        <w:r>
          <w:rPr>
            <w:noProof/>
            <w:webHidden/>
          </w:rPr>
        </w:r>
        <w:r>
          <w:rPr>
            <w:noProof/>
            <w:webHidden/>
          </w:rPr>
          <w:fldChar w:fldCharType="separate"/>
        </w:r>
        <w:r w:rsidR="0051122A">
          <w:rPr>
            <w:noProof/>
            <w:webHidden/>
          </w:rPr>
          <w:t>39</w:t>
        </w:r>
        <w:r>
          <w:rPr>
            <w:noProof/>
            <w:webHidden/>
          </w:rPr>
          <w:fldChar w:fldCharType="end"/>
        </w:r>
      </w:hyperlink>
    </w:p>
    <w:p w14:paraId="57998C4E"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6" w:history="1">
        <w:r w:rsidRPr="009F223A">
          <w:rPr>
            <w:rStyle w:val="Hyperlink"/>
            <w:noProof/>
          </w:rPr>
          <w:t>Figura 22: Diagrama de Caso de Uso – Exibir transações</w:t>
        </w:r>
        <w:r>
          <w:rPr>
            <w:noProof/>
            <w:webHidden/>
          </w:rPr>
          <w:tab/>
        </w:r>
        <w:r>
          <w:rPr>
            <w:noProof/>
            <w:webHidden/>
          </w:rPr>
          <w:fldChar w:fldCharType="begin"/>
        </w:r>
        <w:r>
          <w:rPr>
            <w:noProof/>
            <w:webHidden/>
          </w:rPr>
          <w:instrText xml:space="preserve"> PAGEREF _Toc48407656 \h </w:instrText>
        </w:r>
        <w:r>
          <w:rPr>
            <w:noProof/>
            <w:webHidden/>
          </w:rPr>
        </w:r>
        <w:r>
          <w:rPr>
            <w:noProof/>
            <w:webHidden/>
          </w:rPr>
          <w:fldChar w:fldCharType="separate"/>
        </w:r>
        <w:r w:rsidR="0051122A">
          <w:rPr>
            <w:noProof/>
            <w:webHidden/>
          </w:rPr>
          <w:t>39</w:t>
        </w:r>
        <w:r>
          <w:rPr>
            <w:noProof/>
            <w:webHidden/>
          </w:rPr>
          <w:fldChar w:fldCharType="end"/>
        </w:r>
      </w:hyperlink>
    </w:p>
    <w:p w14:paraId="38A87E4D"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7" w:history="1">
        <w:r w:rsidRPr="009F223A">
          <w:rPr>
            <w:rStyle w:val="Hyperlink"/>
            <w:noProof/>
          </w:rPr>
          <w:t>Figura 23: Diagrama de Caso de Uso – Notifica pagamento</w:t>
        </w:r>
        <w:r>
          <w:rPr>
            <w:noProof/>
            <w:webHidden/>
          </w:rPr>
          <w:tab/>
        </w:r>
        <w:r>
          <w:rPr>
            <w:noProof/>
            <w:webHidden/>
          </w:rPr>
          <w:fldChar w:fldCharType="begin"/>
        </w:r>
        <w:r>
          <w:rPr>
            <w:noProof/>
            <w:webHidden/>
          </w:rPr>
          <w:instrText xml:space="preserve"> PAGEREF _Toc48407657 \h </w:instrText>
        </w:r>
        <w:r>
          <w:rPr>
            <w:noProof/>
            <w:webHidden/>
          </w:rPr>
        </w:r>
        <w:r>
          <w:rPr>
            <w:noProof/>
            <w:webHidden/>
          </w:rPr>
          <w:fldChar w:fldCharType="separate"/>
        </w:r>
        <w:r w:rsidR="0051122A">
          <w:rPr>
            <w:noProof/>
            <w:webHidden/>
          </w:rPr>
          <w:t>40</w:t>
        </w:r>
        <w:r>
          <w:rPr>
            <w:noProof/>
            <w:webHidden/>
          </w:rPr>
          <w:fldChar w:fldCharType="end"/>
        </w:r>
      </w:hyperlink>
    </w:p>
    <w:p w14:paraId="33023461"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8" w:history="1">
        <w:r w:rsidRPr="009F223A">
          <w:rPr>
            <w:rStyle w:val="Hyperlink"/>
            <w:noProof/>
          </w:rPr>
          <w:t>Figura 24: Diagrama de Caso de Uso – Notifica vencimento</w:t>
        </w:r>
        <w:r>
          <w:rPr>
            <w:noProof/>
            <w:webHidden/>
          </w:rPr>
          <w:tab/>
        </w:r>
        <w:r>
          <w:rPr>
            <w:noProof/>
            <w:webHidden/>
          </w:rPr>
          <w:fldChar w:fldCharType="begin"/>
        </w:r>
        <w:r>
          <w:rPr>
            <w:noProof/>
            <w:webHidden/>
          </w:rPr>
          <w:instrText xml:space="preserve"> PAGEREF _Toc48407658 \h </w:instrText>
        </w:r>
        <w:r>
          <w:rPr>
            <w:noProof/>
            <w:webHidden/>
          </w:rPr>
        </w:r>
        <w:r>
          <w:rPr>
            <w:noProof/>
            <w:webHidden/>
          </w:rPr>
          <w:fldChar w:fldCharType="separate"/>
        </w:r>
        <w:r w:rsidR="0051122A">
          <w:rPr>
            <w:noProof/>
            <w:webHidden/>
          </w:rPr>
          <w:t>41</w:t>
        </w:r>
        <w:r>
          <w:rPr>
            <w:noProof/>
            <w:webHidden/>
          </w:rPr>
          <w:fldChar w:fldCharType="end"/>
        </w:r>
      </w:hyperlink>
    </w:p>
    <w:p w14:paraId="76A02FFF"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59" w:history="1">
        <w:r w:rsidRPr="009F223A">
          <w:rPr>
            <w:rStyle w:val="Hyperlink"/>
            <w:noProof/>
          </w:rPr>
          <w:t>Figura 25: Diagrama de classe</w:t>
        </w:r>
        <w:r>
          <w:rPr>
            <w:noProof/>
            <w:webHidden/>
          </w:rPr>
          <w:tab/>
        </w:r>
        <w:r>
          <w:rPr>
            <w:noProof/>
            <w:webHidden/>
          </w:rPr>
          <w:fldChar w:fldCharType="begin"/>
        </w:r>
        <w:r>
          <w:rPr>
            <w:noProof/>
            <w:webHidden/>
          </w:rPr>
          <w:instrText xml:space="preserve"> PAGEREF _Toc48407659 \h </w:instrText>
        </w:r>
        <w:r>
          <w:rPr>
            <w:noProof/>
            <w:webHidden/>
          </w:rPr>
        </w:r>
        <w:r>
          <w:rPr>
            <w:noProof/>
            <w:webHidden/>
          </w:rPr>
          <w:fldChar w:fldCharType="separate"/>
        </w:r>
        <w:r w:rsidR="0051122A">
          <w:rPr>
            <w:noProof/>
            <w:webHidden/>
          </w:rPr>
          <w:t>41</w:t>
        </w:r>
        <w:r>
          <w:rPr>
            <w:noProof/>
            <w:webHidden/>
          </w:rPr>
          <w:fldChar w:fldCharType="end"/>
        </w:r>
      </w:hyperlink>
    </w:p>
    <w:p w14:paraId="7A5E43C4"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0" w:history="1">
        <w:r w:rsidRPr="009F223A">
          <w:rPr>
            <w:rStyle w:val="Hyperlink"/>
            <w:noProof/>
          </w:rPr>
          <w:t>Figura 26: Diagrama de Atividade para inserir despesa ou receita</w:t>
        </w:r>
        <w:r>
          <w:rPr>
            <w:noProof/>
            <w:webHidden/>
          </w:rPr>
          <w:tab/>
        </w:r>
        <w:r>
          <w:rPr>
            <w:noProof/>
            <w:webHidden/>
          </w:rPr>
          <w:fldChar w:fldCharType="begin"/>
        </w:r>
        <w:r>
          <w:rPr>
            <w:noProof/>
            <w:webHidden/>
          </w:rPr>
          <w:instrText xml:space="preserve"> PAGEREF _Toc48407660 \h </w:instrText>
        </w:r>
        <w:r>
          <w:rPr>
            <w:noProof/>
            <w:webHidden/>
          </w:rPr>
        </w:r>
        <w:r>
          <w:rPr>
            <w:noProof/>
            <w:webHidden/>
          </w:rPr>
          <w:fldChar w:fldCharType="separate"/>
        </w:r>
        <w:r w:rsidR="0051122A">
          <w:rPr>
            <w:noProof/>
            <w:webHidden/>
          </w:rPr>
          <w:t>42</w:t>
        </w:r>
        <w:r>
          <w:rPr>
            <w:noProof/>
            <w:webHidden/>
          </w:rPr>
          <w:fldChar w:fldCharType="end"/>
        </w:r>
      </w:hyperlink>
    </w:p>
    <w:p w14:paraId="0D5AB968"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1" w:history="1">
        <w:r w:rsidRPr="009F223A">
          <w:rPr>
            <w:rStyle w:val="Hyperlink"/>
            <w:noProof/>
          </w:rPr>
          <w:t>Figura 27: Arquitetura do projeto</w:t>
        </w:r>
        <w:r>
          <w:rPr>
            <w:noProof/>
            <w:webHidden/>
          </w:rPr>
          <w:tab/>
        </w:r>
        <w:r>
          <w:rPr>
            <w:noProof/>
            <w:webHidden/>
          </w:rPr>
          <w:fldChar w:fldCharType="begin"/>
        </w:r>
        <w:r>
          <w:rPr>
            <w:noProof/>
            <w:webHidden/>
          </w:rPr>
          <w:instrText xml:space="preserve"> PAGEREF _Toc48407661 \h </w:instrText>
        </w:r>
        <w:r>
          <w:rPr>
            <w:noProof/>
            <w:webHidden/>
          </w:rPr>
        </w:r>
        <w:r>
          <w:rPr>
            <w:noProof/>
            <w:webHidden/>
          </w:rPr>
          <w:fldChar w:fldCharType="separate"/>
        </w:r>
        <w:r w:rsidR="0051122A">
          <w:rPr>
            <w:noProof/>
            <w:webHidden/>
          </w:rPr>
          <w:t>43</w:t>
        </w:r>
        <w:r>
          <w:rPr>
            <w:noProof/>
            <w:webHidden/>
          </w:rPr>
          <w:fldChar w:fldCharType="end"/>
        </w:r>
      </w:hyperlink>
    </w:p>
    <w:p w14:paraId="6C87805A"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2" w:history="1">
        <w:r w:rsidRPr="009F223A">
          <w:rPr>
            <w:rStyle w:val="Hyperlink"/>
            <w:noProof/>
          </w:rPr>
          <w:t>Figura 28: Fluxograma da estrutura da API Rest</w:t>
        </w:r>
        <w:r>
          <w:rPr>
            <w:noProof/>
            <w:webHidden/>
          </w:rPr>
          <w:tab/>
        </w:r>
        <w:r>
          <w:rPr>
            <w:noProof/>
            <w:webHidden/>
          </w:rPr>
          <w:fldChar w:fldCharType="begin"/>
        </w:r>
        <w:r>
          <w:rPr>
            <w:noProof/>
            <w:webHidden/>
          </w:rPr>
          <w:instrText xml:space="preserve"> PAGEREF _Toc48407662 \h </w:instrText>
        </w:r>
        <w:r>
          <w:rPr>
            <w:noProof/>
            <w:webHidden/>
          </w:rPr>
        </w:r>
        <w:r>
          <w:rPr>
            <w:noProof/>
            <w:webHidden/>
          </w:rPr>
          <w:fldChar w:fldCharType="separate"/>
        </w:r>
        <w:r w:rsidR="0051122A">
          <w:rPr>
            <w:noProof/>
            <w:webHidden/>
          </w:rPr>
          <w:t>45</w:t>
        </w:r>
        <w:r>
          <w:rPr>
            <w:noProof/>
            <w:webHidden/>
          </w:rPr>
          <w:fldChar w:fldCharType="end"/>
        </w:r>
      </w:hyperlink>
    </w:p>
    <w:p w14:paraId="2553F807"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3" w:history="1">
        <w:r w:rsidRPr="009F223A">
          <w:rPr>
            <w:rStyle w:val="Hyperlink"/>
            <w:noProof/>
          </w:rPr>
          <w:t>Figura 29: Método da classe de serviço de contas</w:t>
        </w:r>
        <w:r>
          <w:rPr>
            <w:noProof/>
            <w:webHidden/>
          </w:rPr>
          <w:tab/>
        </w:r>
        <w:r>
          <w:rPr>
            <w:noProof/>
            <w:webHidden/>
          </w:rPr>
          <w:fldChar w:fldCharType="begin"/>
        </w:r>
        <w:r>
          <w:rPr>
            <w:noProof/>
            <w:webHidden/>
          </w:rPr>
          <w:instrText xml:space="preserve"> PAGEREF _Toc48407663 \h </w:instrText>
        </w:r>
        <w:r>
          <w:rPr>
            <w:noProof/>
            <w:webHidden/>
          </w:rPr>
        </w:r>
        <w:r>
          <w:rPr>
            <w:noProof/>
            <w:webHidden/>
          </w:rPr>
          <w:fldChar w:fldCharType="separate"/>
        </w:r>
        <w:r w:rsidR="0051122A">
          <w:rPr>
            <w:noProof/>
            <w:webHidden/>
          </w:rPr>
          <w:t>46</w:t>
        </w:r>
        <w:r>
          <w:rPr>
            <w:noProof/>
            <w:webHidden/>
          </w:rPr>
          <w:fldChar w:fldCharType="end"/>
        </w:r>
      </w:hyperlink>
    </w:p>
    <w:p w14:paraId="215EFDC9"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4" w:history="1">
        <w:r w:rsidRPr="009F223A">
          <w:rPr>
            <w:rStyle w:val="Hyperlink"/>
            <w:noProof/>
          </w:rPr>
          <w:t>Figura 30: Interface gráfica (Página de acesso, página inicial e Menu)</w:t>
        </w:r>
        <w:r>
          <w:rPr>
            <w:noProof/>
            <w:webHidden/>
          </w:rPr>
          <w:tab/>
        </w:r>
        <w:r>
          <w:rPr>
            <w:noProof/>
            <w:webHidden/>
          </w:rPr>
          <w:fldChar w:fldCharType="begin"/>
        </w:r>
        <w:r>
          <w:rPr>
            <w:noProof/>
            <w:webHidden/>
          </w:rPr>
          <w:instrText xml:space="preserve"> PAGEREF _Toc48407664 \h </w:instrText>
        </w:r>
        <w:r>
          <w:rPr>
            <w:noProof/>
            <w:webHidden/>
          </w:rPr>
        </w:r>
        <w:r>
          <w:rPr>
            <w:noProof/>
            <w:webHidden/>
          </w:rPr>
          <w:fldChar w:fldCharType="separate"/>
        </w:r>
        <w:r w:rsidR="0051122A">
          <w:rPr>
            <w:noProof/>
            <w:webHidden/>
          </w:rPr>
          <w:t>47</w:t>
        </w:r>
        <w:r>
          <w:rPr>
            <w:noProof/>
            <w:webHidden/>
          </w:rPr>
          <w:fldChar w:fldCharType="end"/>
        </w:r>
      </w:hyperlink>
    </w:p>
    <w:p w14:paraId="543AC84F"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5" w:history="1">
        <w:r w:rsidRPr="009F223A">
          <w:rPr>
            <w:rStyle w:val="Hyperlink"/>
            <w:noProof/>
          </w:rPr>
          <w:t>Figura 31: Interface gráfica (Formulário e Lista de contas)</w:t>
        </w:r>
        <w:r>
          <w:rPr>
            <w:noProof/>
            <w:webHidden/>
          </w:rPr>
          <w:tab/>
        </w:r>
        <w:r>
          <w:rPr>
            <w:noProof/>
            <w:webHidden/>
          </w:rPr>
          <w:fldChar w:fldCharType="begin"/>
        </w:r>
        <w:r>
          <w:rPr>
            <w:noProof/>
            <w:webHidden/>
          </w:rPr>
          <w:instrText xml:space="preserve"> PAGEREF _Toc48407665 \h </w:instrText>
        </w:r>
        <w:r>
          <w:rPr>
            <w:noProof/>
            <w:webHidden/>
          </w:rPr>
        </w:r>
        <w:r>
          <w:rPr>
            <w:noProof/>
            <w:webHidden/>
          </w:rPr>
          <w:fldChar w:fldCharType="separate"/>
        </w:r>
        <w:r w:rsidR="0051122A">
          <w:rPr>
            <w:noProof/>
            <w:webHidden/>
          </w:rPr>
          <w:t>48</w:t>
        </w:r>
        <w:r>
          <w:rPr>
            <w:noProof/>
            <w:webHidden/>
          </w:rPr>
          <w:fldChar w:fldCharType="end"/>
        </w:r>
      </w:hyperlink>
    </w:p>
    <w:p w14:paraId="6E2352B1" w14:textId="77777777" w:rsidR="00FF7440" w:rsidRDefault="00FF7440">
      <w:pPr>
        <w:pStyle w:val="ndicedeilustraes"/>
        <w:tabs>
          <w:tab w:val="right" w:leader="dot" w:pos="9628"/>
        </w:tabs>
        <w:rPr>
          <w:rFonts w:asciiTheme="minorHAnsi" w:eastAsiaTheme="minorEastAsia" w:hAnsiTheme="minorHAnsi" w:cstheme="minorBidi"/>
          <w:noProof/>
          <w:sz w:val="22"/>
          <w:lang w:eastAsia="pt-BR"/>
        </w:rPr>
      </w:pPr>
      <w:hyperlink w:anchor="_Toc48407666" w:history="1">
        <w:r w:rsidRPr="009F223A">
          <w:rPr>
            <w:rStyle w:val="Hyperlink"/>
            <w:noProof/>
          </w:rPr>
          <w:t>Figura 32: Interface gráfica da lista de recebimentos</w:t>
        </w:r>
        <w:r>
          <w:rPr>
            <w:noProof/>
            <w:webHidden/>
          </w:rPr>
          <w:tab/>
        </w:r>
        <w:r>
          <w:rPr>
            <w:noProof/>
            <w:webHidden/>
          </w:rPr>
          <w:fldChar w:fldCharType="begin"/>
        </w:r>
        <w:r>
          <w:rPr>
            <w:noProof/>
            <w:webHidden/>
          </w:rPr>
          <w:instrText xml:space="preserve"> PAGEREF _Toc48407666 \h </w:instrText>
        </w:r>
        <w:r>
          <w:rPr>
            <w:noProof/>
            <w:webHidden/>
          </w:rPr>
        </w:r>
        <w:r>
          <w:rPr>
            <w:noProof/>
            <w:webHidden/>
          </w:rPr>
          <w:fldChar w:fldCharType="separate"/>
        </w:r>
        <w:r w:rsidR="0051122A">
          <w:rPr>
            <w:noProof/>
            <w:webHidden/>
          </w:rPr>
          <w:t>49</w:t>
        </w:r>
        <w:r>
          <w:rPr>
            <w:noProof/>
            <w:webHidden/>
          </w:rPr>
          <w:fldChar w:fldCharType="end"/>
        </w:r>
      </w:hyperlink>
    </w:p>
    <w:p w14:paraId="73F8B955" w14:textId="3B89BBE2" w:rsidR="008352C4" w:rsidRDefault="00087510">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DC7350D" w14:textId="77777777" w:rsidR="008B72FB" w:rsidRDefault="008B72FB" w:rsidP="001C26AE">
      <w:pPr>
        <w:rPr>
          <w:lang w:eastAsia="pt-BR"/>
        </w:rPr>
      </w:pPr>
    </w:p>
    <w:p w14:paraId="5E4B38B8" w14:textId="77777777" w:rsidR="008B72FB" w:rsidRDefault="008B72FB" w:rsidP="001C26AE">
      <w:pPr>
        <w:rPr>
          <w:lang w:eastAsia="pt-BR"/>
        </w:rPr>
      </w:pPr>
    </w:p>
    <w:p w14:paraId="06CBD492" w14:textId="77777777" w:rsidR="008B72FB" w:rsidRDefault="008B72FB" w:rsidP="001C26AE">
      <w:pPr>
        <w:rPr>
          <w:lang w:eastAsia="pt-BR"/>
        </w:rPr>
      </w:pPr>
    </w:p>
    <w:p w14:paraId="54A6A3D4" w14:textId="77777777" w:rsidR="008B72FB" w:rsidRDefault="008B72FB" w:rsidP="001C26AE">
      <w:pPr>
        <w:rPr>
          <w:lang w:eastAsia="pt-BR"/>
        </w:rPr>
      </w:pPr>
    </w:p>
    <w:p w14:paraId="17E7DE19" w14:textId="77777777" w:rsidR="008B72FB" w:rsidRDefault="008B72FB" w:rsidP="001C26AE">
      <w:pPr>
        <w:rPr>
          <w:lang w:eastAsia="pt-BR"/>
        </w:rPr>
      </w:pPr>
    </w:p>
    <w:p w14:paraId="35403601" w14:textId="77777777" w:rsidR="008B72FB" w:rsidRDefault="008B72FB" w:rsidP="001C26AE">
      <w:pPr>
        <w:rPr>
          <w:lang w:eastAsia="pt-BR"/>
        </w:rPr>
      </w:pPr>
    </w:p>
    <w:p w14:paraId="7B64A4CB" w14:textId="77777777" w:rsidR="008B72FB" w:rsidRDefault="008B72FB" w:rsidP="001C26AE">
      <w:pPr>
        <w:rPr>
          <w:lang w:eastAsia="pt-BR"/>
        </w:rPr>
      </w:pPr>
    </w:p>
    <w:p w14:paraId="5F12F72E" w14:textId="77777777" w:rsidR="008B72FB" w:rsidRDefault="008B72FB" w:rsidP="001C26AE">
      <w:pPr>
        <w:rPr>
          <w:lang w:eastAsia="pt-BR"/>
        </w:rPr>
      </w:pPr>
    </w:p>
    <w:p w14:paraId="75A18E3A" w14:textId="77777777" w:rsidR="008B72FB" w:rsidRDefault="008B72FB" w:rsidP="001C26AE">
      <w:pPr>
        <w:rPr>
          <w:lang w:eastAsia="pt-BR"/>
        </w:rPr>
      </w:pPr>
    </w:p>
    <w:p w14:paraId="51DA4433" w14:textId="77777777" w:rsidR="008B72FB" w:rsidRDefault="008B72FB" w:rsidP="001C26AE">
      <w:pPr>
        <w:rPr>
          <w:lang w:eastAsia="pt-BR"/>
        </w:rPr>
      </w:pPr>
    </w:p>
    <w:p w14:paraId="3D773F8E" w14:textId="77777777" w:rsidR="008B72FB" w:rsidRDefault="008B72FB" w:rsidP="001C26AE">
      <w:pPr>
        <w:rPr>
          <w:lang w:eastAsia="pt-BR"/>
        </w:rPr>
      </w:pPr>
    </w:p>
    <w:p w14:paraId="22CDFB10" w14:textId="77777777" w:rsidR="008B72FB" w:rsidRDefault="008B72FB" w:rsidP="001C26AE">
      <w:pPr>
        <w:rPr>
          <w:lang w:eastAsia="pt-BR"/>
        </w:rPr>
      </w:pPr>
    </w:p>
    <w:p w14:paraId="53254B6F" w14:textId="77777777" w:rsidR="008B72FB" w:rsidRDefault="008B72FB" w:rsidP="001C26AE">
      <w:pPr>
        <w:rPr>
          <w:lang w:eastAsia="pt-BR"/>
        </w:rPr>
      </w:pPr>
    </w:p>
    <w:p w14:paraId="770916D7" w14:textId="77777777" w:rsidR="001C26AE" w:rsidRPr="001C26AE" w:rsidRDefault="001C26AE"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p w14:paraId="42AFC4DC" w14:textId="6D70D191" w:rsidR="001C26AE" w:rsidRDefault="001C26AE">
          <w:pPr>
            <w:pStyle w:val="CabealhodoSumrio"/>
          </w:pPr>
          <w:r>
            <w:t>Sumário</w:t>
          </w:r>
        </w:p>
        <w:p w14:paraId="761433D8" w14:textId="77777777" w:rsidR="00FF7440"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48407667" w:history="1">
            <w:r w:rsidR="00FF7440" w:rsidRPr="0087050D">
              <w:rPr>
                <w:rStyle w:val="Hyperlink"/>
                <w:noProof/>
              </w:rPr>
              <w:t>1.</w:t>
            </w:r>
            <w:r w:rsidR="00FF7440">
              <w:rPr>
                <w:rFonts w:asciiTheme="minorHAnsi" w:eastAsiaTheme="minorEastAsia" w:hAnsiTheme="minorHAnsi" w:cstheme="minorBidi"/>
                <w:b w:val="0"/>
                <w:caps w:val="0"/>
                <w:noProof/>
                <w:sz w:val="22"/>
                <w:lang w:eastAsia="pt-BR"/>
              </w:rPr>
              <w:tab/>
            </w:r>
            <w:r w:rsidR="00FF7440" w:rsidRPr="0087050D">
              <w:rPr>
                <w:rStyle w:val="Hyperlink"/>
                <w:noProof/>
              </w:rPr>
              <w:t>Introdução</w:t>
            </w:r>
            <w:r w:rsidR="00FF7440">
              <w:rPr>
                <w:noProof/>
                <w:webHidden/>
              </w:rPr>
              <w:tab/>
            </w:r>
            <w:r w:rsidR="00FF7440">
              <w:rPr>
                <w:noProof/>
                <w:webHidden/>
              </w:rPr>
              <w:fldChar w:fldCharType="begin"/>
            </w:r>
            <w:r w:rsidR="00FF7440">
              <w:rPr>
                <w:noProof/>
                <w:webHidden/>
              </w:rPr>
              <w:instrText xml:space="preserve"> PAGEREF _Toc48407667 \h </w:instrText>
            </w:r>
            <w:r w:rsidR="00FF7440">
              <w:rPr>
                <w:noProof/>
                <w:webHidden/>
              </w:rPr>
            </w:r>
            <w:r w:rsidR="00FF7440">
              <w:rPr>
                <w:noProof/>
                <w:webHidden/>
              </w:rPr>
              <w:fldChar w:fldCharType="separate"/>
            </w:r>
            <w:r w:rsidR="0051122A">
              <w:rPr>
                <w:noProof/>
                <w:webHidden/>
              </w:rPr>
              <w:t>12</w:t>
            </w:r>
            <w:r w:rsidR="00FF7440">
              <w:rPr>
                <w:noProof/>
                <w:webHidden/>
              </w:rPr>
              <w:fldChar w:fldCharType="end"/>
            </w:r>
          </w:hyperlink>
        </w:p>
        <w:p w14:paraId="0015D9E9"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68" w:history="1">
            <w:r w:rsidRPr="0087050D">
              <w:rPr>
                <w:rStyle w:val="Hyperlink"/>
                <w:noProof/>
              </w:rPr>
              <w:t>1.1.</w:t>
            </w:r>
            <w:r>
              <w:rPr>
                <w:rFonts w:asciiTheme="minorHAnsi" w:eastAsiaTheme="minorEastAsia" w:hAnsiTheme="minorHAnsi" w:cstheme="minorBidi"/>
                <w:caps w:val="0"/>
                <w:noProof/>
                <w:sz w:val="22"/>
                <w:lang w:eastAsia="pt-BR"/>
              </w:rPr>
              <w:tab/>
            </w:r>
            <w:r w:rsidRPr="0087050D">
              <w:rPr>
                <w:rStyle w:val="Hyperlink"/>
                <w:noProof/>
              </w:rPr>
              <w:t>OBJETIVOS</w:t>
            </w:r>
            <w:r>
              <w:rPr>
                <w:noProof/>
                <w:webHidden/>
              </w:rPr>
              <w:tab/>
            </w:r>
            <w:r>
              <w:rPr>
                <w:noProof/>
                <w:webHidden/>
              </w:rPr>
              <w:fldChar w:fldCharType="begin"/>
            </w:r>
            <w:r>
              <w:rPr>
                <w:noProof/>
                <w:webHidden/>
              </w:rPr>
              <w:instrText xml:space="preserve"> PAGEREF _Toc48407668 \h </w:instrText>
            </w:r>
            <w:r>
              <w:rPr>
                <w:noProof/>
                <w:webHidden/>
              </w:rPr>
            </w:r>
            <w:r>
              <w:rPr>
                <w:noProof/>
                <w:webHidden/>
              </w:rPr>
              <w:fldChar w:fldCharType="separate"/>
            </w:r>
            <w:r w:rsidR="0051122A">
              <w:rPr>
                <w:noProof/>
                <w:webHidden/>
              </w:rPr>
              <w:t>13</w:t>
            </w:r>
            <w:r>
              <w:rPr>
                <w:noProof/>
                <w:webHidden/>
              </w:rPr>
              <w:fldChar w:fldCharType="end"/>
            </w:r>
          </w:hyperlink>
        </w:p>
        <w:p w14:paraId="61557D9C"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69" w:history="1">
            <w:r w:rsidRPr="0087050D">
              <w:rPr>
                <w:rStyle w:val="Hyperlink"/>
                <w:noProof/>
              </w:rPr>
              <w:t>1.2.</w:t>
            </w:r>
            <w:r>
              <w:rPr>
                <w:rFonts w:asciiTheme="minorHAnsi" w:eastAsiaTheme="minorEastAsia" w:hAnsiTheme="minorHAnsi" w:cstheme="minorBidi"/>
                <w:caps w:val="0"/>
                <w:noProof/>
                <w:sz w:val="22"/>
                <w:lang w:eastAsia="pt-BR"/>
              </w:rPr>
              <w:tab/>
            </w:r>
            <w:r w:rsidRPr="0087050D">
              <w:rPr>
                <w:rStyle w:val="Hyperlink"/>
                <w:noProof/>
              </w:rPr>
              <w:t>JUSTIFICATIVA</w:t>
            </w:r>
            <w:r>
              <w:rPr>
                <w:noProof/>
                <w:webHidden/>
              </w:rPr>
              <w:tab/>
            </w:r>
            <w:r>
              <w:rPr>
                <w:noProof/>
                <w:webHidden/>
              </w:rPr>
              <w:fldChar w:fldCharType="begin"/>
            </w:r>
            <w:r>
              <w:rPr>
                <w:noProof/>
                <w:webHidden/>
              </w:rPr>
              <w:instrText xml:space="preserve"> PAGEREF _Toc48407669 \h </w:instrText>
            </w:r>
            <w:r>
              <w:rPr>
                <w:noProof/>
                <w:webHidden/>
              </w:rPr>
            </w:r>
            <w:r>
              <w:rPr>
                <w:noProof/>
                <w:webHidden/>
              </w:rPr>
              <w:fldChar w:fldCharType="separate"/>
            </w:r>
            <w:r w:rsidR="0051122A">
              <w:rPr>
                <w:noProof/>
                <w:webHidden/>
              </w:rPr>
              <w:t>13</w:t>
            </w:r>
            <w:r>
              <w:rPr>
                <w:noProof/>
                <w:webHidden/>
              </w:rPr>
              <w:fldChar w:fldCharType="end"/>
            </w:r>
          </w:hyperlink>
        </w:p>
        <w:p w14:paraId="27C0ABD5"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0" w:history="1">
            <w:r w:rsidRPr="0087050D">
              <w:rPr>
                <w:rStyle w:val="Hyperlink"/>
                <w:noProof/>
              </w:rPr>
              <w:t>1.3.</w:t>
            </w:r>
            <w:r>
              <w:rPr>
                <w:rFonts w:asciiTheme="minorHAnsi" w:eastAsiaTheme="minorEastAsia" w:hAnsiTheme="minorHAnsi" w:cstheme="minorBidi"/>
                <w:caps w:val="0"/>
                <w:noProof/>
                <w:sz w:val="22"/>
                <w:lang w:eastAsia="pt-BR"/>
              </w:rPr>
              <w:tab/>
            </w:r>
            <w:r w:rsidRPr="0087050D">
              <w:rPr>
                <w:rStyle w:val="Hyperlink"/>
                <w:noProof/>
              </w:rPr>
              <w:t>MOTIVAÇÃO</w:t>
            </w:r>
            <w:r>
              <w:rPr>
                <w:noProof/>
                <w:webHidden/>
              </w:rPr>
              <w:tab/>
            </w:r>
            <w:r>
              <w:rPr>
                <w:noProof/>
                <w:webHidden/>
              </w:rPr>
              <w:fldChar w:fldCharType="begin"/>
            </w:r>
            <w:r>
              <w:rPr>
                <w:noProof/>
                <w:webHidden/>
              </w:rPr>
              <w:instrText xml:space="preserve"> PAGEREF _Toc48407670 \h </w:instrText>
            </w:r>
            <w:r>
              <w:rPr>
                <w:noProof/>
                <w:webHidden/>
              </w:rPr>
            </w:r>
            <w:r>
              <w:rPr>
                <w:noProof/>
                <w:webHidden/>
              </w:rPr>
              <w:fldChar w:fldCharType="separate"/>
            </w:r>
            <w:r w:rsidR="0051122A">
              <w:rPr>
                <w:noProof/>
                <w:webHidden/>
              </w:rPr>
              <w:t>14</w:t>
            </w:r>
            <w:r>
              <w:rPr>
                <w:noProof/>
                <w:webHidden/>
              </w:rPr>
              <w:fldChar w:fldCharType="end"/>
            </w:r>
          </w:hyperlink>
        </w:p>
        <w:p w14:paraId="258CC98C"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1" w:history="1">
            <w:r w:rsidRPr="0087050D">
              <w:rPr>
                <w:rStyle w:val="Hyperlink"/>
                <w:noProof/>
              </w:rPr>
              <w:t>1.4.</w:t>
            </w:r>
            <w:r>
              <w:rPr>
                <w:rFonts w:asciiTheme="minorHAnsi" w:eastAsiaTheme="minorEastAsia" w:hAnsiTheme="minorHAnsi" w:cstheme="minorBidi"/>
                <w:caps w:val="0"/>
                <w:noProof/>
                <w:sz w:val="22"/>
                <w:lang w:eastAsia="pt-BR"/>
              </w:rPr>
              <w:tab/>
            </w:r>
            <w:r w:rsidRPr="0087050D">
              <w:rPr>
                <w:rStyle w:val="Hyperlink"/>
                <w:noProof/>
              </w:rPr>
              <w:t>PERSPECTIVA DE CONTRIBUIÇÃO</w:t>
            </w:r>
            <w:r>
              <w:rPr>
                <w:noProof/>
                <w:webHidden/>
              </w:rPr>
              <w:tab/>
            </w:r>
            <w:r>
              <w:rPr>
                <w:noProof/>
                <w:webHidden/>
              </w:rPr>
              <w:fldChar w:fldCharType="begin"/>
            </w:r>
            <w:r>
              <w:rPr>
                <w:noProof/>
                <w:webHidden/>
              </w:rPr>
              <w:instrText xml:space="preserve"> PAGEREF _Toc48407671 \h </w:instrText>
            </w:r>
            <w:r>
              <w:rPr>
                <w:noProof/>
                <w:webHidden/>
              </w:rPr>
            </w:r>
            <w:r>
              <w:rPr>
                <w:noProof/>
                <w:webHidden/>
              </w:rPr>
              <w:fldChar w:fldCharType="separate"/>
            </w:r>
            <w:r w:rsidR="0051122A">
              <w:rPr>
                <w:noProof/>
                <w:webHidden/>
              </w:rPr>
              <w:t>14</w:t>
            </w:r>
            <w:r>
              <w:rPr>
                <w:noProof/>
                <w:webHidden/>
              </w:rPr>
              <w:fldChar w:fldCharType="end"/>
            </w:r>
          </w:hyperlink>
        </w:p>
        <w:p w14:paraId="251CB80F"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2" w:history="1">
            <w:r w:rsidRPr="0087050D">
              <w:rPr>
                <w:rStyle w:val="Hyperlink"/>
                <w:noProof/>
              </w:rPr>
              <w:t>1.5.</w:t>
            </w:r>
            <w:r>
              <w:rPr>
                <w:rFonts w:asciiTheme="minorHAnsi" w:eastAsiaTheme="minorEastAsia" w:hAnsiTheme="minorHAnsi" w:cstheme="minorBidi"/>
                <w:caps w:val="0"/>
                <w:noProof/>
                <w:sz w:val="22"/>
                <w:lang w:eastAsia="pt-BR"/>
              </w:rPr>
              <w:tab/>
            </w:r>
            <w:r w:rsidRPr="0087050D">
              <w:rPr>
                <w:rStyle w:val="Hyperlink"/>
                <w:noProof/>
              </w:rPr>
              <w:t>METODOLOGIA</w:t>
            </w:r>
            <w:r>
              <w:rPr>
                <w:noProof/>
                <w:webHidden/>
              </w:rPr>
              <w:tab/>
            </w:r>
            <w:r>
              <w:rPr>
                <w:noProof/>
                <w:webHidden/>
              </w:rPr>
              <w:fldChar w:fldCharType="begin"/>
            </w:r>
            <w:r>
              <w:rPr>
                <w:noProof/>
                <w:webHidden/>
              </w:rPr>
              <w:instrText xml:space="preserve"> PAGEREF _Toc48407672 \h </w:instrText>
            </w:r>
            <w:r>
              <w:rPr>
                <w:noProof/>
                <w:webHidden/>
              </w:rPr>
            </w:r>
            <w:r>
              <w:rPr>
                <w:noProof/>
                <w:webHidden/>
              </w:rPr>
              <w:fldChar w:fldCharType="separate"/>
            </w:r>
            <w:r w:rsidR="0051122A">
              <w:rPr>
                <w:noProof/>
                <w:webHidden/>
              </w:rPr>
              <w:t>14</w:t>
            </w:r>
            <w:r>
              <w:rPr>
                <w:noProof/>
                <w:webHidden/>
              </w:rPr>
              <w:fldChar w:fldCharType="end"/>
            </w:r>
          </w:hyperlink>
        </w:p>
        <w:p w14:paraId="59CDD3C4"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3" w:history="1">
            <w:r w:rsidRPr="0087050D">
              <w:rPr>
                <w:rStyle w:val="Hyperlink"/>
                <w:noProof/>
              </w:rPr>
              <w:t>1.6.</w:t>
            </w:r>
            <w:r>
              <w:rPr>
                <w:rFonts w:asciiTheme="minorHAnsi" w:eastAsiaTheme="minorEastAsia" w:hAnsiTheme="minorHAnsi" w:cstheme="minorBidi"/>
                <w:caps w:val="0"/>
                <w:noProof/>
                <w:sz w:val="22"/>
                <w:lang w:eastAsia="pt-BR"/>
              </w:rPr>
              <w:tab/>
            </w:r>
            <w:r w:rsidRPr="0087050D">
              <w:rPr>
                <w:rStyle w:val="Hyperlink"/>
                <w:noProof/>
              </w:rPr>
              <w:t>PÚBLICO ALVO</w:t>
            </w:r>
            <w:r>
              <w:rPr>
                <w:noProof/>
                <w:webHidden/>
              </w:rPr>
              <w:tab/>
            </w:r>
            <w:r>
              <w:rPr>
                <w:noProof/>
                <w:webHidden/>
              </w:rPr>
              <w:fldChar w:fldCharType="begin"/>
            </w:r>
            <w:r>
              <w:rPr>
                <w:noProof/>
                <w:webHidden/>
              </w:rPr>
              <w:instrText xml:space="preserve"> PAGEREF _Toc48407673 \h </w:instrText>
            </w:r>
            <w:r>
              <w:rPr>
                <w:noProof/>
                <w:webHidden/>
              </w:rPr>
            </w:r>
            <w:r>
              <w:rPr>
                <w:noProof/>
                <w:webHidden/>
              </w:rPr>
              <w:fldChar w:fldCharType="separate"/>
            </w:r>
            <w:r w:rsidR="0051122A">
              <w:rPr>
                <w:noProof/>
                <w:webHidden/>
              </w:rPr>
              <w:t>15</w:t>
            </w:r>
            <w:r>
              <w:rPr>
                <w:noProof/>
                <w:webHidden/>
              </w:rPr>
              <w:fldChar w:fldCharType="end"/>
            </w:r>
          </w:hyperlink>
        </w:p>
        <w:p w14:paraId="4841E882"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4" w:history="1">
            <w:r w:rsidRPr="0087050D">
              <w:rPr>
                <w:rStyle w:val="Hyperlink"/>
                <w:noProof/>
              </w:rPr>
              <w:t>1.7.</w:t>
            </w:r>
            <w:r>
              <w:rPr>
                <w:rFonts w:asciiTheme="minorHAnsi" w:eastAsiaTheme="minorEastAsia" w:hAnsiTheme="minorHAnsi" w:cstheme="minorBidi"/>
                <w:caps w:val="0"/>
                <w:noProof/>
                <w:sz w:val="22"/>
                <w:lang w:eastAsia="pt-BR"/>
              </w:rPr>
              <w:tab/>
            </w:r>
            <w:r w:rsidRPr="0087050D">
              <w:rPr>
                <w:rStyle w:val="Hyperlink"/>
                <w:noProof/>
              </w:rPr>
              <w:t>ESTRUTURA DO TRABALHO</w:t>
            </w:r>
            <w:r>
              <w:rPr>
                <w:noProof/>
                <w:webHidden/>
              </w:rPr>
              <w:tab/>
            </w:r>
            <w:r>
              <w:rPr>
                <w:noProof/>
                <w:webHidden/>
              </w:rPr>
              <w:fldChar w:fldCharType="begin"/>
            </w:r>
            <w:r>
              <w:rPr>
                <w:noProof/>
                <w:webHidden/>
              </w:rPr>
              <w:instrText xml:space="preserve"> PAGEREF _Toc48407674 \h </w:instrText>
            </w:r>
            <w:r>
              <w:rPr>
                <w:noProof/>
                <w:webHidden/>
              </w:rPr>
            </w:r>
            <w:r>
              <w:rPr>
                <w:noProof/>
                <w:webHidden/>
              </w:rPr>
              <w:fldChar w:fldCharType="separate"/>
            </w:r>
            <w:r w:rsidR="0051122A">
              <w:rPr>
                <w:noProof/>
                <w:webHidden/>
              </w:rPr>
              <w:t>15</w:t>
            </w:r>
            <w:r>
              <w:rPr>
                <w:noProof/>
                <w:webHidden/>
              </w:rPr>
              <w:fldChar w:fldCharType="end"/>
            </w:r>
          </w:hyperlink>
        </w:p>
        <w:p w14:paraId="2381A90E" w14:textId="77777777" w:rsidR="00FF7440" w:rsidRDefault="00FF7440">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8407675" w:history="1">
            <w:r w:rsidRPr="0087050D">
              <w:rPr>
                <w:rStyle w:val="Hyperlink"/>
                <w:noProof/>
              </w:rPr>
              <w:t>2.</w:t>
            </w:r>
            <w:r>
              <w:rPr>
                <w:rFonts w:asciiTheme="minorHAnsi" w:eastAsiaTheme="minorEastAsia" w:hAnsiTheme="minorHAnsi" w:cstheme="minorBidi"/>
                <w:b w:val="0"/>
                <w:caps w:val="0"/>
                <w:noProof/>
                <w:sz w:val="22"/>
                <w:lang w:eastAsia="pt-BR"/>
              </w:rPr>
              <w:tab/>
            </w:r>
            <w:r w:rsidRPr="0087050D">
              <w:rPr>
                <w:rStyle w:val="Hyperlink"/>
                <w:noProof/>
              </w:rPr>
              <w:t>tecnologia flutter</w:t>
            </w:r>
            <w:r>
              <w:rPr>
                <w:noProof/>
                <w:webHidden/>
              </w:rPr>
              <w:tab/>
            </w:r>
            <w:r>
              <w:rPr>
                <w:noProof/>
                <w:webHidden/>
              </w:rPr>
              <w:fldChar w:fldCharType="begin"/>
            </w:r>
            <w:r>
              <w:rPr>
                <w:noProof/>
                <w:webHidden/>
              </w:rPr>
              <w:instrText xml:space="preserve"> PAGEREF _Toc48407675 \h </w:instrText>
            </w:r>
            <w:r>
              <w:rPr>
                <w:noProof/>
                <w:webHidden/>
              </w:rPr>
            </w:r>
            <w:r>
              <w:rPr>
                <w:noProof/>
                <w:webHidden/>
              </w:rPr>
              <w:fldChar w:fldCharType="separate"/>
            </w:r>
            <w:r w:rsidR="0051122A">
              <w:rPr>
                <w:noProof/>
                <w:webHidden/>
              </w:rPr>
              <w:t>17</w:t>
            </w:r>
            <w:r>
              <w:rPr>
                <w:noProof/>
                <w:webHidden/>
              </w:rPr>
              <w:fldChar w:fldCharType="end"/>
            </w:r>
          </w:hyperlink>
        </w:p>
        <w:p w14:paraId="403F5228"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6" w:history="1">
            <w:r w:rsidRPr="0087050D">
              <w:rPr>
                <w:rStyle w:val="Hyperlink"/>
                <w:noProof/>
              </w:rPr>
              <w:t>2.1.</w:t>
            </w:r>
            <w:r>
              <w:rPr>
                <w:rFonts w:asciiTheme="minorHAnsi" w:eastAsiaTheme="minorEastAsia" w:hAnsiTheme="minorHAnsi" w:cstheme="minorBidi"/>
                <w:caps w:val="0"/>
                <w:noProof/>
                <w:sz w:val="22"/>
                <w:lang w:eastAsia="pt-BR"/>
              </w:rPr>
              <w:tab/>
            </w:r>
            <w:r w:rsidRPr="0087050D">
              <w:rPr>
                <w:rStyle w:val="Hyperlink"/>
                <w:noProof/>
              </w:rPr>
              <w:t>ARQUITETURA FLUTTER</w:t>
            </w:r>
            <w:r>
              <w:rPr>
                <w:noProof/>
                <w:webHidden/>
              </w:rPr>
              <w:tab/>
            </w:r>
            <w:r>
              <w:rPr>
                <w:noProof/>
                <w:webHidden/>
              </w:rPr>
              <w:fldChar w:fldCharType="begin"/>
            </w:r>
            <w:r>
              <w:rPr>
                <w:noProof/>
                <w:webHidden/>
              </w:rPr>
              <w:instrText xml:space="preserve"> PAGEREF _Toc48407676 \h </w:instrText>
            </w:r>
            <w:r>
              <w:rPr>
                <w:noProof/>
                <w:webHidden/>
              </w:rPr>
            </w:r>
            <w:r>
              <w:rPr>
                <w:noProof/>
                <w:webHidden/>
              </w:rPr>
              <w:fldChar w:fldCharType="separate"/>
            </w:r>
            <w:r w:rsidR="0051122A">
              <w:rPr>
                <w:noProof/>
                <w:webHidden/>
              </w:rPr>
              <w:t>18</w:t>
            </w:r>
            <w:r>
              <w:rPr>
                <w:noProof/>
                <w:webHidden/>
              </w:rPr>
              <w:fldChar w:fldCharType="end"/>
            </w:r>
          </w:hyperlink>
        </w:p>
        <w:p w14:paraId="583F9ABA"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7" w:history="1">
            <w:r w:rsidRPr="0087050D">
              <w:rPr>
                <w:rStyle w:val="Hyperlink"/>
                <w:noProof/>
              </w:rPr>
              <w:t>2.2.</w:t>
            </w:r>
            <w:r>
              <w:rPr>
                <w:rFonts w:asciiTheme="minorHAnsi" w:eastAsiaTheme="minorEastAsia" w:hAnsiTheme="minorHAnsi" w:cstheme="minorBidi"/>
                <w:caps w:val="0"/>
                <w:noProof/>
                <w:sz w:val="22"/>
                <w:lang w:eastAsia="pt-BR"/>
              </w:rPr>
              <w:tab/>
            </w:r>
            <w:r w:rsidRPr="0087050D">
              <w:rPr>
                <w:rStyle w:val="Hyperlink"/>
                <w:noProof/>
              </w:rPr>
              <w:t>WIDGETS</w:t>
            </w:r>
            <w:r>
              <w:rPr>
                <w:noProof/>
                <w:webHidden/>
              </w:rPr>
              <w:tab/>
            </w:r>
            <w:r>
              <w:rPr>
                <w:noProof/>
                <w:webHidden/>
              </w:rPr>
              <w:fldChar w:fldCharType="begin"/>
            </w:r>
            <w:r>
              <w:rPr>
                <w:noProof/>
                <w:webHidden/>
              </w:rPr>
              <w:instrText xml:space="preserve"> PAGEREF _Toc48407677 \h </w:instrText>
            </w:r>
            <w:r>
              <w:rPr>
                <w:noProof/>
                <w:webHidden/>
              </w:rPr>
            </w:r>
            <w:r>
              <w:rPr>
                <w:noProof/>
                <w:webHidden/>
              </w:rPr>
              <w:fldChar w:fldCharType="separate"/>
            </w:r>
            <w:r w:rsidR="0051122A">
              <w:rPr>
                <w:noProof/>
                <w:webHidden/>
              </w:rPr>
              <w:t>19</w:t>
            </w:r>
            <w:r>
              <w:rPr>
                <w:noProof/>
                <w:webHidden/>
              </w:rPr>
              <w:fldChar w:fldCharType="end"/>
            </w:r>
          </w:hyperlink>
        </w:p>
        <w:p w14:paraId="1B1FB561"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78" w:history="1">
            <w:r w:rsidRPr="0087050D">
              <w:rPr>
                <w:rStyle w:val="Hyperlink"/>
                <w:noProof/>
              </w:rPr>
              <w:t>2.3.</w:t>
            </w:r>
            <w:r>
              <w:rPr>
                <w:rFonts w:asciiTheme="minorHAnsi" w:eastAsiaTheme="minorEastAsia" w:hAnsiTheme="minorHAnsi" w:cstheme="minorBidi"/>
                <w:caps w:val="0"/>
                <w:noProof/>
                <w:sz w:val="22"/>
                <w:lang w:eastAsia="pt-BR"/>
              </w:rPr>
              <w:tab/>
            </w:r>
            <w:r w:rsidRPr="0087050D">
              <w:rPr>
                <w:rStyle w:val="Hyperlink"/>
                <w:noProof/>
              </w:rPr>
              <w:t>desenvolvimento com flutter</w:t>
            </w:r>
            <w:r>
              <w:rPr>
                <w:noProof/>
                <w:webHidden/>
              </w:rPr>
              <w:tab/>
            </w:r>
            <w:r>
              <w:rPr>
                <w:noProof/>
                <w:webHidden/>
              </w:rPr>
              <w:fldChar w:fldCharType="begin"/>
            </w:r>
            <w:r>
              <w:rPr>
                <w:noProof/>
                <w:webHidden/>
              </w:rPr>
              <w:instrText xml:space="preserve"> PAGEREF _Toc48407678 \h </w:instrText>
            </w:r>
            <w:r>
              <w:rPr>
                <w:noProof/>
                <w:webHidden/>
              </w:rPr>
            </w:r>
            <w:r>
              <w:rPr>
                <w:noProof/>
                <w:webHidden/>
              </w:rPr>
              <w:fldChar w:fldCharType="separate"/>
            </w:r>
            <w:r w:rsidR="0051122A">
              <w:rPr>
                <w:noProof/>
                <w:webHidden/>
              </w:rPr>
              <w:t>22</w:t>
            </w:r>
            <w:r>
              <w:rPr>
                <w:noProof/>
                <w:webHidden/>
              </w:rPr>
              <w:fldChar w:fldCharType="end"/>
            </w:r>
          </w:hyperlink>
        </w:p>
        <w:p w14:paraId="2A7DFB9E" w14:textId="77777777" w:rsidR="00FF7440" w:rsidRDefault="00FF7440">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8407679" w:history="1">
            <w:r w:rsidRPr="0087050D">
              <w:rPr>
                <w:rStyle w:val="Hyperlink"/>
                <w:noProof/>
              </w:rPr>
              <w:t>3.</w:t>
            </w:r>
            <w:r>
              <w:rPr>
                <w:rFonts w:asciiTheme="minorHAnsi" w:eastAsiaTheme="minorEastAsia" w:hAnsiTheme="minorHAnsi" w:cstheme="minorBidi"/>
                <w:b w:val="0"/>
                <w:caps w:val="0"/>
                <w:noProof/>
                <w:sz w:val="22"/>
                <w:lang w:eastAsia="pt-BR"/>
              </w:rPr>
              <w:tab/>
            </w:r>
            <w:r w:rsidRPr="0087050D">
              <w:rPr>
                <w:rStyle w:val="Hyperlink"/>
                <w:noProof/>
              </w:rPr>
              <w:t>CONCEITOS E TECNOLOGIAS COMPLEMENTARES UTILIZADAS NO TRABALHO</w:t>
            </w:r>
            <w:r>
              <w:rPr>
                <w:noProof/>
                <w:webHidden/>
              </w:rPr>
              <w:tab/>
            </w:r>
            <w:r>
              <w:rPr>
                <w:noProof/>
                <w:webHidden/>
              </w:rPr>
              <w:fldChar w:fldCharType="begin"/>
            </w:r>
            <w:r>
              <w:rPr>
                <w:noProof/>
                <w:webHidden/>
              </w:rPr>
              <w:instrText xml:space="preserve"> PAGEREF _Toc48407679 \h </w:instrText>
            </w:r>
            <w:r>
              <w:rPr>
                <w:noProof/>
                <w:webHidden/>
              </w:rPr>
            </w:r>
            <w:r>
              <w:rPr>
                <w:noProof/>
                <w:webHidden/>
              </w:rPr>
              <w:fldChar w:fldCharType="separate"/>
            </w:r>
            <w:r w:rsidR="0051122A">
              <w:rPr>
                <w:noProof/>
                <w:webHidden/>
              </w:rPr>
              <w:t>29</w:t>
            </w:r>
            <w:r>
              <w:rPr>
                <w:noProof/>
                <w:webHidden/>
              </w:rPr>
              <w:fldChar w:fldCharType="end"/>
            </w:r>
          </w:hyperlink>
        </w:p>
        <w:p w14:paraId="3E2AAAC6"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0" w:history="1">
            <w:r w:rsidRPr="0087050D">
              <w:rPr>
                <w:rStyle w:val="Hyperlink"/>
                <w:noProof/>
              </w:rPr>
              <w:t>3.1.</w:t>
            </w:r>
            <w:r>
              <w:rPr>
                <w:rFonts w:asciiTheme="minorHAnsi" w:eastAsiaTheme="minorEastAsia" w:hAnsiTheme="minorHAnsi" w:cstheme="minorBidi"/>
                <w:caps w:val="0"/>
                <w:noProof/>
                <w:sz w:val="22"/>
                <w:lang w:eastAsia="pt-BR"/>
              </w:rPr>
              <w:tab/>
            </w:r>
            <w:r w:rsidRPr="0087050D">
              <w:rPr>
                <w:rStyle w:val="Hyperlink"/>
                <w:noProof/>
              </w:rPr>
              <w:t>UML</w:t>
            </w:r>
            <w:r>
              <w:rPr>
                <w:noProof/>
                <w:webHidden/>
              </w:rPr>
              <w:tab/>
            </w:r>
            <w:r>
              <w:rPr>
                <w:noProof/>
                <w:webHidden/>
              </w:rPr>
              <w:fldChar w:fldCharType="begin"/>
            </w:r>
            <w:r>
              <w:rPr>
                <w:noProof/>
                <w:webHidden/>
              </w:rPr>
              <w:instrText xml:space="preserve"> PAGEREF _Toc48407680 \h </w:instrText>
            </w:r>
            <w:r>
              <w:rPr>
                <w:noProof/>
                <w:webHidden/>
              </w:rPr>
            </w:r>
            <w:r>
              <w:rPr>
                <w:noProof/>
                <w:webHidden/>
              </w:rPr>
              <w:fldChar w:fldCharType="separate"/>
            </w:r>
            <w:r w:rsidR="0051122A">
              <w:rPr>
                <w:noProof/>
                <w:webHidden/>
              </w:rPr>
              <w:t>29</w:t>
            </w:r>
            <w:r>
              <w:rPr>
                <w:noProof/>
                <w:webHidden/>
              </w:rPr>
              <w:fldChar w:fldCharType="end"/>
            </w:r>
          </w:hyperlink>
        </w:p>
        <w:p w14:paraId="05E6479F"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1" w:history="1">
            <w:r w:rsidRPr="0087050D">
              <w:rPr>
                <w:rStyle w:val="Hyperlink"/>
                <w:noProof/>
              </w:rPr>
              <w:t>3.2.</w:t>
            </w:r>
            <w:r>
              <w:rPr>
                <w:rFonts w:asciiTheme="minorHAnsi" w:eastAsiaTheme="minorEastAsia" w:hAnsiTheme="minorHAnsi" w:cstheme="minorBidi"/>
                <w:caps w:val="0"/>
                <w:noProof/>
                <w:sz w:val="22"/>
                <w:lang w:eastAsia="pt-BR"/>
              </w:rPr>
              <w:tab/>
            </w:r>
            <w:r w:rsidRPr="0087050D">
              <w:rPr>
                <w:rStyle w:val="Hyperlink"/>
                <w:noProof/>
              </w:rPr>
              <w:t>ASTAH COMMUNITY</w:t>
            </w:r>
            <w:r>
              <w:rPr>
                <w:noProof/>
                <w:webHidden/>
              </w:rPr>
              <w:tab/>
            </w:r>
            <w:r>
              <w:rPr>
                <w:noProof/>
                <w:webHidden/>
              </w:rPr>
              <w:fldChar w:fldCharType="begin"/>
            </w:r>
            <w:r>
              <w:rPr>
                <w:noProof/>
                <w:webHidden/>
              </w:rPr>
              <w:instrText xml:space="preserve"> PAGEREF _Toc48407681 \h </w:instrText>
            </w:r>
            <w:r>
              <w:rPr>
                <w:noProof/>
                <w:webHidden/>
              </w:rPr>
            </w:r>
            <w:r>
              <w:rPr>
                <w:noProof/>
                <w:webHidden/>
              </w:rPr>
              <w:fldChar w:fldCharType="separate"/>
            </w:r>
            <w:r w:rsidR="0051122A">
              <w:rPr>
                <w:noProof/>
                <w:webHidden/>
              </w:rPr>
              <w:t>30</w:t>
            </w:r>
            <w:r>
              <w:rPr>
                <w:noProof/>
                <w:webHidden/>
              </w:rPr>
              <w:fldChar w:fldCharType="end"/>
            </w:r>
          </w:hyperlink>
        </w:p>
        <w:p w14:paraId="6E56627F"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2" w:history="1">
            <w:r w:rsidRPr="0087050D">
              <w:rPr>
                <w:rStyle w:val="Hyperlink"/>
                <w:noProof/>
              </w:rPr>
              <w:t>3.3.</w:t>
            </w:r>
            <w:r>
              <w:rPr>
                <w:rFonts w:asciiTheme="minorHAnsi" w:eastAsiaTheme="minorEastAsia" w:hAnsiTheme="minorHAnsi" w:cstheme="minorBidi"/>
                <w:caps w:val="0"/>
                <w:noProof/>
                <w:sz w:val="22"/>
                <w:lang w:eastAsia="pt-BR"/>
              </w:rPr>
              <w:tab/>
            </w:r>
            <w:r w:rsidRPr="0087050D">
              <w:rPr>
                <w:rStyle w:val="Hyperlink"/>
                <w:noProof/>
              </w:rPr>
              <w:t>DART</w:t>
            </w:r>
            <w:r>
              <w:rPr>
                <w:noProof/>
                <w:webHidden/>
              </w:rPr>
              <w:tab/>
            </w:r>
            <w:r>
              <w:rPr>
                <w:noProof/>
                <w:webHidden/>
              </w:rPr>
              <w:fldChar w:fldCharType="begin"/>
            </w:r>
            <w:r>
              <w:rPr>
                <w:noProof/>
                <w:webHidden/>
              </w:rPr>
              <w:instrText xml:space="preserve"> PAGEREF _Toc48407682 \h </w:instrText>
            </w:r>
            <w:r>
              <w:rPr>
                <w:noProof/>
                <w:webHidden/>
              </w:rPr>
            </w:r>
            <w:r>
              <w:rPr>
                <w:noProof/>
                <w:webHidden/>
              </w:rPr>
              <w:fldChar w:fldCharType="separate"/>
            </w:r>
            <w:r w:rsidR="0051122A">
              <w:rPr>
                <w:noProof/>
                <w:webHidden/>
              </w:rPr>
              <w:t>30</w:t>
            </w:r>
            <w:r>
              <w:rPr>
                <w:noProof/>
                <w:webHidden/>
              </w:rPr>
              <w:fldChar w:fldCharType="end"/>
            </w:r>
          </w:hyperlink>
        </w:p>
        <w:p w14:paraId="030D83C6"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3" w:history="1">
            <w:r w:rsidRPr="0087050D">
              <w:rPr>
                <w:rStyle w:val="Hyperlink"/>
                <w:noProof/>
              </w:rPr>
              <w:t>3.4.</w:t>
            </w:r>
            <w:r>
              <w:rPr>
                <w:rFonts w:asciiTheme="minorHAnsi" w:eastAsiaTheme="minorEastAsia" w:hAnsiTheme="minorHAnsi" w:cstheme="minorBidi"/>
                <w:caps w:val="0"/>
                <w:noProof/>
                <w:sz w:val="22"/>
                <w:lang w:eastAsia="pt-BR"/>
              </w:rPr>
              <w:tab/>
            </w:r>
            <w:r w:rsidRPr="0087050D">
              <w:rPr>
                <w:rStyle w:val="Hyperlink"/>
                <w:noProof/>
              </w:rPr>
              <w:t>visual studio code</w:t>
            </w:r>
            <w:r>
              <w:rPr>
                <w:noProof/>
                <w:webHidden/>
              </w:rPr>
              <w:tab/>
            </w:r>
            <w:r>
              <w:rPr>
                <w:noProof/>
                <w:webHidden/>
              </w:rPr>
              <w:fldChar w:fldCharType="begin"/>
            </w:r>
            <w:r>
              <w:rPr>
                <w:noProof/>
                <w:webHidden/>
              </w:rPr>
              <w:instrText xml:space="preserve"> PAGEREF _Toc48407683 \h </w:instrText>
            </w:r>
            <w:r>
              <w:rPr>
                <w:noProof/>
                <w:webHidden/>
              </w:rPr>
            </w:r>
            <w:r>
              <w:rPr>
                <w:noProof/>
                <w:webHidden/>
              </w:rPr>
              <w:fldChar w:fldCharType="separate"/>
            </w:r>
            <w:r w:rsidR="0051122A">
              <w:rPr>
                <w:noProof/>
                <w:webHidden/>
              </w:rPr>
              <w:t>31</w:t>
            </w:r>
            <w:r>
              <w:rPr>
                <w:noProof/>
                <w:webHidden/>
              </w:rPr>
              <w:fldChar w:fldCharType="end"/>
            </w:r>
          </w:hyperlink>
        </w:p>
        <w:p w14:paraId="3884EA1E"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4" w:history="1">
            <w:r w:rsidRPr="0087050D">
              <w:rPr>
                <w:rStyle w:val="Hyperlink"/>
                <w:noProof/>
              </w:rPr>
              <w:t>3.5.</w:t>
            </w:r>
            <w:r>
              <w:rPr>
                <w:rFonts w:asciiTheme="minorHAnsi" w:eastAsiaTheme="minorEastAsia" w:hAnsiTheme="minorHAnsi" w:cstheme="minorBidi"/>
                <w:caps w:val="0"/>
                <w:noProof/>
                <w:sz w:val="22"/>
                <w:lang w:eastAsia="pt-BR"/>
              </w:rPr>
              <w:tab/>
            </w:r>
            <w:r w:rsidRPr="0087050D">
              <w:rPr>
                <w:rStyle w:val="Hyperlink"/>
                <w:noProof/>
              </w:rPr>
              <w:t>intellij IDEA</w:t>
            </w:r>
            <w:r>
              <w:rPr>
                <w:noProof/>
                <w:webHidden/>
              </w:rPr>
              <w:tab/>
            </w:r>
            <w:r>
              <w:rPr>
                <w:noProof/>
                <w:webHidden/>
              </w:rPr>
              <w:fldChar w:fldCharType="begin"/>
            </w:r>
            <w:r>
              <w:rPr>
                <w:noProof/>
                <w:webHidden/>
              </w:rPr>
              <w:instrText xml:space="preserve"> PAGEREF _Toc48407684 \h </w:instrText>
            </w:r>
            <w:r>
              <w:rPr>
                <w:noProof/>
                <w:webHidden/>
              </w:rPr>
            </w:r>
            <w:r>
              <w:rPr>
                <w:noProof/>
                <w:webHidden/>
              </w:rPr>
              <w:fldChar w:fldCharType="separate"/>
            </w:r>
            <w:r w:rsidR="0051122A">
              <w:rPr>
                <w:noProof/>
                <w:webHidden/>
              </w:rPr>
              <w:t>31</w:t>
            </w:r>
            <w:r>
              <w:rPr>
                <w:noProof/>
                <w:webHidden/>
              </w:rPr>
              <w:fldChar w:fldCharType="end"/>
            </w:r>
          </w:hyperlink>
        </w:p>
        <w:p w14:paraId="5E165AAA"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5" w:history="1">
            <w:r w:rsidRPr="0087050D">
              <w:rPr>
                <w:rStyle w:val="Hyperlink"/>
                <w:noProof/>
              </w:rPr>
              <w:t>3.6.</w:t>
            </w:r>
            <w:r>
              <w:rPr>
                <w:rFonts w:asciiTheme="minorHAnsi" w:eastAsiaTheme="minorEastAsia" w:hAnsiTheme="minorHAnsi" w:cstheme="minorBidi"/>
                <w:caps w:val="0"/>
                <w:noProof/>
                <w:sz w:val="22"/>
                <w:lang w:eastAsia="pt-BR"/>
              </w:rPr>
              <w:tab/>
            </w:r>
            <w:r w:rsidRPr="0087050D">
              <w:rPr>
                <w:rStyle w:val="Hyperlink"/>
                <w:noProof/>
              </w:rPr>
              <w:t>java</w:t>
            </w:r>
            <w:r>
              <w:rPr>
                <w:noProof/>
                <w:webHidden/>
              </w:rPr>
              <w:tab/>
            </w:r>
            <w:r>
              <w:rPr>
                <w:noProof/>
                <w:webHidden/>
              </w:rPr>
              <w:fldChar w:fldCharType="begin"/>
            </w:r>
            <w:r>
              <w:rPr>
                <w:noProof/>
                <w:webHidden/>
              </w:rPr>
              <w:instrText xml:space="preserve"> PAGEREF _Toc48407685 \h </w:instrText>
            </w:r>
            <w:r>
              <w:rPr>
                <w:noProof/>
                <w:webHidden/>
              </w:rPr>
            </w:r>
            <w:r>
              <w:rPr>
                <w:noProof/>
                <w:webHidden/>
              </w:rPr>
              <w:fldChar w:fldCharType="separate"/>
            </w:r>
            <w:r w:rsidR="0051122A">
              <w:rPr>
                <w:noProof/>
                <w:webHidden/>
              </w:rPr>
              <w:t>31</w:t>
            </w:r>
            <w:r>
              <w:rPr>
                <w:noProof/>
                <w:webHidden/>
              </w:rPr>
              <w:fldChar w:fldCharType="end"/>
            </w:r>
          </w:hyperlink>
        </w:p>
        <w:p w14:paraId="1AA10D78"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6" w:history="1">
            <w:r w:rsidRPr="0087050D">
              <w:rPr>
                <w:rStyle w:val="Hyperlink"/>
                <w:noProof/>
              </w:rPr>
              <w:t>3.7.</w:t>
            </w:r>
            <w:r>
              <w:rPr>
                <w:rFonts w:asciiTheme="minorHAnsi" w:eastAsiaTheme="minorEastAsia" w:hAnsiTheme="minorHAnsi" w:cstheme="minorBidi"/>
                <w:caps w:val="0"/>
                <w:noProof/>
                <w:sz w:val="22"/>
                <w:lang w:eastAsia="pt-BR"/>
              </w:rPr>
              <w:tab/>
            </w:r>
            <w:r w:rsidRPr="0087050D">
              <w:rPr>
                <w:rStyle w:val="Hyperlink"/>
                <w:noProof/>
              </w:rPr>
              <w:t>SPRING BOOT</w:t>
            </w:r>
            <w:r>
              <w:rPr>
                <w:noProof/>
                <w:webHidden/>
              </w:rPr>
              <w:tab/>
            </w:r>
            <w:r>
              <w:rPr>
                <w:noProof/>
                <w:webHidden/>
              </w:rPr>
              <w:fldChar w:fldCharType="begin"/>
            </w:r>
            <w:r>
              <w:rPr>
                <w:noProof/>
                <w:webHidden/>
              </w:rPr>
              <w:instrText xml:space="preserve"> PAGEREF _Toc48407686 \h </w:instrText>
            </w:r>
            <w:r>
              <w:rPr>
                <w:noProof/>
                <w:webHidden/>
              </w:rPr>
            </w:r>
            <w:r>
              <w:rPr>
                <w:noProof/>
                <w:webHidden/>
              </w:rPr>
              <w:fldChar w:fldCharType="separate"/>
            </w:r>
            <w:r w:rsidR="0051122A">
              <w:rPr>
                <w:noProof/>
                <w:webHidden/>
              </w:rPr>
              <w:t>32</w:t>
            </w:r>
            <w:r>
              <w:rPr>
                <w:noProof/>
                <w:webHidden/>
              </w:rPr>
              <w:fldChar w:fldCharType="end"/>
            </w:r>
          </w:hyperlink>
        </w:p>
        <w:p w14:paraId="2F8E62AD"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7" w:history="1">
            <w:r w:rsidRPr="0087050D">
              <w:rPr>
                <w:rStyle w:val="Hyperlink"/>
                <w:noProof/>
              </w:rPr>
              <w:t>3.8.</w:t>
            </w:r>
            <w:r>
              <w:rPr>
                <w:rFonts w:asciiTheme="minorHAnsi" w:eastAsiaTheme="minorEastAsia" w:hAnsiTheme="minorHAnsi" w:cstheme="minorBidi"/>
                <w:caps w:val="0"/>
                <w:noProof/>
                <w:sz w:val="22"/>
                <w:lang w:eastAsia="pt-BR"/>
              </w:rPr>
              <w:tab/>
            </w:r>
            <w:r w:rsidRPr="0087050D">
              <w:rPr>
                <w:rStyle w:val="Hyperlink"/>
                <w:noProof/>
              </w:rPr>
              <w:t>API REST</w:t>
            </w:r>
            <w:r>
              <w:rPr>
                <w:noProof/>
                <w:webHidden/>
              </w:rPr>
              <w:tab/>
            </w:r>
            <w:r>
              <w:rPr>
                <w:noProof/>
                <w:webHidden/>
              </w:rPr>
              <w:fldChar w:fldCharType="begin"/>
            </w:r>
            <w:r>
              <w:rPr>
                <w:noProof/>
                <w:webHidden/>
              </w:rPr>
              <w:instrText xml:space="preserve"> PAGEREF _Toc48407687 \h </w:instrText>
            </w:r>
            <w:r>
              <w:rPr>
                <w:noProof/>
                <w:webHidden/>
              </w:rPr>
            </w:r>
            <w:r>
              <w:rPr>
                <w:noProof/>
                <w:webHidden/>
              </w:rPr>
              <w:fldChar w:fldCharType="separate"/>
            </w:r>
            <w:r w:rsidR="0051122A">
              <w:rPr>
                <w:noProof/>
                <w:webHidden/>
              </w:rPr>
              <w:t>32</w:t>
            </w:r>
            <w:r>
              <w:rPr>
                <w:noProof/>
                <w:webHidden/>
              </w:rPr>
              <w:fldChar w:fldCharType="end"/>
            </w:r>
          </w:hyperlink>
        </w:p>
        <w:p w14:paraId="046C5587"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8" w:history="1">
            <w:r w:rsidRPr="0087050D">
              <w:rPr>
                <w:rStyle w:val="Hyperlink"/>
                <w:noProof/>
              </w:rPr>
              <w:t>3.9.</w:t>
            </w:r>
            <w:r>
              <w:rPr>
                <w:rFonts w:asciiTheme="minorHAnsi" w:eastAsiaTheme="minorEastAsia" w:hAnsiTheme="minorHAnsi" w:cstheme="minorBidi"/>
                <w:caps w:val="0"/>
                <w:noProof/>
                <w:sz w:val="22"/>
                <w:lang w:eastAsia="pt-BR"/>
              </w:rPr>
              <w:tab/>
            </w:r>
            <w:r w:rsidRPr="0087050D">
              <w:rPr>
                <w:rStyle w:val="Hyperlink"/>
                <w:noProof/>
              </w:rPr>
              <w:t>MONGODB</w:t>
            </w:r>
            <w:r>
              <w:rPr>
                <w:noProof/>
                <w:webHidden/>
              </w:rPr>
              <w:tab/>
            </w:r>
            <w:r>
              <w:rPr>
                <w:noProof/>
                <w:webHidden/>
              </w:rPr>
              <w:fldChar w:fldCharType="begin"/>
            </w:r>
            <w:r>
              <w:rPr>
                <w:noProof/>
                <w:webHidden/>
              </w:rPr>
              <w:instrText xml:space="preserve"> PAGEREF _Toc48407688 \h </w:instrText>
            </w:r>
            <w:r>
              <w:rPr>
                <w:noProof/>
                <w:webHidden/>
              </w:rPr>
            </w:r>
            <w:r>
              <w:rPr>
                <w:noProof/>
                <w:webHidden/>
              </w:rPr>
              <w:fldChar w:fldCharType="separate"/>
            </w:r>
            <w:r w:rsidR="0051122A">
              <w:rPr>
                <w:noProof/>
                <w:webHidden/>
              </w:rPr>
              <w:t>32</w:t>
            </w:r>
            <w:r>
              <w:rPr>
                <w:noProof/>
                <w:webHidden/>
              </w:rPr>
              <w:fldChar w:fldCharType="end"/>
            </w:r>
          </w:hyperlink>
        </w:p>
        <w:p w14:paraId="4B19C4E1"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89" w:history="1">
            <w:r w:rsidRPr="0087050D">
              <w:rPr>
                <w:rStyle w:val="Hyperlink"/>
                <w:noProof/>
              </w:rPr>
              <w:t>3.10.</w:t>
            </w:r>
            <w:r>
              <w:rPr>
                <w:rFonts w:asciiTheme="minorHAnsi" w:eastAsiaTheme="minorEastAsia" w:hAnsiTheme="minorHAnsi" w:cstheme="minorBidi"/>
                <w:caps w:val="0"/>
                <w:noProof/>
                <w:sz w:val="22"/>
                <w:lang w:eastAsia="pt-BR"/>
              </w:rPr>
              <w:tab/>
            </w:r>
            <w:r w:rsidRPr="0087050D">
              <w:rPr>
                <w:rStyle w:val="Hyperlink"/>
                <w:noProof/>
              </w:rPr>
              <w:t>AWS AMAZON EC2</w:t>
            </w:r>
            <w:r>
              <w:rPr>
                <w:noProof/>
                <w:webHidden/>
              </w:rPr>
              <w:tab/>
            </w:r>
            <w:r>
              <w:rPr>
                <w:noProof/>
                <w:webHidden/>
              </w:rPr>
              <w:fldChar w:fldCharType="begin"/>
            </w:r>
            <w:r>
              <w:rPr>
                <w:noProof/>
                <w:webHidden/>
              </w:rPr>
              <w:instrText xml:space="preserve"> PAGEREF _Toc48407689 \h </w:instrText>
            </w:r>
            <w:r>
              <w:rPr>
                <w:noProof/>
                <w:webHidden/>
              </w:rPr>
            </w:r>
            <w:r>
              <w:rPr>
                <w:noProof/>
                <w:webHidden/>
              </w:rPr>
              <w:fldChar w:fldCharType="separate"/>
            </w:r>
            <w:r w:rsidR="0051122A">
              <w:rPr>
                <w:noProof/>
                <w:webHidden/>
              </w:rPr>
              <w:t>33</w:t>
            </w:r>
            <w:r>
              <w:rPr>
                <w:noProof/>
                <w:webHidden/>
              </w:rPr>
              <w:fldChar w:fldCharType="end"/>
            </w:r>
          </w:hyperlink>
        </w:p>
        <w:p w14:paraId="36A2C55A" w14:textId="77777777" w:rsidR="00FF7440" w:rsidRDefault="00FF7440">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8407690" w:history="1">
            <w:r w:rsidRPr="0087050D">
              <w:rPr>
                <w:rStyle w:val="Hyperlink"/>
                <w:noProof/>
              </w:rPr>
              <w:t>4.</w:t>
            </w:r>
            <w:r>
              <w:rPr>
                <w:rFonts w:asciiTheme="minorHAnsi" w:eastAsiaTheme="minorEastAsia" w:hAnsiTheme="minorHAnsi" w:cstheme="minorBidi"/>
                <w:b w:val="0"/>
                <w:caps w:val="0"/>
                <w:noProof/>
                <w:sz w:val="22"/>
                <w:lang w:eastAsia="pt-BR"/>
              </w:rPr>
              <w:tab/>
            </w:r>
            <w:r w:rsidRPr="0087050D">
              <w:rPr>
                <w:rStyle w:val="Hyperlink"/>
                <w:noProof/>
              </w:rPr>
              <w:t>PROPOSTA DE MODELAGEM DO ESTUDO DE CASO</w:t>
            </w:r>
            <w:r>
              <w:rPr>
                <w:noProof/>
                <w:webHidden/>
              </w:rPr>
              <w:tab/>
            </w:r>
            <w:r>
              <w:rPr>
                <w:noProof/>
                <w:webHidden/>
              </w:rPr>
              <w:fldChar w:fldCharType="begin"/>
            </w:r>
            <w:r>
              <w:rPr>
                <w:noProof/>
                <w:webHidden/>
              </w:rPr>
              <w:instrText xml:space="preserve"> PAGEREF _Toc48407690 \h </w:instrText>
            </w:r>
            <w:r>
              <w:rPr>
                <w:noProof/>
                <w:webHidden/>
              </w:rPr>
            </w:r>
            <w:r>
              <w:rPr>
                <w:noProof/>
                <w:webHidden/>
              </w:rPr>
              <w:fldChar w:fldCharType="separate"/>
            </w:r>
            <w:r w:rsidR="0051122A">
              <w:rPr>
                <w:noProof/>
                <w:webHidden/>
              </w:rPr>
              <w:t>34</w:t>
            </w:r>
            <w:r>
              <w:rPr>
                <w:noProof/>
                <w:webHidden/>
              </w:rPr>
              <w:fldChar w:fldCharType="end"/>
            </w:r>
          </w:hyperlink>
        </w:p>
        <w:p w14:paraId="1D79F0D4"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1" w:history="1">
            <w:r w:rsidRPr="0087050D">
              <w:rPr>
                <w:rStyle w:val="Hyperlink"/>
                <w:noProof/>
              </w:rPr>
              <w:t>4.1.</w:t>
            </w:r>
            <w:r>
              <w:rPr>
                <w:rFonts w:asciiTheme="minorHAnsi" w:eastAsiaTheme="minorEastAsia" w:hAnsiTheme="minorHAnsi" w:cstheme="minorBidi"/>
                <w:caps w:val="0"/>
                <w:noProof/>
                <w:sz w:val="22"/>
                <w:lang w:eastAsia="pt-BR"/>
              </w:rPr>
              <w:tab/>
            </w:r>
            <w:r w:rsidRPr="0087050D">
              <w:rPr>
                <w:rStyle w:val="Hyperlink"/>
                <w:noProof/>
              </w:rPr>
              <w:t>MAPA MENTAL</w:t>
            </w:r>
            <w:r>
              <w:rPr>
                <w:noProof/>
                <w:webHidden/>
              </w:rPr>
              <w:tab/>
            </w:r>
            <w:r>
              <w:rPr>
                <w:noProof/>
                <w:webHidden/>
              </w:rPr>
              <w:fldChar w:fldCharType="begin"/>
            </w:r>
            <w:r>
              <w:rPr>
                <w:noProof/>
                <w:webHidden/>
              </w:rPr>
              <w:instrText xml:space="preserve"> PAGEREF _Toc48407691 \h </w:instrText>
            </w:r>
            <w:r>
              <w:rPr>
                <w:noProof/>
                <w:webHidden/>
              </w:rPr>
            </w:r>
            <w:r>
              <w:rPr>
                <w:noProof/>
                <w:webHidden/>
              </w:rPr>
              <w:fldChar w:fldCharType="separate"/>
            </w:r>
            <w:r w:rsidR="0051122A">
              <w:rPr>
                <w:noProof/>
                <w:webHidden/>
              </w:rPr>
              <w:t>35</w:t>
            </w:r>
            <w:r>
              <w:rPr>
                <w:noProof/>
                <w:webHidden/>
              </w:rPr>
              <w:fldChar w:fldCharType="end"/>
            </w:r>
          </w:hyperlink>
        </w:p>
        <w:p w14:paraId="6A18B467"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2" w:history="1">
            <w:r w:rsidRPr="0087050D">
              <w:rPr>
                <w:rStyle w:val="Hyperlink"/>
                <w:noProof/>
              </w:rPr>
              <w:t>4.2.</w:t>
            </w:r>
            <w:r>
              <w:rPr>
                <w:rFonts w:asciiTheme="minorHAnsi" w:eastAsiaTheme="minorEastAsia" w:hAnsiTheme="minorHAnsi" w:cstheme="minorBidi"/>
                <w:caps w:val="0"/>
                <w:noProof/>
                <w:sz w:val="22"/>
                <w:lang w:eastAsia="pt-BR"/>
              </w:rPr>
              <w:tab/>
            </w:r>
            <w:r w:rsidRPr="0087050D">
              <w:rPr>
                <w:rStyle w:val="Hyperlink"/>
                <w:noProof/>
              </w:rPr>
              <w:t>DIAGRAMA DE CASO DE USO</w:t>
            </w:r>
            <w:r>
              <w:rPr>
                <w:noProof/>
                <w:webHidden/>
              </w:rPr>
              <w:tab/>
            </w:r>
            <w:r>
              <w:rPr>
                <w:noProof/>
                <w:webHidden/>
              </w:rPr>
              <w:fldChar w:fldCharType="begin"/>
            </w:r>
            <w:r>
              <w:rPr>
                <w:noProof/>
                <w:webHidden/>
              </w:rPr>
              <w:instrText xml:space="preserve"> PAGEREF _Toc48407692 \h </w:instrText>
            </w:r>
            <w:r>
              <w:rPr>
                <w:noProof/>
                <w:webHidden/>
              </w:rPr>
            </w:r>
            <w:r>
              <w:rPr>
                <w:noProof/>
                <w:webHidden/>
              </w:rPr>
              <w:fldChar w:fldCharType="separate"/>
            </w:r>
            <w:r w:rsidR="0051122A">
              <w:rPr>
                <w:noProof/>
                <w:webHidden/>
              </w:rPr>
              <w:t>35</w:t>
            </w:r>
            <w:r>
              <w:rPr>
                <w:noProof/>
                <w:webHidden/>
              </w:rPr>
              <w:fldChar w:fldCharType="end"/>
            </w:r>
          </w:hyperlink>
        </w:p>
        <w:p w14:paraId="50CDC6E2"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3" w:history="1">
            <w:r w:rsidRPr="0087050D">
              <w:rPr>
                <w:rStyle w:val="Hyperlink"/>
                <w:noProof/>
              </w:rPr>
              <w:t>4.3.</w:t>
            </w:r>
            <w:r>
              <w:rPr>
                <w:rFonts w:asciiTheme="minorHAnsi" w:eastAsiaTheme="minorEastAsia" w:hAnsiTheme="minorHAnsi" w:cstheme="minorBidi"/>
                <w:caps w:val="0"/>
                <w:noProof/>
                <w:sz w:val="22"/>
                <w:lang w:eastAsia="pt-BR"/>
              </w:rPr>
              <w:tab/>
            </w:r>
            <w:r w:rsidRPr="0087050D">
              <w:rPr>
                <w:rStyle w:val="Hyperlink"/>
                <w:noProof/>
              </w:rPr>
              <w:t>DIAGRAMA DE CLASSES</w:t>
            </w:r>
            <w:r>
              <w:rPr>
                <w:noProof/>
                <w:webHidden/>
              </w:rPr>
              <w:tab/>
            </w:r>
            <w:r>
              <w:rPr>
                <w:noProof/>
                <w:webHidden/>
              </w:rPr>
              <w:fldChar w:fldCharType="begin"/>
            </w:r>
            <w:r>
              <w:rPr>
                <w:noProof/>
                <w:webHidden/>
              </w:rPr>
              <w:instrText xml:space="preserve"> PAGEREF _Toc48407693 \h </w:instrText>
            </w:r>
            <w:r>
              <w:rPr>
                <w:noProof/>
                <w:webHidden/>
              </w:rPr>
            </w:r>
            <w:r>
              <w:rPr>
                <w:noProof/>
                <w:webHidden/>
              </w:rPr>
              <w:fldChar w:fldCharType="separate"/>
            </w:r>
            <w:r w:rsidR="0051122A">
              <w:rPr>
                <w:noProof/>
                <w:webHidden/>
              </w:rPr>
              <w:t>41</w:t>
            </w:r>
            <w:r>
              <w:rPr>
                <w:noProof/>
                <w:webHidden/>
              </w:rPr>
              <w:fldChar w:fldCharType="end"/>
            </w:r>
          </w:hyperlink>
        </w:p>
        <w:p w14:paraId="0153A26C"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4" w:history="1">
            <w:r w:rsidRPr="0087050D">
              <w:rPr>
                <w:rStyle w:val="Hyperlink"/>
                <w:noProof/>
              </w:rPr>
              <w:t>4.4.</w:t>
            </w:r>
            <w:r>
              <w:rPr>
                <w:rFonts w:asciiTheme="minorHAnsi" w:eastAsiaTheme="minorEastAsia" w:hAnsiTheme="minorHAnsi" w:cstheme="minorBidi"/>
                <w:caps w:val="0"/>
                <w:noProof/>
                <w:sz w:val="22"/>
                <w:lang w:eastAsia="pt-BR"/>
              </w:rPr>
              <w:tab/>
            </w:r>
            <w:r w:rsidRPr="0087050D">
              <w:rPr>
                <w:rStyle w:val="Hyperlink"/>
                <w:noProof/>
              </w:rPr>
              <w:t>DIAGRAMA DE ATIVIDADE</w:t>
            </w:r>
            <w:r>
              <w:rPr>
                <w:noProof/>
                <w:webHidden/>
              </w:rPr>
              <w:tab/>
            </w:r>
            <w:r>
              <w:rPr>
                <w:noProof/>
                <w:webHidden/>
              </w:rPr>
              <w:fldChar w:fldCharType="begin"/>
            </w:r>
            <w:r>
              <w:rPr>
                <w:noProof/>
                <w:webHidden/>
              </w:rPr>
              <w:instrText xml:space="preserve"> PAGEREF _Toc48407694 \h </w:instrText>
            </w:r>
            <w:r>
              <w:rPr>
                <w:noProof/>
                <w:webHidden/>
              </w:rPr>
            </w:r>
            <w:r>
              <w:rPr>
                <w:noProof/>
                <w:webHidden/>
              </w:rPr>
              <w:fldChar w:fldCharType="separate"/>
            </w:r>
            <w:r w:rsidR="0051122A">
              <w:rPr>
                <w:noProof/>
                <w:webHidden/>
              </w:rPr>
              <w:t>42</w:t>
            </w:r>
            <w:r>
              <w:rPr>
                <w:noProof/>
                <w:webHidden/>
              </w:rPr>
              <w:fldChar w:fldCharType="end"/>
            </w:r>
          </w:hyperlink>
        </w:p>
        <w:p w14:paraId="008AC64E" w14:textId="77777777" w:rsidR="00FF7440" w:rsidRDefault="00FF7440">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8407695" w:history="1">
            <w:r w:rsidRPr="0087050D">
              <w:rPr>
                <w:rStyle w:val="Hyperlink"/>
                <w:noProof/>
              </w:rPr>
              <w:t>5.</w:t>
            </w:r>
            <w:r>
              <w:rPr>
                <w:rFonts w:asciiTheme="minorHAnsi" w:eastAsiaTheme="minorEastAsia" w:hAnsiTheme="minorHAnsi" w:cstheme="minorBidi"/>
                <w:b w:val="0"/>
                <w:caps w:val="0"/>
                <w:noProof/>
                <w:sz w:val="22"/>
                <w:lang w:eastAsia="pt-BR"/>
              </w:rPr>
              <w:tab/>
            </w:r>
            <w:r w:rsidRPr="0087050D">
              <w:rPr>
                <w:rStyle w:val="Hyperlink"/>
                <w:noProof/>
              </w:rPr>
              <w:t>DESENVOLVIMENTO</w:t>
            </w:r>
            <w:r>
              <w:rPr>
                <w:noProof/>
                <w:webHidden/>
              </w:rPr>
              <w:tab/>
            </w:r>
            <w:r>
              <w:rPr>
                <w:noProof/>
                <w:webHidden/>
              </w:rPr>
              <w:fldChar w:fldCharType="begin"/>
            </w:r>
            <w:r>
              <w:rPr>
                <w:noProof/>
                <w:webHidden/>
              </w:rPr>
              <w:instrText xml:space="preserve"> PAGEREF _Toc48407695 \h </w:instrText>
            </w:r>
            <w:r>
              <w:rPr>
                <w:noProof/>
                <w:webHidden/>
              </w:rPr>
            </w:r>
            <w:r>
              <w:rPr>
                <w:noProof/>
                <w:webHidden/>
              </w:rPr>
              <w:fldChar w:fldCharType="separate"/>
            </w:r>
            <w:r w:rsidR="0051122A">
              <w:rPr>
                <w:noProof/>
                <w:webHidden/>
              </w:rPr>
              <w:t>43</w:t>
            </w:r>
            <w:r>
              <w:rPr>
                <w:noProof/>
                <w:webHidden/>
              </w:rPr>
              <w:fldChar w:fldCharType="end"/>
            </w:r>
          </w:hyperlink>
        </w:p>
        <w:p w14:paraId="66E6533C"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6" w:history="1">
            <w:r w:rsidRPr="0087050D">
              <w:rPr>
                <w:rStyle w:val="Hyperlink"/>
                <w:noProof/>
              </w:rPr>
              <w:t>5.1.</w:t>
            </w:r>
            <w:r>
              <w:rPr>
                <w:rFonts w:asciiTheme="minorHAnsi" w:eastAsiaTheme="minorEastAsia" w:hAnsiTheme="minorHAnsi" w:cstheme="minorBidi"/>
                <w:caps w:val="0"/>
                <w:noProof/>
                <w:sz w:val="22"/>
                <w:lang w:eastAsia="pt-BR"/>
              </w:rPr>
              <w:tab/>
            </w:r>
            <w:r w:rsidRPr="0087050D">
              <w:rPr>
                <w:rStyle w:val="Hyperlink"/>
                <w:noProof/>
              </w:rPr>
              <w:t>Desenvolvimento back-end</w:t>
            </w:r>
            <w:r>
              <w:rPr>
                <w:noProof/>
                <w:webHidden/>
              </w:rPr>
              <w:tab/>
            </w:r>
            <w:r>
              <w:rPr>
                <w:noProof/>
                <w:webHidden/>
              </w:rPr>
              <w:fldChar w:fldCharType="begin"/>
            </w:r>
            <w:r>
              <w:rPr>
                <w:noProof/>
                <w:webHidden/>
              </w:rPr>
              <w:instrText xml:space="preserve"> PAGEREF _Toc48407696 \h </w:instrText>
            </w:r>
            <w:r>
              <w:rPr>
                <w:noProof/>
                <w:webHidden/>
              </w:rPr>
            </w:r>
            <w:r>
              <w:rPr>
                <w:noProof/>
                <w:webHidden/>
              </w:rPr>
              <w:fldChar w:fldCharType="separate"/>
            </w:r>
            <w:r w:rsidR="0051122A">
              <w:rPr>
                <w:noProof/>
                <w:webHidden/>
              </w:rPr>
              <w:t>44</w:t>
            </w:r>
            <w:r>
              <w:rPr>
                <w:noProof/>
                <w:webHidden/>
              </w:rPr>
              <w:fldChar w:fldCharType="end"/>
            </w:r>
          </w:hyperlink>
        </w:p>
        <w:p w14:paraId="2D141347"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7" w:history="1">
            <w:r w:rsidRPr="0087050D">
              <w:rPr>
                <w:rStyle w:val="Hyperlink"/>
                <w:noProof/>
              </w:rPr>
              <w:t>5.2.</w:t>
            </w:r>
            <w:r>
              <w:rPr>
                <w:rFonts w:asciiTheme="minorHAnsi" w:eastAsiaTheme="minorEastAsia" w:hAnsiTheme="minorHAnsi" w:cstheme="minorBidi"/>
                <w:caps w:val="0"/>
                <w:noProof/>
                <w:sz w:val="22"/>
                <w:lang w:eastAsia="pt-BR"/>
              </w:rPr>
              <w:tab/>
            </w:r>
            <w:r w:rsidRPr="0087050D">
              <w:rPr>
                <w:rStyle w:val="Hyperlink"/>
                <w:noProof/>
              </w:rPr>
              <w:t>Desenvolvimento front-end</w:t>
            </w:r>
            <w:r>
              <w:rPr>
                <w:noProof/>
                <w:webHidden/>
              </w:rPr>
              <w:tab/>
            </w:r>
            <w:r>
              <w:rPr>
                <w:noProof/>
                <w:webHidden/>
              </w:rPr>
              <w:fldChar w:fldCharType="begin"/>
            </w:r>
            <w:r>
              <w:rPr>
                <w:noProof/>
                <w:webHidden/>
              </w:rPr>
              <w:instrText xml:space="preserve"> PAGEREF _Toc48407697 \h </w:instrText>
            </w:r>
            <w:r>
              <w:rPr>
                <w:noProof/>
                <w:webHidden/>
              </w:rPr>
            </w:r>
            <w:r>
              <w:rPr>
                <w:noProof/>
                <w:webHidden/>
              </w:rPr>
              <w:fldChar w:fldCharType="separate"/>
            </w:r>
            <w:r w:rsidR="0051122A">
              <w:rPr>
                <w:noProof/>
                <w:webHidden/>
              </w:rPr>
              <w:t>45</w:t>
            </w:r>
            <w:r>
              <w:rPr>
                <w:noProof/>
                <w:webHidden/>
              </w:rPr>
              <w:fldChar w:fldCharType="end"/>
            </w:r>
          </w:hyperlink>
        </w:p>
        <w:p w14:paraId="76345A4A" w14:textId="77777777" w:rsidR="00FF7440" w:rsidRDefault="00FF7440">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8407698" w:history="1">
            <w:r w:rsidRPr="0087050D">
              <w:rPr>
                <w:rStyle w:val="Hyperlink"/>
                <w:noProof/>
              </w:rPr>
              <w:t>5.3.</w:t>
            </w:r>
            <w:r>
              <w:rPr>
                <w:rFonts w:asciiTheme="minorHAnsi" w:eastAsiaTheme="minorEastAsia" w:hAnsiTheme="minorHAnsi" w:cstheme="minorBidi"/>
                <w:caps w:val="0"/>
                <w:noProof/>
                <w:sz w:val="22"/>
                <w:lang w:eastAsia="pt-BR"/>
              </w:rPr>
              <w:tab/>
            </w:r>
            <w:r w:rsidRPr="0087050D">
              <w:rPr>
                <w:rStyle w:val="Hyperlink"/>
                <w:noProof/>
              </w:rPr>
              <w:t>Interface gráfica</w:t>
            </w:r>
            <w:r>
              <w:rPr>
                <w:noProof/>
                <w:webHidden/>
              </w:rPr>
              <w:tab/>
            </w:r>
            <w:r>
              <w:rPr>
                <w:noProof/>
                <w:webHidden/>
              </w:rPr>
              <w:fldChar w:fldCharType="begin"/>
            </w:r>
            <w:r>
              <w:rPr>
                <w:noProof/>
                <w:webHidden/>
              </w:rPr>
              <w:instrText xml:space="preserve"> PAGEREF _Toc48407698 \h </w:instrText>
            </w:r>
            <w:r>
              <w:rPr>
                <w:noProof/>
                <w:webHidden/>
              </w:rPr>
            </w:r>
            <w:r>
              <w:rPr>
                <w:noProof/>
                <w:webHidden/>
              </w:rPr>
              <w:fldChar w:fldCharType="separate"/>
            </w:r>
            <w:r w:rsidR="0051122A">
              <w:rPr>
                <w:noProof/>
                <w:webHidden/>
              </w:rPr>
              <w:t>47</w:t>
            </w:r>
            <w:r>
              <w:rPr>
                <w:noProof/>
                <w:webHidden/>
              </w:rPr>
              <w:fldChar w:fldCharType="end"/>
            </w:r>
          </w:hyperlink>
        </w:p>
        <w:p w14:paraId="5178BE5F" w14:textId="77777777" w:rsidR="00FF7440" w:rsidRDefault="00FF7440">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8407699" w:history="1">
            <w:r w:rsidRPr="0087050D">
              <w:rPr>
                <w:rStyle w:val="Hyperlink"/>
                <w:noProof/>
              </w:rPr>
              <w:t>6.</w:t>
            </w:r>
            <w:r>
              <w:rPr>
                <w:rFonts w:asciiTheme="minorHAnsi" w:eastAsiaTheme="minorEastAsia" w:hAnsiTheme="minorHAnsi" w:cstheme="minorBidi"/>
                <w:b w:val="0"/>
                <w:caps w:val="0"/>
                <w:noProof/>
                <w:sz w:val="22"/>
                <w:lang w:eastAsia="pt-BR"/>
              </w:rPr>
              <w:tab/>
            </w:r>
            <w:r w:rsidRPr="0087050D">
              <w:rPr>
                <w:rStyle w:val="Hyperlink"/>
                <w:noProof/>
              </w:rPr>
              <w:t>CONSIDERAÇÕES FINAIS</w:t>
            </w:r>
            <w:r>
              <w:rPr>
                <w:noProof/>
                <w:webHidden/>
              </w:rPr>
              <w:tab/>
            </w:r>
            <w:r>
              <w:rPr>
                <w:noProof/>
                <w:webHidden/>
              </w:rPr>
              <w:fldChar w:fldCharType="begin"/>
            </w:r>
            <w:r>
              <w:rPr>
                <w:noProof/>
                <w:webHidden/>
              </w:rPr>
              <w:instrText xml:space="preserve"> PAGEREF _Toc48407699 \h </w:instrText>
            </w:r>
            <w:r>
              <w:rPr>
                <w:noProof/>
                <w:webHidden/>
              </w:rPr>
            </w:r>
            <w:r>
              <w:rPr>
                <w:noProof/>
                <w:webHidden/>
              </w:rPr>
              <w:fldChar w:fldCharType="separate"/>
            </w:r>
            <w:r w:rsidR="0051122A">
              <w:rPr>
                <w:noProof/>
                <w:webHidden/>
              </w:rPr>
              <w:t>50</w:t>
            </w:r>
            <w:r>
              <w:rPr>
                <w:noProof/>
                <w:webHidden/>
              </w:rPr>
              <w:fldChar w:fldCharType="end"/>
            </w:r>
          </w:hyperlink>
        </w:p>
        <w:p w14:paraId="202C1529" w14:textId="77777777" w:rsidR="00FF7440" w:rsidRDefault="00FF7440">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8407700" w:history="1">
            <w:r w:rsidRPr="0087050D">
              <w:rPr>
                <w:rStyle w:val="Hyperlink"/>
                <w:noProof/>
              </w:rPr>
              <w:t>7.</w:t>
            </w:r>
            <w:r>
              <w:rPr>
                <w:rFonts w:asciiTheme="minorHAnsi" w:eastAsiaTheme="minorEastAsia" w:hAnsiTheme="minorHAnsi" w:cstheme="minorBidi"/>
                <w:b w:val="0"/>
                <w:caps w:val="0"/>
                <w:noProof/>
                <w:sz w:val="22"/>
                <w:lang w:eastAsia="pt-BR"/>
              </w:rPr>
              <w:tab/>
            </w:r>
            <w:r w:rsidRPr="0087050D">
              <w:rPr>
                <w:rStyle w:val="Hyperlink"/>
                <w:noProof/>
              </w:rPr>
              <w:t>REFERÊNCIAS</w:t>
            </w:r>
            <w:r>
              <w:rPr>
                <w:noProof/>
                <w:webHidden/>
              </w:rPr>
              <w:tab/>
            </w:r>
            <w:r>
              <w:rPr>
                <w:noProof/>
                <w:webHidden/>
              </w:rPr>
              <w:fldChar w:fldCharType="begin"/>
            </w:r>
            <w:r>
              <w:rPr>
                <w:noProof/>
                <w:webHidden/>
              </w:rPr>
              <w:instrText xml:space="preserve"> PAGEREF _Toc48407700 \h </w:instrText>
            </w:r>
            <w:r>
              <w:rPr>
                <w:noProof/>
                <w:webHidden/>
              </w:rPr>
            </w:r>
            <w:r>
              <w:rPr>
                <w:noProof/>
                <w:webHidden/>
              </w:rPr>
              <w:fldChar w:fldCharType="separate"/>
            </w:r>
            <w:r w:rsidR="0051122A">
              <w:rPr>
                <w:noProof/>
                <w:webHidden/>
              </w:rPr>
              <w:t>51</w:t>
            </w:r>
            <w:r>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0" w:name="_Toc434956075"/>
      <w:bookmarkStart w:id="1" w:name="_Toc436215888"/>
      <w:bookmarkStart w:id="2" w:name="_Toc48407667"/>
      <w:r w:rsidRPr="00031D11">
        <w:lastRenderedPageBreak/>
        <w:t>Introdução</w:t>
      </w:r>
      <w:bookmarkEnd w:id="0"/>
      <w:bookmarkEnd w:id="1"/>
      <w:bookmarkEnd w:id="2"/>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2365C6DC"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que traz uma facilidade enorme em desenvolver aplicativos móveis de uma forma híbrida sem precisar retrabalhar no código.</w:t>
      </w:r>
    </w:p>
    <w:p w14:paraId="09492BF0" w14:textId="733826DA" w:rsidR="00D9244B" w:rsidRDefault="00D9244B" w:rsidP="00D9244B">
      <w:r w:rsidRPr="00D9244B">
        <w:t>Segundo Magalhães (2019) o Flutter tem seu próprio framework de processamento, o que quer dizer que ele não dependerá de nada específico de cada plataforma.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2F456DA1" w:rsidR="00D9244B" w:rsidRDefault="00D9244B" w:rsidP="00D9244B">
      <w:r w:rsidRPr="00D9244B">
        <w:t>Os aplicativos que se sobressaem no mercado hoje, são os com design mais trabalhados, com animações que chamam atenção e de uma usabilidade rápida.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3" w:name="_Toc48407668"/>
      <w:r>
        <w:lastRenderedPageBreak/>
        <w:t>OBJETIVOS</w:t>
      </w:r>
      <w:bookmarkEnd w:id="3"/>
    </w:p>
    <w:p w14:paraId="798A0B7F" w14:textId="052C1A88" w:rsidR="009F4495" w:rsidRDefault="00D9244B" w:rsidP="009F4495">
      <w:r w:rsidRPr="00D9244B">
        <w:t>Um dos objetivos com o desenvolvimento e implementação desse trabalho é produzir por meio de um aplicativo hibrido, informações que auxiliará o usuário a fazer o controle monetário, pois servirá como suporte financeiro pessoal de diversas despesas pessoais, nele será contido as funcionalidades de inserção, remoção, exclusão e edição de dados de uma maneira simplificada para que não seja difícil de utilizar e muito menos demorado. Conterá também uma interface fluída, elegante, sempre priorizando o desempenho.</w:t>
      </w:r>
    </w:p>
    <w:p w14:paraId="08591689" w14:textId="3A13B309" w:rsidR="00D9244B" w:rsidRDefault="00D9244B" w:rsidP="009F4495">
      <w:r w:rsidRPr="00D9244B">
        <w:t>Além da aplicação móvel, também terá como um dos focos expor mais sobre a ferramenta Flutter, pois trata-se de uma tecnologia de fácil aprendizagem e com um ótimo desempenho por se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4" w:name="_Toc48407669"/>
      <w:r>
        <w:t>JUSTIFICATIVA</w:t>
      </w:r>
      <w:bookmarkEnd w:id="4"/>
    </w:p>
    <w:p w14:paraId="36596F02" w14:textId="44CC684E" w:rsidR="004E1DDD" w:rsidRDefault="00663BFA" w:rsidP="009F4495">
      <w:r w:rsidRPr="00663BFA">
        <w:t>Este trabalho se justifica pela necessidade de aprimorar a produtividade em programação móvel híbrida, utilizando todo o conhecimento adquirido pelo curso de Análise e Desenvolvimento de Sistema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75160EAA" w:rsidR="00663BFA" w:rsidRDefault="00663BFA" w:rsidP="009F4495">
      <w:r w:rsidRPr="00663BFA">
        <w:t>Outra defesa para esse trabalho, dá-se pela ausência de informações para essa nova tecnologia, que está crescendo pelo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acaba sendo obtido um aumento significativo na produtividade e ao mesmo tempo expondo seus pontos positivos e negativos para futuros desenvolvedores. Essa ferramenta será o Flutter que utiliza a linguagem de programação Dart</w:t>
      </w:r>
      <w:r w:rsidR="00FA2196">
        <w:rPr>
          <w:rStyle w:val="Refdenotaderodap"/>
        </w:rPr>
        <w:footnoteReference w:id="4"/>
      </w:r>
      <w:r w:rsidR="005E77F3">
        <w:t xml:space="preserve"> </w:t>
      </w:r>
      <w:r w:rsidRPr="00663BFA">
        <w:t>para fins de obter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5" w:name="_Toc48407670"/>
      <w:r>
        <w:lastRenderedPageBreak/>
        <w:t>MOTIVAÇÃO</w:t>
      </w:r>
      <w:bookmarkEnd w:id="5"/>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CD30CD7" w:rsidR="009F4495" w:rsidRDefault="00663BFA" w:rsidP="00663BFA">
      <w:r>
        <w:t xml:space="preserve">Além disso, toda a experiência que foi aprendida em engenharia de software teve um papel primordial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6" w:name="_Toc48407671"/>
      <w:r>
        <w:t>PERSPECTIVA DE CONTRIBUIÇÃO</w:t>
      </w:r>
      <w:bookmarkEnd w:id="6"/>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bookmarkStart w:id="7" w:name="_Toc48407672"/>
      <w:r>
        <w:t>METODOLOGIA</w:t>
      </w:r>
      <w:bookmarkEnd w:id="7"/>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5B1DD524" w:rsidR="00CA6762" w:rsidRDefault="000F7E89" w:rsidP="009F4495">
      <w:r>
        <w:t>Para fazer os casos de usos, diagrama de atividades, diagrama de classes será usado a linguagem UML com base no programa Astah</w:t>
      </w:r>
      <w:r w:rsidR="004E309C">
        <w:rPr>
          <w:rStyle w:val="Refdenotaderodap"/>
        </w:rPr>
        <w:footnoteReference w:id="5"/>
      </w:r>
      <w:r>
        <w:t xml:space="preserve">, nele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8" w:name="_Toc48407673"/>
      <w:r>
        <w:t>PÚBLICO ALVO</w:t>
      </w:r>
      <w:bookmarkEnd w:id="8"/>
    </w:p>
    <w:p w14:paraId="30F9D7EB" w14:textId="407BAA1C" w:rsidR="009F4495" w:rsidRDefault="00A31E6E" w:rsidP="009F4495">
      <w:r w:rsidRPr="00A31E6E">
        <w:t>O aplicativo que foi desenvolvido nesse trabalho tem como público principal qualquer pessoa que deseja manter seu planejamento financeiro de uma forma eficiente e prática. Visa também alcançar novos profissionais na área de desenvolvimento híbrido que pretendem-se iniciar na programação em Flutter ou em tecnologias similares. Dito isso, servirá tanto para pessoas que não sabem programação e querem o aplicativo para seu controle pessoal, quanto para desenvolvedores que querem aprender mais sobre essa ferramenta recente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9" w:name="_Toc48407674"/>
      <w:r>
        <w:t>ESTRUTURA DO TRABALHO</w:t>
      </w:r>
      <w:bookmarkEnd w:id="9"/>
    </w:p>
    <w:p w14:paraId="1E72D9A2" w14:textId="77777777" w:rsidR="002E515F" w:rsidRDefault="002E515F" w:rsidP="002E515F">
      <w:r>
        <w:t>Este trabalho está dividido em capítulos. No primeiro capítulo é definido por introdução, objetivos, justificativas, motivação, perspectiva de contribuição, metodologia, público alvo e estrutura do trabalho.</w:t>
      </w:r>
    </w:p>
    <w:p w14:paraId="0ABDBC24" w14:textId="60ACB86E" w:rsidR="00002468" w:rsidRDefault="00002468" w:rsidP="002E515F">
      <w:r>
        <w:lastRenderedPageBreak/>
        <w:t>Segundo capitulo explica sobre a tecnologia principal desse trabalho, o Flutter.</w:t>
      </w:r>
      <w:r w:rsidR="00855D1D">
        <w:t xml:space="preserve"> Também com ênfase em explicar como funciona a arquitetura do </w:t>
      </w:r>
      <w:r w:rsidR="00EE0555">
        <w:t>mesmo, que foco na</w:t>
      </w:r>
      <w:r w:rsidR="00855D1D">
        <w:t xml:space="preserve"> profundidade de como funciona </w:t>
      </w:r>
      <w:r w:rsidR="00EE0555">
        <w:t xml:space="preserve">o </w:t>
      </w:r>
      <w:r w:rsidR="00855D1D">
        <w:t>desenvolvimento.</w:t>
      </w:r>
    </w:p>
    <w:p w14:paraId="3713E79B" w14:textId="7BBC8816" w:rsidR="002E515F" w:rsidRDefault="002E515F" w:rsidP="002E515F">
      <w:r>
        <w:t xml:space="preserve">O </w:t>
      </w:r>
      <w:r w:rsidR="00002468">
        <w:t>terceiro capítulo explana sobre os conceitos e</w:t>
      </w:r>
      <w:r>
        <w:t xml:space="preserve"> tecnologias que foram utilizadas para o desenvolvimento desse trabalho.</w:t>
      </w:r>
    </w:p>
    <w:p w14:paraId="3BDD50FC" w14:textId="77777777" w:rsidR="00EE0555" w:rsidRDefault="00EE0555" w:rsidP="002E515F"/>
    <w:p w14:paraId="193D5E68" w14:textId="34C190CB" w:rsidR="002E515F" w:rsidRDefault="00003ABE" w:rsidP="00003ABE">
      <w:r>
        <w:t>O quarto capítulo é apresentado as modelagens do estudo de caso do projeto, para que o leitor tenha um maior entendimento referente ao foco do projeto.</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47794375" w14:textId="735A2F9D" w:rsidR="002E515F" w:rsidRDefault="002E515F" w:rsidP="002E515F">
      <w:r>
        <w:t xml:space="preserve">Capítulo </w:t>
      </w:r>
      <w:r w:rsidR="00134E77">
        <w:t>seis</w:t>
      </w:r>
      <w:r>
        <w:t xml:space="preserve"> é apresentado as considerações finais do trabalho.</w:t>
      </w:r>
    </w:p>
    <w:p w14:paraId="6B4CCF72" w14:textId="23C3BA65" w:rsidR="009F4495" w:rsidRPr="009F4495" w:rsidRDefault="002E515F" w:rsidP="009F4495">
      <w:pPr>
        <w:rPr>
          <w:b/>
          <w:color w:val="FF0000"/>
        </w:rPr>
      </w:pPr>
      <w:r>
        <w:t xml:space="preserve">Por fim, o capítulo </w:t>
      </w:r>
      <w:r w:rsidR="00134E77">
        <w:t>sétimo</w:t>
      </w:r>
      <w:r>
        <w:t xml:space="preserve">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0" w:name="_Toc48407675"/>
      <w:r>
        <w:lastRenderedPageBreak/>
        <w:t>tecnologia flutter</w:t>
      </w:r>
      <w:bookmarkEnd w:id="10"/>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0D653C35" w:rsidR="00381870" w:rsidRDefault="00381870" w:rsidP="0095350E">
      <w:r>
        <w:t>Segundo Santana (2019)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865170">
        <w:t>dito isso</w:t>
      </w:r>
      <w:r>
        <w:t xml:space="preserve">, </w:t>
      </w:r>
      <w:r w:rsidR="00865170">
        <w:t>acaba contendo 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w:t>
      </w:r>
      <w:r w:rsidR="002A27DA">
        <w:t>Figura 1</w:t>
      </w:r>
      <w:r>
        <w:t xml:space="preserve">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Pr="001511BB" w:rsidRDefault="005405DA" w:rsidP="00115FE4">
      <w:pPr>
        <w:pStyle w:val="Legenda"/>
      </w:pPr>
      <w:bookmarkStart w:id="11" w:name="_Toc48406080"/>
      <w:bookmarkStart w:id="12" w:name="_Toc48407635"/>
      <w:r w:rsidRPr="001511BB">
        <w:t xml:space="preserve">Figura </w:t>
      </w:r>
      <w:r w:rsidR="003874EB" w:rsidRPr="001511BB">
        <w:rPr>
          <w:noProof/>
        </w:rPr>
        <w:fldChar w:fldCharType="begin"/>
      </w:r>
      <w:r w:rsidR="003874EB" w:rsidRPr="001511BB">
        <w:rPr>
          <w:noProof/>
        </w:rPr>
        <w:instrText xml:space="preserve"> SEQ Figura \* ARABIC </w:instrText>
      </w:r>
      <w:r w:rsidR="003874EB" w:rsidRPr="001511BB">
        <w:rPr>
          <w:noProof/>
        </w:rPr>
        <w:fldChar w:fldCharType="separate"/>
      </w:r>
      <w:r w:rsidR="0051122A">
        <w:rPr>
          <w:noProof/>
        </w:rPr>
        <w:t>1</w:t>
      </w:r>
      <w:r w:rsidR="003874EB" w:rsidRPr="001511BB">
        <w:rPr>
          <w:noProof/>
        </w:rPr>
        <w:fldChar w:fldCharType="end"/>
      </w:r>
      <w:r w:rsidRPr="001511BB">
        <w:t>: Árvore de Widgets</w:t>
      </w:r>
      <w:bookmarkEnd w:id="11"/>
      <w:bookmarkEnd w:id="12"/>
    </w:p>
    <w:p w14:paraId="33AC83E4" w14:textId="77777777" w:rsidR="005405DA" w:rsidRPr="005405DA" w:rsidRDefault="005405DA" w:rsidP="005405DA"/>
    <w:p w14:paraId="067635E4" w14:textId="3E7D9E69" w:rsidR="00790F82" w:rsidRPr="009F2882" w:rsidRDefault="00790F82" w:rsidP="00790F82">
      <w:r>
        <w:lastRenderedPageBreak/>
        <w:t xml:space="preserve">Todos esses itens da árvore são </w:t>
      </w:r>
      <w:r w:rsidRPr="007436AC">
        <w:rPr>
          <w:i/>
        </w:rPr>
        <w:t>widgets</w:t>
      </w:r>
      <w:r>
        <w:t xml:space="preserve"> que dependem de outros </w:t>
      </w:r>
      <w:r w:rsidRPr="007436AC">
        <w:rPr>
          <w:i/>
        </w:rPr>
        <w:t>widgets</w:t>
      </w:r>
      <w:r>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3" w:name="_Toc48407676"/>
      <w:r>
        <w:t>ARQUITETURA FLUTTER</w:t>
      </w:r>
      <w:bookmarkEnd w:id="13"/>
    </w:p>
    <w:p w14:paraId="2676681D" w14:textId="42038D75"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w:t>
      </w:r>
      <w:r w:rsidR="00326721">
        <w:t>Figura</w:t>
      </w:r>
      <w:r w:rsidRPr="002E515F">
        <w:t xml:space="preserve"> </w:t>
      </w:r>
      <w:r w:rsidR="00326721">
        <w:t>2</w:t>
      </w:r>
      <w:r w:rsidRPr="002E515F">
        <w:t xml:space="preserve"> abaixo mostra a visão geral </w:t>
      </w:r>
      <w:r w:rsidR="00326721">
        <w:t>da arquitetura Flutter</w:t>
      </w:r>
      <w:r w:rsidRPr="002E515F">
        <w:t>.</w:t>
      </w:r>
    </w:p>
    <w:p w14:paraId="05CAD1BA" w14:textId="3C1C8C92" w:rsidR="002E515F" w:rsidRDefault="00420A16" w:rsidP="00420A16">
      <w:pPr>
        <w:keepNext/>
        <w:jc w:val="center"/>
      </w:pPr>
      <w:r>
        <w:rPr>
          <w:noProof/>
          <w:lang w:eastAsia="pt-BR"/>
        </w:rPr>
        <w:drawing>
          <wp:inline distT="0" distB="0" distL="0" distR="0" wp14:anchorId="2E4990F6" wp14:editId="2E7EF024">
            <wp:extent cx="4186788" cy="3434400"/>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788" cy="3434400"/>
                    </a:xfrm>
                    <a:prstGeom prst="rect">
                      <a:avLst/>
                    </a:prstGeom>
                  </pic:spPr>
                </pic:pic>
              </a:graphicData>
            </a:graphic>
          </wp:inline>
        </w:drawing>
      </w:r>
    </w:p>
    <w:p w14:paraId="769C4F47" w14:textId="1E02BAE7" w:rsidR="002E515F" w:rsidRDefault="002E515F" w:rsidP="00115FE4">
      <w:pPr>
        <w:pStyle w:val="Legenda"/>
      </w:pPr>
      <w:bookmarkStart w:id="14" w:name="_Toc48406081"/>
      <w:bookmarkStart w:id="15" w:name="_Toc48407636"/>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51122A">
        <w:rPr>
          <w:noProof/>
        </w:rPr>
        <w:t>2</w:t>
      </w:r>
      <w:r w:rsidR="00F03BC5">
        <w:rPr>
          <w:noProof/>
        </w:rPr>
        <w:fldChar w:fldCharType="end"/>
      </w:r>
      <w:r>
        <w:t xml:space="preserve">: </w:t>
      </w:r>
      <w:r w:rsidRPr="00D50770">
        <w:t>Diagrama da visão geral do sistema Flutter</w:t>
      </w:r>
      <w:bookmarkEnd w:id="14"/>
      <w:bookmarkEnd w:id="15"/>
    </w:p>
    <w:p w14:paraId="7BD61D42" w14:textId="77777777" w:rsidR="002E515F" w:rsidRDefault="002E515F" w:rsidP="002E515F"/>
    <w:p w14:paraId="1FCAFD20" w14:textId="2181C8B5" w:rsidR="00766DC3" w:rsidRDefault="002E515F" w:rsidP="002E515F">
      <w:r w:rsidRPr="002E515F">
        <w:t xml:space="preserve">Após a leitura da figura </w:t>
      </w:r>
      <w:r w:rsidR="0032572F">
        <w:t>(Figura 2)</w:t>
      </w:r>
      <w:r w:rsidRPr="002E515F">
        <w:t xml:space="preserve">, tira-se a conclusão que o Flutter tem 3 camadas para seu funcionamento. A primeira camada em verde é </w:t>
      </w:r>
      <w:r w:rsidR="00420A16">
        <w:t>toda</w:t>
      </w:r>
      <w:r w:rsidRPr="002E515F">
        <w:t xml:space="preserve"> a estrutura do Flutter escrita em Dart, onde será executado o trabalho do desenvolvedor, essa parte é muito importante que seja bem entendida para quem for desenvolver. A segunda camada em azul, é onde o desenvolvedor não precisa se preocupar, pois é o núcleo da ferramenta, onde fica o cérebro do mesmo. </w:t>
      </w:r>
      <w:r w:rsidR="00C22505">
        <w:t xml:space="preserve">Essa camada </w:t>
      </w:r>
      <w:r w:rsidR="00AC0594">
        <w:t xml:space="preserve">oferece </w:t>
      </w:r>
      <w:r w:rsidR="00C22505">
        <w:t>suporte aos primitivos necessários que dão suporte a todos aplicativos Flutter</w:t>
      </w:r>
      <w:r w:rsidR="005736D1">
        <w:t xml:space="preserve">, </w:t>
      </w:r>
      <w:r w:rsidR="00B81448">
        <w:t>significa que</w:t>
      </w:r>
      <w:r w:rsidR="00AC0594">
        <w:t>,</w:t>
      </w:r>
      <w:r w:rsidR="005736D1">
        <w:t xml:space="preserve"> </w:t>
      </w:r>
      <w:r w:rsidR="00B81448">
        <w:t>essa camada</w:t>
      </w:r>
      <w:r w:rsidR="005736D1">
        <w:t xml:space="preserve"> é responsável por construir pixel por pixel da interface requisitada</w:t>
      </w:r>
      <w:r w:rsidR="00B81448">
        <w:t xml:space="preserve"> para o dispositivo que está executando o aplicativo</w:t>
      </w:r>
      <w:r w:rsidRPr="002E515F">
        <w:t xml:space="preserve">. </w:t>
      </w:r>
      <w:r w:rsidR="00670DC0">
        <w:t xml:space="preserve">Na terceira camada é o incorporador do Flutter que tem como utilidade empacotar o aplicativo </w:t>
      </w:r>
      <w:r w:rsidR="00670DC0">
        <w:lastRenderedPageBreak/>
        <w:t>nativo, onde é alinhado com o sistema de baixo nível para acesso a serviços. Essa camada também é responsável por fazer integração com outro aplicativo existente, como se fosse um módulo.</w:t>
      </w:r>
    </w:p>
    <w:p w14:paraId="495D700B" w14:textId="77777777" w:rsidR="00766DC3" w:rsidRDefault="00766DC3" w:rsidP="002E515F"/>
    <w:p w14:paraId="20A03169" w14:textId="58E46309" w:rsidR="00766DC3" w:rsidRDefault="00766DC3" w:rsidP="00766DC3">
      <w:pPr>
        <w:pStyle w:val="Ttulo2"/>
      </w:pPr>
      <w:bookmarkStart w:id="16" w:name="_Toc48407677"/>
      <w:r>
        <w:t>WIDGETS</w:t>
      </w:r>
      <w:bookmarkEnd w:id="16"/>
    </w:p>
    <w:p w14:paraId="1B0639CE" w14:textId="500A2EA4"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 segundo Magalhães (2019) é para não haver herança e sim composições a fins de facilitar reaproveitamento de componentes já existentes.</w:t>
      </w:r>
    </w:p>
    <w:p w14:paraId="106ADEB2" w14:textId="4402039F"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Na</w:t>
      </w:r>
      <w:r w:rsidR="00F6038C">
        <w:t xml:space="preserve"> Figura 3</w:t>
      </w:r>
      <w:r w:rsidRPr="00766DC3">
        <w:t xml:space="preserve"> </w:t>
      </w:r>
      <w:r w:rsidR="00DB457C">
        <w:t>abaixo</w:t>
      </w:r>
      <w:r w:rsidRPr="00766DC3">
        <w:t xml:space="preserve"> </w:t>
      </w:r>
      <w:r w:rsidR="00F6038C">
        <w:t>é ilustrado</w:t>
      </w:r>
      <w:r w:rsidRPr="00766DC3">
        <w:t xml:space="preserve"> a simulação de forma didática de como ficaria esse primeiro processo.</w:t>
      </w:r>
    </w:p>
    <w:p w14:paraId="39E4BF97" w14:textId="77777777" w:rsidR="00FD3B1E" w:rsidRDefault="00FD3B1E" w:rsidP="00782B49"/>
    <w:p w14:paraId="2F572F7C" w14:textId="77777777" w:rsidR="009B41B7" w:rsidRDefault="00612249" w:rsidP="009B41B7">
      <w:pPr>
        <w:keepNext/>
        <w:jc w:val="center"/>
      </w:pPr>
      <w:r w:rsidRPr="00612249">
        <w:rPr>
          <w:noProof/>
          <w:lang w:eastAsia="pt-BR"/>
        </w:rPr>
        <w:drawing>
          <wp:inline distT="0" distB="0" distL="0" distR="0" wp14:anchorId="5DC91572" wp14:editId="26A91F2C">
            <wp:extent cx="1537025" cy="324000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7025" cy="3240000"/>
                    </a:xfrm>
                    <a:prstGeom prst="rect">
                      <a:avLst/>
                    </a:prstGeom>
                  </pic:spPr>
                </pic:pic>
              </a:graphicData>
            </a:graphic>
          </wp:inline>
        </w:drawing>
      </w:r>
    </w:p>
    <w:p w14:paraId="13643152" w14:textId="1C3AADD4" w:rsidR="00766DC3" w:rsidRDefault="009B41B7" w:rsidP="00115FE4">
      <w:pPr>
        <w:pStyle w:val="Legenda"/>
      </w:pPr>
      <w:bookmarkStart w:id="17" w:name="_Toc48406082"/>
      <w:bookmarkStart w:id="18" w:name="_Toc4840763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3</w:t>
      </w:r>
      <w:r w:rsidR="003874EB">
        <w:rPr>
          <w:noProof/>
        </w:rPr>
        <w:fldChar w:fldCharType="end"/>
      </w:r>
      <w:r>
        <w:t>: Interface gráfica do container vermelho</w:t>
      </w:r>
      <w:bookmarkEnd w:id="17"/>
      <w:bookmarkEnd w:id="18"/>
    </w:p>
    <w:p w14:paraId="122B5132" w14:textId="77777777" w:rsidR="00E974A7" w:rsidRPr="00E974A7" w:rsidRDefault="00E974A7" w:rsidP="00E974A7"/>
    <w:p w14:paraId="3BCEB449" w14:textId="7E3999B5" w:rsidR="00766DC3" w:rsidRDefault="00766DC3" w:rsidP="00782B49">
      <w:r w:rsidRPr="00766DC3">
        <w:lastRenderedPageBreak/>
        <w:t xml:space="preserve">O Container pode </w:t>
      </w:r>
      <w:r w:rsidR="0058079A">
        <w:t>conter</w:t>
      </w:r>
      <w:r w:rsidRPr="00766DC3">
        <w:t xml:space="preserve"> qualquer altura, largura, imagem de fundo e cor, até mesmo gradiente de cores. Nele há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xml:space="preserve">, que no nosso exemplo seria os textos, porém </w:t>
      </w:r>
      <w:r w:rsidR="00B258F8">
        <w:t>sugere-se</w:t>
      </w:r>
      <w:r w:rsidRPr="00766DC3">
        <w:t xml:space="preserve">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xml:space="preserve">. Para solucionar esse problema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 onde nele é aceito mais de um </w:t>
      </w:r>
      <w:r w:rsidRPr="0080632B">
        <w:rPr>
          <w:i/>
        </w:rPr>
        <w:t>Widget</w:t>
      </w:r>
      <w:r w:rsidRPr="00766DC3">
        <w:t xml:space="preserve">, nele há a propriedade chamada </w:t>
      </w:r>
      <w:r w:rsidRPr="0080632B">
        <w:rPr>
          <w:i/>
        </w:rPr>
        <w:t>children</w:t>
      </w:r>
      <w:r w:rsidRPr="00766DC3">
        <w:t xml:space="preserve">, que resolveria nosso problema inicial, </w:t>
      </w:r>
      <w:r w:rsidR="00212C3B">
        <w:t>conforme</w:t>
      </w:r>
      <w:r w:rsidRPr="00766DC3">
        <w:t xml:space="preserve"> </w:t>
      </w:r>
      <w:r w:rsidR="002D566C">
        <w:t>Figura 4</w:t>
      </w:r>
      <w:r w:rsidRPr="00766DC3">
        <w:t xml:space="preserve">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drawing>
          <wp:inline distT="0" distB="0" distL="0" distR="0" wp14:anchorId="2DC60F14" wp14:editId="25D947B0">
            <wp:extent cx="1755446" cy="3600000"/>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5446" cy="3600000"/>
                    </a:xfrm>
                    <a:prstGeom prst="rect">
                      <a:avLst/>
                    </a:prstGeom>
                  </pic:spPr>
                </pic:pic>
              </a:graphicData>
            </a:graphic>
          </wp:inline>
        </w:drawing>
      </w:r>
    </w:p>
    <w:p w14:paraId="54F63459" w14:textId="0D4E6240" w:rsidR="00BB6784" w:rsidRDefault="009B41B7" w:rsidP="00115FE4">
      <w:pPr>
        <w:pStyle w:val="Legenda"/>
      </w:pPr>
      <w:bookmarkStart w:id="19" w:name="_Toc48406083"/>
      <w:bookmarkStart w:id="20" w:name="_Toc4840763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4</w:t>
      </w:r>
      <w:r w:rsidR="003874EB">
        <w:rPr>
          <w:noProof/>
        </w:rPr>
        <w:fldChar w:fldCharType="end"/>
      </w:r>
      <w:r>
        <w:t>: Interface gráfica com textos em linha</w:t>
      </w:r>
      <w:bookmarkEnd w:id="19"/>
      <w:bookmarkEnd w:id="20"/>
    </w:p>
    <w:p w14:paraId="6F091864" w14:textId="0EE39CC9" w:rsidR="00BB6784" w:rsidRDefault="003E0568" w:rsidP="00BB6784">
      <w:r>
        <w:br/>
      </w:r>
      <w:r w:rsidR="00BB6784" w:rsidRPr="00BB6784">
        <w:t>Percebe-se pela explicação e imagem acima</w:t>
      </w:r>
      <w:r w:rsidR="0032572F">
        <w:t xml:space="preserve"> (Figura 4)</w:t>
      </w:r>
      <w:r w:rsidR="00BB6784" w:rsidRPr="00BB6784">
        <w:t xml:space="preserve">, que tudo que tiver </w:t>
      </w:r>
      <w:r w:rsidR="00BB6784" w:rsidRPr="008E7C76">
        <w:rPr>
          <w:i/>
        </w:rPr>
        <w:t>child</w:t>
      </w:r>
      <w:r w:rsidR="00BB6784" w:rsidRPr="00BB6784">
        <w:t xml:space="preserve"> pode haver somente um </w:t>
      </w:r>
      <w:r w:rsidR="00BB6784" w:rsidRPr="008E7C76">
        <w:rPr>
          <w:i/>
        </w:rPr>
        <w:t>Widget</w:t>
      </w:r>
      <w:r w:rsidR="00BB6784" w:rsidRPr="00BB6784">
        <w:t xml:space="preserve"> e o que tiver </w:t>
      </w:r>
      <w:r w:rsidR="00BB6784" w:rsidRPr="008E7C76">
        <w:rPr>
          <w:i/>
        </w:rPr>
        <w:t>children</w:t>
      </w:r>
      <w:r w:rsidR="00BB6784" w:rsidRPr="00BB6784">
        <w:t xml:space="preserve"> pode ser inserir mais de um, porém no nosso exemplo os textos deveriam ficar um em cada linha e para isso, ao invés de chamar de primeiro momento o </w:t>
      </w:r>
      <w:r w:rsidR="00BB6784" w:rsidRPr="008E7C76">
        <w:rPr>
          <w:i/>
        </w:rPr>
        <w:t>Widget</w:t>
      </w:r>
      <w:r w:rsidR="00BB6784" w:rsidRPr="00BB6784">
        <w:t xml:space="preserve"> </w:t>
      </w:r>
      <w:r w:rsidR="00BB6784" w:rsidRPr="008E7C76">
        <w:rPr>
          <w:i/>
        </w:rPr>
        <w:t>Row</w:t>
      </w:r>
      <w:r w:rsidR="00BB6784" w:rsidRPr="00BB6784">
        <w:t xml:space="preserve"> que trabalha na horizontal, podemos chamar o </w:t>
      </w:r>
      <w:r w:rsidR="00BB6784" w:rsidRPr="008E7C76">
        <w:rPr>
          <w:i/>
        </w:rPr>
        <w:t>Widget</w:t>
      </w:r>
      <w:r w:rsidR="00BB6784" w:rsidRPr="00BB6784">
        <w:t xml:space="preserve"> </w:t>
      </w:r>
      <w:r w:rsidR="00BB6784" w:rsidRPr="008E7C76">
        <w:rPr>
          <w:i/>
        </w:rPr>
        <w:t>Column</w:t>
      </w:r>
      <w:r w:rsidR="00BB6784" w:rsidRPr="00BB6784">
        <w:t xml:space="preserve"> que trabalha na vertical e também tem a propriedade </w:t>
      </w:r>
      <w:r w:rsidR="00BB6784" w:rsidRPr="008E7C76">
        <w:rPr>
          <w:i/>
        </w:rPr>
        <w:t>children</w:t>
      </w:r>
      <w:r w:rsidR="00BB6784" w:rsidRPr="00BB6784">
        <w:t xml:space="preserve"> e para cada </w:t>
      </w:r>
      <w:r w:rsidR="00D059AC" w:rsidRPr="00D059AC">
        <w:t>uma</w:t>
      </w:r>
      <w:r w:rsidR="00D059AC">
        <w:t xml:space="preserve"> pode</w:t>
      </w:r>
      <w:r w:rsidR="00BB6784" w:rsidRPr="00BB6784">
        <w:t xml:space="preserve"> ser inserido uma </w:t>
      </w:r>
      <w:r w:rsidR="00BB6784" w:rsidRPr="008E7C76">
        <w:rPr>
          <w:i/>
        </w:rPr>
        <w:t>Row</w:t>
      </w:r>
      <w:r w:rsidR="00BB6784" w:rsidRPr="00BB6784">
        <w:t xml:space="preserve"> e dentro de cada </w:t>
      </w:r>
      <w:r w:rsidR="00BB6784" w:rsidRPr="008E7C76">
        <w:rPr>
          <w:i/>
        </w:rPr>
        <w:t>Row</w:t>
      </w:r>
      <w:r w:rsidR="00BB6784" w:rsidRPr="00BB6784">
        <w:t xml:space="preserve"> inserir um </w:t>
      </w:r>
      <w:r w:rsidR="008A4674">
        <w:t xml:space="preserve">ou mais </w:t>
      </w:r>
      <w:r w:rsidR="00BB6784" w:rsidRPr="00BB6784">
        <w:t>Texto</w:t>
      </w:r>
      <w:r w:rsidR="008A4674">
        <w:t>s</w:t>
      </w:r>
      <w:r w:rsidR="00BB6784" w:rsidRPr="00BB6784">
        <w:t xml:space="preserve">. Segue </w:t>
      </w:r>
      <w:r w:rsidR="00E915AC">
        <w:t>Figura 5</w:t>
      </w:r>
      <w:r w:rsidR="00BB6784" w:rsidRPr="00BB6784">
        <w:t xml:space="preserve"> </w:t>
      </w:r>
      <w:r w:rsidR="00D059AC">
        <w:t>abaixo</w:t>
      </w:r>
      <w:r w:rsidR="00BB6784" w:rsidRPr="00BB6784">
        <w:t xml:space="preserve"> para entendimento</w:t>
      </w:r>
      <w:r w:rsidR="00E915AC">
        <w:t>,</w:t>
      </w:r>
      <w:r w:rsidR="00BB6784" w:rsidRPr="00BB6784">
        <w:t xml:space="preserve"> onde laranja claro é o Container, azul claro é a </w:t>
      </w:r>
      <w:r w:rsidR="00BB6784" w:rsidRPr="008E7C76">
        <w:rPr>
          <w:i/>
        </w:rPr>
        <w:t>Column</w:t>
      </w:r>
      <w:r w:rsidR="00BB6784" w:rsidRPr="00BB6784">
        <w:t xml:space="preserve"> e as </w:t>
      </w:r>
      <w:r w:rsidR="00BB6784" w:rsidRPr="008E7C76">
        <w:rPr>
          <w:i/>
        </w:rPr>
        <w:t>Row</w:t>
      </w:r>
      <w:r w:rsidR="00BB6784"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115FE4">
      <w:pPr>
        <w:pStyle w:val="Legenda"/>
      </w:pPr>
      <w:bookmarkStart w:id="21" w:name="_Toc48406084"/>
      <w:bookmarkStart w:id="22" w:name="_Toc4840763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5</w:t>
      </w:r>
      <w:r w:rsidR="003874EB">
        <w:rPr>
          <w:noProof/>
        </w:rPr>
        <w:fldChar w:fldCharType="end"/>
      </w:r>
      <w:r>
        <w:t>: Imagem ilustrativa de hierarquia de Widets</w:t>
      </w:r>
      <w:bookmarkEnd w:id="21"/>
      <w:bookmarkEnd w:id="22"/>
    </w:p>
    <w:p w14:paraId="5C95630D" w14:textId="77777777" w:rsidR="00844600" w:rsidRDefault="00844600" w:rsidP="00844600"/>
    <w:p w14:paraId="6A05D192" w14:textId="429E56CB" w:rsidR="00844600" w:rsidRDefault="00844600" w:rsidP="00844600">
      <w:r w:rsidRPr="00844600">
        <w:t xml:space="preserve">E com isso finalizaríamos nosso exemplo, e ficaria como a </w:t>
      </w:r>
      <w:r w:rsidR="00E159C9">
        <w:t>Figura 6</w:t>
      </w:r>
      <w:r w:rsidRPr="00844600">
        <w:t>:</w:t>
      </w:r>
    </w:p>
    <w:p w14:paraId="7BADB9AF" w14:textId="77777777" w:rsidR="009B41B7" w:rsidRDefault="00AF72AB" w:rsidP="009B41B7">
      <w:pPr>
        <w:keepNext/>
        <w:jc w:val="center"/>
      </w:pPr>
      <w:r w:rsidRPr="00AF72AB">
        <w:rPr>
          <w:noProof/>
          <w:lang w:eastAsia="pt-BR"/>
        </w:rPr>
        <w:drawing>
          <wp:inline distT="0" distB="0" distL="0" distR="0" wp14:anchorId="6090D85B" wp14:editId="10CCA51C">
            <wp:extent cx="1747188" cy="3600000"/>
            <wp:effectExtent l="0" t="0" r="5715"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7188" cy="3600000"/>
                    </a:xfrm>
                    <a:prstGeom prst="rect">
                      <a:avLst/>
                    </a:prstGeom>
                  </pic:spPr>
                </pic:pic>
              </a:graphicData>
            </a:graphic>
          </wp:inline>
        </w:drawing>
      </w:r>
    </w:p>
    <w:p w14:paraId="5BDF9ACD" w14:textId="19DE4130" w:rsidR="00844600" w:rsidRDefault="009B41B7" w:rsidP="00115FE4">
      <w:pPr>
        <w:pStyle w:val="Legenda"/>
      </w:pPr>
      <w:bookmarkStart w:id="23" w:name="_Toc48406085"/>
      <w:bookmarkStart w:id="24" w:name="_Toc4840764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6</w:t>
      </w:r>
      <w:r w:rsidR="003874EB">
        <w:rPr>
          <w:noProof/>
        </w:rPr>
        <w:fldChar w:fldCharType="end"/>
      </w:r>
      <w:r>
        <w:t>: Interface gráfica dos textos em cada linha</w:t>
      </w:r>
      <w:bookmarkEnd w:id="23"/>
      <w:bookmarkEnd w:id="24"/>
    </w:p>
    <w:p w14:paraId="4EF7AB3F" w14:textId="77777777" w:rsidR="00844600" w:rsidRDefault="00844600" w:rsidP="00844600"/>
    <w:p w14:paraId="6C4908FC" w14:textId="6AB3F88D" w:rsidR="004E6D9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terá que analisar qual melhor </w:t>
      </w:r>
      <w:r w:rsidRPr="004952DA">
        <w:rPr>
          <w:i/>
        </w:rPr>
        <w:t>Widget</w:t>
      </w:r>
      <w:r w:rsidRPr="00844600">
        <w:t xml:space="preserve"> para o caso atual dele.</w:t>
      </w:r>
    </w:p>
    <w:p w14:paraId="31E82870" w14:textId="77777777" w:rsidR="00907FB4" w:rsidRDefault="00907FB4" w:rsidP="00844600"/>
    <w:p w14:paraId="46C919D6" w14:textId="77777777" w:rsidR="00907FB4" w:rsidRDefault="00907FB4" w:rsidP="00E420D0">
      <w:pPr>
        <w:pStyle w:val="Ttulo2"/>
      </w:pPr>
      <w:bookmarkStart w:id="25" w:name="_Toc48407678"/>
      <w:r w:rsidRPr="00907FB4">
        <w:t>desenvolvimento</w:t>
      </w:r>
      <w:r>
        <w:t xml:space="preserve"> com flutter</w:t>
      </w:r>
      <w:bookmarkEnd w:id="25"/>
    </w:p>
    <w:p w14:paraId="2BF10946" w14:textId="2625D98E" w:rsidR="00907FB4" w:rsidRDefault="00907FB4" w:rsidP="00907FB4">
      <w:r>
        <w:t xml:space="preserve">Nessa </w:t>
      </w:r>
      <w:r w:rsidR="00794623">
        <w:t>seção</w:t>
      </w:r>
      <w:r>
        <w:t xml:space="preserve"> será apresentada facilidade de desenvolvimento utilizando Flutter, passo a passo como fazer uma interface gráfica de inserção de nome, sobrenome e idade com botão de adicionar, porém sem funcionalidades.</w:t>
      </w:r>
    </w:p>
    <w:p w14:paraId="58FD96CC" w14:textId="6A5A3A94" w:rsidR="00907FB4" w:rsidRDefault="00907FB4" w:rsidP="00907FB4">
      <w:r>
        <w:t xml:space="preserve">Do lado esquerdo ficará o código da aplicação e do lado direito a interface gráfica que é referente ao código lateral, isso será padrão para todas imagens abaixo dentro dessa </w:t>
      </w:r>
      <w:r w:rsidR="00794623">
        <w:t>seção</w:t>
      </w:r>
      <w:r>
        <w:t>.</w:t>
      </w:r>
    </w:p>
    <w:tbl>
      <w:tblPr>
        <w:tblStyle w:val="Tabelacomgrade"/>
        <w:tblW w:w="0" w:type="auto"/>
        <w:tblLook w:val="04A0" w:firstRow="1" w:lastRow="0" w:firstColumn="1" w:lastColumn="0" w:noHBand="0" w:noVBand="1"/>
      </w:tblPr>
      <w:tblGrid>
        <w:gridCol w:w="6886"/>
        <w:gridCol w:w="2734"/>
      </w:tblGrid>
      <w:tr w:rsidR="00907FB4" w14:paraId="10833C2C" w14:textId="77777777" w:rsidTr="001511BB">
        <w:trPr>
          <w:trHeight w:val="6083"/>
        </w:trPr>
        <w:tc>
          <w:tcPr>
            <w:tcW w:w="6877" w:type="dxa"/>
          </w:tcPr>
          <w:p w14:paraId="6FB9FE07" w14:textId="76C0425E" w:rsidR="00907FB4" w:rsidRDefault="00907FB4" w:rsidP="00DD3E0C">
            <w:pPr>
              <w:jc w:val="center"/>
            </w:pPr>
            <w:r w:rsidRPr="00DD3E0C">
              <w:rPr>
                <w:noProof/>
                <w:lang w:eastAsia="pt-BR"/>
              </w:rPr>
              <w:drawing>
                <wp:anchor distT="0" distB="0" distL="114300" distR="114300" simplePos="0" relativeHeight="251664384" behindDoc="0" locked="0" layoutInCell="1" allowOverlap="1" wp14:anchorId="2112305F" wp14:editId="668ACA79">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6">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r w:rsidR="00DD3E0C">
              <w:rPr>
                <w:sz w:val="20"/>
              </w:rPr>
              <w:t xml:space="preserve">a) </w:t>
            </w:r>
            <w:r w:rsidR="00DD3E0C" w:rsidRPr="00DD3E0C">
              <w:rPr>
                <w:sz w:val="20"/>
              </w:rPr>
              <w:t>Código inicial</w:t>
            </w:r>
          </w:p>
        </w:tc>
        <w:tc>
          <w:tcPr>
            <w:tcW w:w="2734" w:type="dxa"/>
          </w:tcPr>
          <w:p w14:paraId="4D535225" w14:textId="4D34EC99" w:rsidR="00907FB4" w:rsidRDefault="00907FB4" w:rsidP="00DD3E0C">
            <w:pPr>
              <w:keepNext/>
              <w:jc w:val="center"/>
            </w:pPr>
            <w:r w:rsidRPr="00DD3E0C">
              <w:rPr>
                <w:noProof/>
                <w:lang w:eastAsia="pt-BR"/>
              </w:rPr>
              <w:drawing>
                <wp:anchor distT="0" distB="0" distL="114300" distR="114300" simplePos="0" relativeHeight="251663360" behindDoc="0" locked="0" layoutInCell="1" allowOverlap="1" wp14:anchorId="2BFE929D" wp14:editId="0A1F83ED">
                  <wp:simplePos x="0" y="0"/>
                  <wp:positionH relativeFrom="margin">
                    <wp:posOffset>40971</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r w:rsidR="00DD3E0C">
              <w:rPr>
                <w:sz w:val="20"/>
              </w:rPr>
              <w:t xml:space="preserve">b) </w:t>
            </w:r>
            <w:r w:rsidR="00DD3E0C" w:rsidRPr="00DD3E0C">
              <w:rPr>
                <w:sz w:val="20"/>
              </w:rPr>
              <w:t>Interface gráfica do aplicativo</w:t>
            </w:r>
          </w:p>
        </w:tc>
      </w:tr>
    </w:tbl>
    <w:p w14:paraId="15A81896" w14:textId="253A1CF4" w:rsidR="00907FB4" w:rsidRDefault="001511BB" w:rsidP="00115FE4">
      <w:pPr>
        <w:pStyle w:val="Legenda"/>
      </w:pPr>
      <w:r>
        <w:br/>
      </w:r>
      <w:bookmarkStart w:id="26" w:name="_Toc48406086"/>
      <w:bookmarkStart w:id="27" w:name="_Toc48407641"/>
      <w:r w:rsidR="00DD3E0C" w:rsidRPr="00701C24">
        <w:t xml:space="preserve">Figura </w:t>
      </w:r>
      <w:fldSimple w:instr=" SEQ Figura \* ARABIC ">
        <w:r w:rsidR="0051122A">
          <w:rPr>
            <w:noProof/>
          </w:rPr>
          <w:t>7</w:t>
        </w:r>
      </w:fldSimple>
      <w:r w:rsidR="00DD3E0C" w:rsidRPr="00701C24">
        <w:t>: Código e interface inicial</w:t>
      </w:r>
      <w:bookmarkEnd w:id="26"/>
      <w:bookmarkEnd w:id="27"/>
      <w:r w:rsidR="00DD3E0C" w:rsidRPr="00701C24">
        <w:br/>
      </w:r>
    </w:p>
    <w:p w14:paraId="6CC3F999" w14:textId="563CA36F" w:rsidR="00907FB4" w:rsidRDefault="00907FB4" w:rsidP="00907FB4">
      <w:r>
        <w:t xml:space="preserve">Como </w:t>
      </w:r>
      <w:r w:rsidR="00686604">
        <w:t>ilustrado</w:t>
      </w:r>
      <w:r>
        <w:t xml:space="preserve"> na </w:t>
      </w:r>
      <w:r w:rsidR="00AF7466">
        <w:t>imagem</w:t>
      </w:r>
      <w:r>
        <w:t xml:space="preserve"> </w:t>
      </w:r>
      <w:r w:rsidR="00686604">
        <w:t>acima (</w:t>
      </w:r>
      <w:r w:rsidR="00536305">
        <w:t>Figura 7</w:t>
      </w:r>
      <w:r w:rsidR="00B92701">
        <w:t>)</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w:t>
      </w:r>
      <w:r>
        <w:lastRenderedPageBreak/>
        <w:t>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6279"/>
        <w:gridCol w:w="3349"/>
      </w:tblGrid>
      <w:tr w:rsidR="00907FB4" w14:paraId="4AD27516" w14:textId="77777777" w:rsidTr="00C668C7">
        <w:tc>
          <w:tcPr>
            <w:tcW w:w="4814" w:type="dxa"/>
          </w:tcPr>
          <w:p w14:paraId="0D2C8E92" w14:textId="18E5F956" w:rsidR="00907FB4" w:rsidRDefault="00907FB4" w:rsidP="007A3662">
            <w:pPr>
              <w:jc w:val="center"/>
            </w:pPr>
            <w:r w:rsidRPr="007A3662">
              <w:rPr>
                <w:noProof/>
                <w:sz w:val="28"/>
                <w:lang w:eastAsia="pt-BR"/>
              </w:rPr>
              <w:drawing>
                <wp:anchor distT="0" distB="0" distL="114300" distR="114300" simplePos="0" relativeHeight="251665408" behindDoc="0" locked="0" layoutInCell="1" allowOverlap="1" wp14:anchorId="453C487B" wp14:editId="0BA33F64">
                  <wp:simplePos x="0" y="0"/>
                  <wp:positionH relativeFrom="column">
                    <wp:posOffset>1905</wp:posOffset>
                  </wp:positionH>
                  <wp:positionV relativeFrom="paragraph">
                    <wp:posOffset>89535</wp:posOffset>
                  </wp:positionV>
                  <wp:extent cx="3850005" cy="2240280"/>
                  <wp:effectExtent l="0" t="0" r="0" b="762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8">
                            <a:extLst>
                              <a:ext uri="{28A0092B-C50C-407E-A947-70E740481C1C}">
                                <a14:useLocalDpi xmlns:a14="http://schemas.microsoft.com/office/drawing/2010/main" val="0"/>
                              </a:ext>
                            </a:extLst>
                          </a:blip>
                          <a:stretch>
                            <a:fillRect/>
                          </a:stretch>
                        </pic:blipFill>
                        <pic:spPr>
                          <a:xfrm>
                            <a:off x="0" y="0"/>
                            <a:ext cx="3850005" cy="2240280"/>
                          </a:xfrm>
                          <a:prstGeom prst="rect">
                            <a:avLst/>
                          </a:prstGeom>
                        </pic:spPr>
                      </pic:pic>
                    </a:graphicData>
                  </a:graphic>
                  <wp14:sizeRelH relativeFrom="margin">
                    <wp14:pctWidth>0</wp14:pctWidth>
                  </wp14:sizeRelH>
                  <wp14:sizeRelV relativeFrom="margin">
                    <wp14:pctHeight>0</wp14:pctHeight>
                  </wp14:sizeRelV>
                </wp:anchor>
              </w:drawing>
            </w:r>
            <w:r w:rsidR="007A3662" w:rsidRPr="007A3662">
              <w:rPr>
                <w:sz w:val="20"/>
              </w:rPr>
              <w:t>a) Código de inserção da AppBar</w:t>
            </w:r>
          </w:p>
        </w:tc>
        <w:tc>
          <w:tcPr>
            <w:tcW w:w="4814" w:type="dxa"/>
          </w:tcPr>
          <w:p w14:paraId="016640D9" w14:textId="7DB0833D" w:rsidR="00907FB4" w:rsidRDefault="00012FC1" w:rsidP="00012FC1">
            <w:pPr>
              <w:keepNext/>
              <w:jc w:val="center"/>
            </w:pPr>
            <w:r>
              <w:rPr>
                <w:noProof/>
                <w:lang w:eastAsia="pt-BR"/>
              </w:rPr>
              <w:drawing>
                <wp:anchor distT="0" distB="0" distL="114300" distR="114300" simplePos="0" relativeHeight="251666432" behindDoc="0" locked="0" layoutInCell="1" allowOverlap="1" wp14:anchorId="32177A6B" wp14:editId="0A176C64">
                  <wp:simplePos x="0" y="0"/>
                  <wp:positionH relativeFrom="column">
                    <wp:posOffset>459172</wp:posOffset>
                  </wp:positionH>
                  <wp:positionV relativeFrom="paragraph">
                    <wp:posOffset>65405</wp:posOffset>
                  </wp:positionV>
                  <wp:extent cx="1066165" cy="2309495"/>
                  <wp:effectExtent l="0" t="0" r="63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165" cy="2309495"/>
                          </a:xfrm>
                          <a:prstGeom prst="rect">
                            <a:avLst/>
                          </a:prstGeom>
                        </pic:spPr>
                      </pic:pic>
                    </a:graphicData>
                  </a:graphic>
                  <wp14:sizeRelH relativeFrom="margin">
                    <wp14:pctWidth>0</wp14:pctWidth>
                  </wp14:sizeRelH>
                  <wp14:sizeRelV relativeFrom="margin">
                    <wp14:pctHeight>0</wp14:pctHeight>
                  </wp14:sizeRelV>
                </wp:anchor>
              </w:drawing>
            </w:r>
            <w:r w:rsidR="007A3662">
              <w:rPr>
                <w:sz w:val="20"/>
              </w:rPr>
              <w:t>b</w:t>
            </w:r>
            <w:r w:rsidR="007A3662" w:rsidRPr="007A3662">
              <w:rPr>
                <w:sz w:val="20"/>
              </w:rPr>
              <w:t xml:space="preserve">) </w:t>
            </w:r>
            <w:r w:rsidR="007A3662" w:rsidRPr="007A3662">
              <w:rPr>
                <w:sz w:val="20"/>
              </w:rPr>
              <w:t>Interface gráfica da AppBar</w:t>
            </w:r>
          </w:p>
        </w:tc>
      </w:tr>
    </w:tbl>
    <w:p w14:paraId="06E2A5F0" w14:textId="43EF24E1" w:rsidR="00907FB4" w:rsidRDefault="007A3662" w:rsidP="00115FE4">
      <w:pPr>
        <w:pStyle w:val="Legenda"/>
      </w:pPr>
      <w:r>
        <w:br/>
      </w:r>
      <w:bookmarkStart w:id="28" w:name="_Toc48406087"/>
      <w:bookmarkStart w:id="29" w:name="_Toc48407642"/>
      <w:r w:rsidRPr="00701C24">
        <w:t xml:space="preserve">Figura </w:t>
      </w:r>
      <w:fldSimple w:instr=" SEQ Figura \* ARABIC ">
        <w:r w:rsidR="0051122A">
          <w:rPr>
            <w:noProof/>
          </w:rPr>
          <w:t>8</w:t>
        </w:r>
      </w:fldSimple>
      <w:r w:rsidRPr="00701C24">
        <w:t xml:space="preserve">: Inserção </w:t>
      </w:r>
      <w:r w:rsidR="007C1B60">
        <w:t>da AppBar</w:t>
      </w:r>
      <w:bookmarkEnd w:id="28"/>
      <w:bookmarkEnd w:id="29"/>
      <w:r w:rsidRPr="00701C24">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1F674AB2"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 rodando instantaneamente no aplicativo em depuração.</w:t>
      </w:r>
    </w:p>
    <w:tbl>
      <w:tblPr>
        <w:tblStyle w:val="Tabelacomgrade"/>
        <w:tblW w:w="0" w:type="auto"/>
        <w:tblLook w:val="04A0" w:firstRow="1" w:lastRow="0" w:firstColumn="1" w:lastColumn="0" w:noHBand="0" w:noVBand="1"/>
      </w:tblPr>
      <w:tblGrid>
        <w:gridCol w:w="5796"/>
        <w:gridCol w:w="3832"/>
      </w:tblGrid>
      <w:tr w:rsidR="00907FB4" w14:paraId="3D62EFDE" w14:textId="77777777" w:rsidTr="00C668C7">
        <w:tc>
          <w:tcPr>
            <w:tcW w:w="4814" w:type="dxa"/>
          </w:tcPr>
          <w:p w14:paraId="55684396" w14:textId="77777777" w:rsidR="00907FB4" w:rsidRDefault="00907FB4" w:rsidP="00764078">
            <w:pPr>
              <w:keepNext/>
              <w:jc w:val="center"/>
            </w:pPr>
            <w:r>
              <w:rPr>
                <w:b/>
                <w:noProof/>
                <w:sz w:val="18"/>
                <w:lang w:eastAsia="pt-BR"/>
              </w:rPr>
              <w:lastRenderedPageBreak/>
              <w:drawing>
                <wp:inline distT="0" distB="0" distL="0" distR="0" wp14:anchorId="6C76CA03" wp14:editId="7CBE8E2A">
                  <wp:extent cx="3543300" cy="28196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0">
                            <a:extLst>
                              <a:ext uri="{28A0092B-C50C-407E-A947-70E740481C1C}">
                                <a14:useLocalDpi xmlns:a14="http://schemas.microsoft.com/office/drawing/2010/main" val="0"/>
                              </a:ext>
                            </a:extLst>
                          </a:blip>
                          <a:stretch>
                            <a:fillRect/>
                          </a:stretch>
                        </pic:blipFill>
                        <pic:spPr>
                          <a:xfrm>
                            <a:off x="0" y="0"/>
                            <a:ext cx="3543300" cy="2819602"/>
                          </a:xfrm>
                          <a:prstGeom prst="rect">
                            <a:avLst/>
                          </a:prstGeom>
                        </pic:spPr>
                      </pic:pic>
                    </a:graphicData>
                  </a:graphic>
                </wp:inline>
              </w:drawing>
            </w:r>
          </w:p>
          <w:p w14:paraId="6E2E546E" w14:textId="08EDDF2A" w:rsidR="00764078" w:rsidRDefault="00764078" w:rsidP="00764078">
            <w:pPr>
              <w:keepNext/>
              <w:jc w:val="center"/>
            </w:pPr>
            <w:r w:rsidRPr="00764078">
              <w:rPr>
                <w:sz w:val="20"/>
              </w:rPr>
              <w:t>a) Código de inserção do ícone menu</w:t>
            </w: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4FA90811">
                  <wp:extent cx="1301277" cy="2819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1706" cy="2841997"/>
                          </a:xfrm>
                          <a:prstGeom prst="rect">
                            <a:avLst/>
                          </a:prstGeom>
                        </pic:spPr>
                      </pic:pic>
                    </a:graphicData>
                  </a:graphic>
                </wp:inline>
              </w:drawing>
            </w:r>
          </w:p>
          <w:p w14:paraId="172187BA" w14:textId="7C5B362F" w:rsidR="00907FB4" w:rsidRDefault="00764078" w:rsidP="00115FE4">
            <w:pPr>
              <w:pStyle w:val="Legenda"/>
            </w:pPr>
            <w:r>
              <w:t>b</w:t>
            </w:r>
            <w:r w:rsidR="00701C24">
              <w:t xml:space="preserve">) </w:t>
            </w:r>
            <w:r w:rsidRPr="00764078">
              <w:t>Código de inserção do ícone menu</w:t>
            </w:r>
          </w:p>
          <w:p w14:paraId="36F7040B" w14:textId="2DE39BE4" w:rsidR="00764078" w:rsidRPr="00764078" w:rsidRDefault="00764078" w:rsidP="00764078"/>
        </w:tc>
      </w:tr>
    </w:tbl>
    <w:p w14:paraId="1798E846" w14:textId="4F1742DA" w:rsidR="00907FB4" w:rsidRDefault="00764078" w:rsidP="00115FE4">
      <w:pPr>
        <w:pStyle w:val="Legenda"/>
      </w:pPr>
      <w:r>
        <w:br/>
      </w:r>
      <w:bookmarkStart w:id="30" w:name="_Toc48406088"/>
      <w:bookmarkStart w:id="31" w:name="_Toc48407643"/>
      <w:r w:rsidRPr="00701C24">
        <w:t xml:space="preserve">Figura </w:t>
      </w:r>
      <w:fldSimple w:instr=" SEQ Figura \* ARABIC ">
        <w:r w:rsidR="0051122A">
          <w:rPr>
            <w:noProof/>
          </w:rPr>
          <w:t>9</w:t>
        </w:r>
      </w:fldSimple>
      <w:r w:rsidRPr="00701C24">
        <w:t>: Inserção do ícone</w:t>
      </w:r>
      <w:bookmarkEnd w:id="30"/>
      <w:bookmarkEnd w:id="31"/>
      <w:r w:rsidRPr="00701C24">
        <w:br/>
      </w:r>
      <w:r>
        <w:br/>
      </w:r>
    </w:p>
    <w:p w14:paraId="601389FD" w14:textId="0C2586A2" w:rsidR="00907FB4" w:rsidRPr="00BC1A1A" w:rsidRDefault="00C668C7" w:rsidP="00907FB4">
      <w:pPr>
        <w:jc w:val="left"/>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que é 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4814"/>
        <w:gridCol w:w="4814"/>
      </w:tblGrid>
      <w:tr w:rsidR="007A6123" w14:paraId="2CF0DA75" w14:textId="77777777" w:rsidTr="00C668C7">
        <w:tc>
          <w:tcPr>
            <w:tcW w:w="4814" w:type="dxa"/>
          </w:tcPr>
          <w:p w14:paraId="488509B6" w14:textId="77777777" w:rsidR="00907FB4" w:rsidRDefault="00907FB4" w:rsidP="00115FE4">
            <w:pPr>
              <w:keepNext/>
              <w:jc w:val="center"/>
            </w:pPr>
            <w:r>
              <w:rPr>
                <w:b/>
                <w:noProof/>
                <w:sz w:val="18"/>
                <w:lang w:eastAsia="pt-BR"/>
              </w:rPr>
              <w:drawing>
                <wp:inline distT="0" distB="0" distL="0" distR="0" wp14:anchorId="270C13D5" wp14:editId="614C6034">
                  <wp:extent cx="2806253" cy="258882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2">
                            <a:extLst>
                              <a:ext uri="{28A0092B-C50C-407E-A947-70E740481C1C}">
                                <a14:useLocalDpi xmlns:a14="http://schemas.microsoft.com/office/drawing/2010/main" val="0"/>
                              </a:ext>
                            </a:extLst>
                          </a:blip>
                          <a:stretch>
                            <a:fillRect/>
                          </a:stretch>
                        </pic:blipFill>
                        <pic:spPr>
                          <a:xfrm>
                            <a:off x="0" y="0"/>
                            <a:ext cx="2851656" cy="2630706"/>
                          </a:xfrm>
                          <a:prstGeom prst="rect">
                            <a:avLst/>
                          </a:prstGeom>
                        </pic:spPr>
                      </pic:pic>
                    </a:graphicData>
                  </a:graphic>
                </wp:inline>
              </w:drawing>
            </w:r>
          </w:p>
          <w:p w14:paraId="1930121B" w14:textId="44DC3F22" w:rsidR="00115FE4" w:rsidRPr="00115FE4" w:rsidRDefault="00115FE4" w:rsidP="00115FE4">
            <w:pPr>
              <w:keepNext/>
              <w:jc w:val="center"/>
            </w:pPr>
            <w:r w:rsidRPr="00115FE4">
              <w:rPr>
                <w:sz w:val="20"/>
              </w:rPr>
              <w:t>a) Código de alteração de cor do ícone menu</w:t>
            </w:r>
          </w:p>
        </w:tc>
        <w:tc>
          <w:tcPr>
            <w:tcW w:w="4814" w:type="dxa"/>
          </w:tcPr>
          <w:p w14:paraId="2825F111" w14:textId="77777777" w:rsidR="00907FB4" w:rsidRDefault="00907FB4" w:rsidP="00115FE4">
            <w:pPr>
              <w:keepNext/>
              <w:jc w:val="center"/>
            </w:pPr>
            <w:r>
              <w:rPr>
                <w:b/>
                <w:noProof/>
                <w:sz w:val="18"/>
                <w:lang w:eastAsia="pt-BR"/>
              </w:rPr>
              <w:drawing>
                <wp:inline distT="0" distB="0" distL="0" distR="0" wp14:anchorId="5A6A07F1" wp14:editId="02283A26">
                  <wp:extent cx="1052349" cy="2280062"/>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4148" cy="2327293"/>
                          </a:xfrm>
                          <a:prstGeom prst="rect">
                            <a:avLst/>
                          </a:prstGeom>
                        </pic:spPr>
                      </pic:pic>
                    </a:graphicData>
                  </a:graphic>
                </wp:inline>
              </w:drawing>
            </w:r>
          </w:p>
          <w:p w14:paraId="1E1F2C3D" w14:textId="506ECC6C" w:rsidR="00115FE4" w:rsidRDefault="00115FE4" w:rsidP="00115FE4">
            <w:pPr>
              <w:keepNext/>
              <w:jc w:val="center"/>
            </w:pPr>
            <w:r w:rsidRPr="00115FE4">
              <w:rPr>
                <w:sz w:val="20"/>
              </w:rPr>
              <w:t>b) Interface gráfica da alteração de cor do ícone menu</w:t>
            </w:r>
          </w:p>
        </w:tc>
      </w:tr>
    </w:tbl>
    <w:p w14:paraId="2EF97A1F" w14:textId="29932BCA" w:rsidR="00907FB4" w:rsidRPr="00115FE4" w:rsidRDefault="00115FE4" w:rsidP="00115FE4">
      <w:pPr>
        <w:pStyle w:val="Legenda"/>
      </w:pPr>
      <w:r>
        <w:br/>
      </w:r>
      <w:bookmarkStart w:id="32" w:name="_Toc48406089"/>
      <w:bookmarkStart w:id="33" w:name="_Toc48407644"/>
      <w:r w:rsidRPr="00115FE4">
        <w:t xml:space="preserve">Figura </w:t>
      </w:r>
      <w:fldSimple w:instr=" SEQ Figura \* ARABIC ">
        <w:r w:rsidR="0051122A">
          <w:rPr>
            <w:noProof/>
          </w:rPr>
          <w:t>10</w:t>
        </w:r>
      </w:fldSimple>
      <w:r w:rsidRPr="00115FE4">
        <w:t>: Alteração cor do ícone</w:t>
      </w:r>
      <w:bookmarkEnd w:id="32"/>
      <w:bookmarkEnd w:id="33"/>
    </w:p>
    <w:p w14:paraId="0E03B4A2" w14:textId="77777777" w:rsidR="00115FE4" w:rsidRPr="00115FE4" w:rsidRDefault="00115FE4" w:rsidP="00115FE4"/>
    <w:p w14:paraId="33CEB2E8" w14:textId="3B76EE74" w:rsidR="00907FB4" w:rsidRDefault="00907FB4" w:rsidP="00907FB4">
      <w:pPr>
        <w:jc w:val="left"/>
      </w:pPr>
      <w:r>
        <w:lastRenderedPageBreak/>
        <w:t xml:space="preserve">Na </w:t>
      </w:r>
      <w:r w:rsidR="007A6123">
        <w:t>imagem</w:t>
      </w:r>
      <w:r>
        <w:t xml:space="preserve"> </w:t>
      </w:r>
      <w:r w:rsidR="006B1DBF">
        <w:t>d</w:t>
      </w:r>
      <w:r w:rsidR="007A6123">
        <w:t>o</w:t>
      </w:r>
      <w:r w:rsidR="006B1DBF">
        <w:t xml:space="preserve"> código </w:t>
      </w:r>
      <w:r w:rsidR="0001108B">
        <w:t>da página anterior</w:t>
      </w:r>
      <w:r w:rsidR="007A6123">
        <w:t xml:space="preserve"> (Figura 10a)</w:t>
      </w:r>
      <w:r w:rsidR="006B1DBF">
        <w:t>,</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6246"/>
        <w:gridCol w:w="3382"/>
      </w:tblGrid>
      <w:tr w:rsidR="00907FB4" w14:paraId="5DC21589" w14:textId="77777777" w:rsidTr="00C668C7">
        <w:tc>
          <w:tcPr>
            <w:tcW w:w="4814" w:type="dxa"/>
          </w:tcPr>
          <w:p w14:paraId="49CBEFBD" w14:textId="77777777" w:rsidR="00907FB4" w:rsidRDefault="00907FB4" w:rsidP="00CA37F1">
            <w:pPr>
              <w:keepNext/>
              <w:jc w:val="center"/>
            </w:pPr>
            <w:r>
              <w:rPr>
                <w:b/>
                <w:noProof/>
                <w:sz w:val="18"/>
                <w:lang w:eastAsia="pt-BR"/>
              </w:rPr>
              <w:drawing>
                <wp:inline distT="0" distB="0" distL="0" distR="0" wp14:anchorId="427AB424" wp14:editId="597FE15A">
                  <wp:extent cx="3821373" cy="2004654"/>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4">
                            <a:extLst>
                              <a:ext uri="{28A0092B-C50C-407E-A947-70E740481C1C}">
                                <a14:useLocalDpi xmlns:a14="http://schemas.microsoft.com/office/drawing/2010/main" val="0"/>
                              </a:ext>
                            </a:extLst>
                          </a:blip>
                          <a:stretch>
                            <a:fillRect/>
                          </a:stretch>
                        </pic:blipFill>
                        <pic:spPr>
                          <a:xfrm>
                            <a:off x="0" y="0"/>
                            <a:ext cx="3854313" cy="2021934"/>
                          </a:xfrm>
                          <a:prstGeom prst="rect">
                            <a:avLst/>
                          </a:prstGeom>
                        </pic:spPr>
                      </pic:pic>
                    </a:graphicData>
                  </a:graphic>
                </wp:inline>
              </w:drawing>
            </w:r>
          </w:p>
          <w:p w14:paraId="4BDF5F65" w14:textId="14906DA8" w:rsidR="00CA37F1" w:rsidRDefault="00CA37F1" w:rsidP="00CA37F1">
            <w:pPr>
              <w:keepNext/>
              <w:jc w:val="center"/>
            </w:pPr>
            <w:r w:rsidRPr="00CA37F1">
              <w:rPr>
                <w:sz w:val="20"/>
              </w:rPr>
              <w:t>a</w:t>
            </w:r>
            <w:r>
              <w:rPr>
                <w:sz w:val="20"/>
              </w:rPr>
              <w:t>)</w:t>
            </w:r>
            <w:r w:rsidRPr="00CA37F1">
              <w:rPr>
                <w:sz w:val="20"/>
              </w:rPr>
              <w:t xml:space="preserve"> Código de alteração do ícone</w:t>
            </w:r>
          </w:p>
        </w:tc>
        <w:tc>
          <w:tcPr>
            <w:tcW w:w="4814" w:type="dxa"/>
          </w:tcPr>
          <w:p w14:paraId="5E702D9A" w14:textId="77777777" w:rsidR="00907FB4" w:rsidRDefault="00907FB4" w:rsidP="00CA37F1">
            <w:pPr>
              <w:keepNext/>
              <w:jc w:val="center"/>
            </w:pPr>
            <w:r>
              <w:rPr>
                <w:b/>
                <w:noProof/>
                <w:sz w:val="18"/>
                <w:lang w:eastAsia="pt-BR"/>
              </w:rPr>
              <w:drawing>
                <wp:inline distT="0" distB="0" distL="0" distR="0" wp14:anchorId="3ABE88DD" wp14:editId="0BBB5539">
                  <wp:extent cx="888165" cy="1924334"/>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8352" cy="1968072"/>
                          </a:xfrm>
                          <a:prstGeom prst="rect">
                            <a:avLst/>
                          </a:prstGeom>
                        </pic:spPr>
                      </pic:pic>
                    </a:graphicData>
                  </a:graphic>
                </wp:inline>
              </w:drawing>
            </w:r>
          </w:p>
          <w:p w14:paraId="76134EC7" w14:textId="7BF33602" w:rsidR="00CA37F1" w:rsidRDefault="00CA37F1" w:rsidP="00CA37F1">
            <w:pPr>
              <w:keepNext/>
              <w:jc w:val="center"/>
            </w:pPr>
            <w:r w:rsidRPr="00CA37F1">
              <w:rPr>
                <w:sz w:val="20"/>
              </w:rPr>
              <w:t>b</w:t>
            </w:r>
            <w:r>
              <w:rPr>
                <w:sz w:val="20"/>
              </w:rPr>
              <w:t>)</w:t>
            </w:r>
            <w:r w:rsidRPr="00CA37F1">
              <w:rPr>
                <w:sz w:val="20"/>
              </w:rPr>
              <w:t xml:space="preserve"> Interface gráfica da alteração do ícone</w:t>
            </w:r>
          </w:p>
        </w:tc>
      </w:tr>
    </w:tbl>
    <w:p w14:paraId="79C122AD" w14:textId="358316A7" w:rsidR="00907FB4" w:rsidRDefault="00CA37F1" w:rsidP="00CA37F1">
      <w:pPr>
        <w:pStyle w:val="Legenda"/>
      </w:pPr>
      <w:r>
        <w:br/>
      </w:r>
      <w:bookmarkStart w:id="34" w:name="_Toc48406090"/>
      <w:bookmarkStart w:id="35" w:name="_Toc48407645"/>
      <w:r>
        <w:t xml:space="preserve">Figura </w:t>
      </w:r>
      <w:fldSimple w:instr=" SEQ Figura \* ARABIC ">
        <w:r w:rsidR="0051122A">
          <w:rPr>
            <w:noProof/>
          </w:rPr>
          <w:t>11</w:t>
        </w:r>
      </w:fldSimple>
      <w:r>
        <w:t>: Alteração ícone</w:t>
      </w:r>
      <w:bookmarkEnd w:id="34"/>
      <w:bookmarkEnd w:id="35"/>
    </w:p>
    <w:p w14:paraId="0108CDCD" w14:textId="77777777" w:rsidR="00CA37F1" w:rsidRPr="00CA37F1" w:rsidRDefault="00CA37F1" w:rsidP="00CA37F1"/>
    <w:p w14:paraId="015C34FF" w14:textId="33EC3902" w:rsidR="00907FB4" w:rsidRDefault="00907FB4" w:rsidP="00907FB4">
      <w:pPr>
        <w:jc w:val="left"/>
      </w:pPr>
      <w:r>
        <w:t xml:space="preserve">Na </w:t>
      </w:r>
      <w:r w:rsidR="000B3011">
        <w:t>imagem</w:t>
      </w:r>
      <w:r>
        <w:t xml:space="preserve"> </w:t>
      </w:r>
      <w:r w:rsidR="00FE3A96">
        <w:t xml:space="preserve">acima </w:t>
      </w:r>
      <w:r w:rsidR="007A6123">
        <w:t>(Figura 11)</w:t>
      </w:r>
      <w:r w:rsidR="00A1339F">
        <w:t xml:space="preserve"> </w:t>
      </w:r>
      <w:r>
        <w:t xml:space="preserve">é exibida algumas das opções de ícones que começam com a letra </w:t>
      </w:r>
      <w:r w:rsidR="00A1339F">
        <w:t>“</w:t>
      </w:r>
      <w:r>
        <w:t>s</w:t>
      </w:r>
      <w:r w:rsidR="00A1339F">
        <w:t>”</w:t>
      </w:r>
      <w:r>
        <w:t xml:space="preserve">. No próprio site da ferramenta há todas as imagens dos ícones e seus nomes para poder </w:t>
      </w:r>
      <w:r w:rsidR="00A1339F">
        <w:t>ser inserido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4814"/>
        <w:gridCol w:w="4814"/>
      </w:tblGrid>
      <w:tr w:rsidR="00012FC1" w14:paraId="14BDEBE9" w14:textId="77777777" w:rsidTr="00C668C7">
        <w:tc>
          <w:tcPr>
            <w:tcW w:w="4814" w:type="dxa"/>
          </w:tcPr>
          <w:p w14:paraId="1CECCF69" w14:textId="77777777" w:rsidR="00907FB4" w:rsidRDefault="00907FB4" w:rsidP="00340315">
            <w:pPr>
              <w:keepNext/>
              <w:jc w:val="center"/>
            </w:pPr>
            <w:r>
              <w:rPr>
                <w:b/>
                <w:noProof/>
                <w:sz w:val="18"/>
                <w:lang w:eastAsia="pt-BR"/>
              </w:rPr>
              <w:drawing>
                <wp:inline distT="0" distB="0" distL="0" distR="0" wp14:anchorId="0E92C8F1" wp14:editId="449F92CF">
                  <wp:extent cx="2415654" cy="1743664"/>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6">
                            <a:extLst>
                              <a:ext uri="{28A0092B-C50C-407E-A947-70E740481C1C}">
                                <a14:useLocalDpi xmlns:a14="http://schemas.microsoft.com/office/drawing/2010/main" val="0"/>
                              </a:ext>
                            </a:extLst>
                          </a:blip>
                          <a:stretch>
                            <a:fillRect/>
                          </a:stretch>
                        </pic:blipFill>
                        <pic:spPr>
                          <a:xfrm>
                            <a:off x="0" y="0"/>
                            <a:ext cx="2472086" cy="1784398"/>
                          </a:xfrm>
                          <a:prstGeom prst="rect">
                            <a:avLst/>
                          </a:prstGeom>
                        </pic:spPr>
                      </pic:pic>
                    </a:graphicData>
                  </a:graphic>
                </wp:inline>
              </w:drawing>
            </w:r>
          </w:p>
          <w:p w14:paraId="61E9253B" w14:textId="64A91267" w:rsidR="00340315" w:rsidRDefault="00340315" w:rsidP="00340315">
            <w:pPr>
              <w:keepNext/>
              <w:jc w:val="center"/>
            </w:pPr>
            <w:r w:rsidRPr="00340315">
              <w:rPr>
                <w:sz w:val="20"/>
              </w:rPr>
              <w:t>a</w:t>
            </w:r>
            <w:r>
              <w:rPr>
                <w:sz w:val="20"/>
              </w:rPr>
              <w:t>)</w:t>
            </w:r>
            <w:r w:rsidRPr="00340315">
              <w:rPr>
                <w:sz w:val="20"/>
              </w:rPr>
              <w:t xml:space="preserve"> Código da chamada de função de campo de texto</w:t>
            </w:r>
          </w:p>
        </w:tc>
        <w:tc>
          <w:tcPr>
            <w:tcW w:w="4814" w:type="dxa"/>
          </w:tcPr>
          <w:p w14:paraId="03422E09" w14:textId="77777777" w:rsidR="00907FB4" w:rsidRDefault="00907FB4" w:rsidP="00340315">
            <w:pPr>
              <w:keepNext/>
              <w:jc w:val="center"/>
              <w:rPr>
                <w:b/>
                <w:iCs/>
                <w:sz w:val="20"/>
                <w:szCs w:val="18"/>
              </w:rPr>
            </w:pPr>
            <w:r>
              <w:rPr>
                <w:b/>
                <w:noProof/>
                <w:sz w:val="18"/>
                <w:lang w:eastAsia="pt-BR"/>
              </w:rPr>
              <w:drawing>
                <wp:inline distT="0" distB="0" distL="0" distR="0" wp14:anchorId="3FBCE9FA" wp14:editId="2A7F3EAD">
                  <wp:extent cx="850368" cy="1842447"/>
                  <wp:effectExtent l="0" t="0" r="698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76054" cy="1898098"/>
                          </a:xfrm>
                          <a:prstGeom prst="rect">
                            <a:avLst/>
                          </a:prstGeom>
                        </pic:spPr>
                      </pic:pic>
                    </a:graphicData>
                  </a:graphic>
                </wp:inline>
              </w:drawing>
            </w:r>
          </w:p>
          <w:p w14:paraId="48E50357" w14:textId="2DCED04D" w:rsidR="00340315" w:rsidRDefault="00340315" w:rsidP="00340315">
            <w:pPr>
              <w:keepNext/>
              <w:jc w:val="center"/>
            </w:pPr>
            <w:r w:rsidRPr="00340315">
              <w:rPr>
                <w:sz w:val="20"/>
              </w:rPr>
              <w:t>b</w:t>
            </w:r>
            <w:r>
              <w:rPr>
                <w:sz w:val="20"/>
              </w:rPr>
              <w:t>)</w:t>
            </w:r>
            <w:r w:rsidRPr="00340315">
              <w:rPr>
                <w:sz w:val="20"/>
              </w:rPr>
              <w:t xml:space="preserve"> Interface gráfica da inserção do campo de texto</w:t>
            </w:r>
          </w:p>
        </w:tc>
      </w:tr>
    </w:tbl>
    <w:p w14:paraId="5510122D" w14:textId="4FAB66C7" w:rsidR="00907FB4" w:rsidRDefault="00340315" w:rsidP="00340315">
      <w:pPr>
        <w:pStyle w:val="Legenda"/>
      </w:pPr>
      <w:r>
        <w:br/>
      </w:r>
      <w:bookmarkStart w:id="36" w:name="_Toc48406091"/>
      <w:bookmarkStart w:id="37" w:name="_Toc48407646"/>
      <w:r>
        <w:t xml:space="preserve">Figura </w:t>
      </w:r>
      <w:fldSimple w:instr=" SEQ Figura \* ARABIC ">
        <w:r w:rsidR="0051122A">
          <w:rPr>
            <w:noProof/>
          </w:rPr>
          <w:t>12</w:t>
        </w:r>
      </w:fldSimple>
      <w:r>
        <w:t>: Inserção campo de texto</w:t>
      </w:r>
      <w:bookmarkEnd w:id="36"/>
      <w:bookmarkEnd w:id="37"/>
    </w:p>
    <w:p w14:paraId="7D92C2F8" w14:textId="77777777" w:rsidR="00340315" w:rsidRPr="00340315" w:rsidRDefault="00340315" w:rsidP="00340315"/>
    <w:p w14:paraId="64961B97" w14:textId="5E05021D" w:rsidR="00907FB4" w:rsidRDefault="00907FB4" w:rsidP="00907FB4">
      <w:r>
        <w:lastRenderedPageBreak/>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w:t>
      </w:r>
      <w:r w:rsidR="00856A47">
        <w:t>ilustrado</w:t>
      </w:r>
      <w:r>
        <w:t xml:space="preserve"> na</w:t>
      </w:r>
      <w:r w:rsidR="00DC7149">
        <w:t>s</w:t>
      </w:r>
      <w:r>
        <w:t xml:space="preserve"> </w:t>
      </w:r>
      <w:r w:rsidR="00856A47">
        <w:t>imagens</w:t>
      </w:r>
      <w:r>
        <w:t xml:space="preserve"> </w:t>
      </w:r>
      <w:r w:rsidR="0032572F">
        <w:t>das páginas anteriores</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8">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115FE4">
      <w:pPr>
        <w:pStyle w:val="Legenda"/>
      </w:pPr>
      <w:bookmarkStart w:id="38" w:name="_Toc48406092"/>
      <w:bookmarkStart w:id="39" w:name="_Toc4840764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13</w:t>
      </w:r>
      <w:r w:rsidR="003874EB">
        <w:rPr>
          <w:noProof/>
        </w:rPr>
        <w:fldChar w:fldCharType="end"/>
      </w:r>
      <w:r w:rsidRPr="00E71BEC">
        <w:t>: Código da função para inserir campo de texto</w:t>
      </w:r>
      <w:bookmarkEnd w:id="38"/>
      <w:bookmarkEnd w:id="39"/>
    </w:p>
    <w:p w14:paraId="49A013FC" w14:textId="77777777" w:rsidR="007A2FCC" w:rsidRPr="007A2FCC" w:rsidRDefault="007A2FCC" w:rsidP="007A2FCC"/>
    <w:p w14:paraId="3D605F49" w14:textId="77777777" w:rsidR="00907FB4" w:rsidRPr="009A5534" w:rsidRDefault="00907FB4" w:rsidP="00907FB4">
      <w:pPr>
        <w:jc w:val="left"/>
      </w:pPr>
      <w:r>
        <w:t xml:space="preserve">Na função </w:t>
      </w:r>
      <w:r w:rsidRPr="00434F5B">
        <w:rPr>
          <w:b/>
        </w:rPr>
        <w:t>retornaTextField</w:t>
      </w:r>
      <w:r>
        <w:t xml:space="preserve"> é rotornado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5021"/>
        <w:gridCol w:w="4607"/>
      </w:tblGrid>
      <w:tr w:rsidR="005B6B41" w14:paraId="0E93F4FC" w14:textId="77777777" w:rsidTr="00C668C7">
        <w:tc>
          <w:tcPr>
            <w:tcW w:w="4814" w:type="dxa"/>
          </w:tcPr>
          <w:p w14:paraId="6955D3E2" w14:textId="77777777" w:rsidR="00E66D44" w:rsidRDefault="00907FB4" w:rsidP="00E66D44">
            <w:pPr>
              <w:keepNext/>
              <w:jc w:val="center"/>
            </w:pPr>
            <w:r>
              <w:rPr>
                <w:b/>
                <w:noProof/>
                <w:sz w:val="18"/>
                <w:lang w:eastAsia="pt-BR"/>
              </w:rPr>
              <w:drawing>
                <wp:inline distT="0" distB="0" distL="0" distR="0" wp14:anchorId="0D5824F4" wp14:editId="54DFA472">
                  <wp:extent cx="3051544" cy="1804392"/>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29">
                            <a:extLst>
                              <a:ext uri="{28A0092B-C50C-407E-A947-70E740481C1C}">
                                <a14:useLocalDpi xmlns:a14="http://schemas.microsoft.com/office/drawing/2010/main" val="0"/>
                              </a:ext>
                            </a:extLst>
                          </a:blip>
                          <a:stretch>
                            <a:fillRect/>
                          </a:stretch>
                        </pic:blipFill>
                        <pic:spPr>
                          <a:xfrm>
                            <a:off x="0" y="0"/>
                            <a:ext cx="3089994" cy="1827127"/>
                          </a:xfrm>
                          <a:prstGeom prst="rect">
                            <a:avLst/>
                          </a:prstGeom>
                        </pic:spPr>
                      </pic:pic>
                    </a:graphicData>
                  </a:graphic>
                </wp:inline>
              </w:drawing>
            </w:r>
          </w:p>
          <w:p w14:paraId="700B317A" w14:textId="3BA8EAD8" w:rsidR="00E66D44" w:rsidRDefault="00E66D44" w:rsidP="00E66D44">
            <w:pPr>
              <w:keepNext/>
              <w:jc w:val="center"/>
            </w:pPr>
            <w:r w:rsidRPr="00E66D44">
              <w:rPr>
                <w:sz w:val="20"/>
              </w:rPr>
              <w:t>a</w:t>
            </w:r>
            <w:r>
              <w:rPr>
                <w:sz w:val="20"/>
              </w:rPr>
              <w:t>)</w:t>
            </w:r>
            <w:r w:rsidRPr="00E66D44">
              <w:rPr>
                <w:sz w:val="20"/>
              </w:rPr>
              <w:t xml:space="preserve"> Código da inserção do botão flutuante</w:t>
            </w:r>
          </w:p>
        </w:tc>
        <w:tc>
          <w:tcPr>
            <w:tcW w:w="4814" w:type="dxa"/>
          </w:tcPr>
          <w:p w14:paraId="585B7D39" w14:textId="77777777" w:rsidR="00E66D44" w:rsidRDefault="00907FB4" w:rsidP="00E66D44">
            <w:pPr>
              <w:keepNext/>
              <w:jc w:val="center"/>
            </w:pPr>
            <w:r>
              <w:rPr>
                <w:b/>
                <w:noProof/>
                <w:sz w:val="18"/>
                <w:lang w:eastAsia="pt-BR"/>
              </w:rPr>
              <w:drawing>
                <wp:inline distT="0" distB="0" distL="0" distR="0" wp14:anchorId="38412142" wp14:editId="5E5D58E1">
                  <wp:extent cx="770461" cy="166931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6419" cy="1703888"/>
                          </a:xfrm>
                          <a:prstGeom prst="rect">
                            <a:avLst/>
                          </a:prstGeom>
                        </pic:spPr>
                      </pic:pic>
                    </a:graphicData>
                  </a:graphic>
                </wp:inline>
              </w:drawing>
            </w:r>
          </w:p>
          <w:p w14:paraId="634FFC6E" w14:textId="548DCAFB" w:rsidR="00E66D44" w:rsidRDefault="00E66D44" w:rsidP="00E66D44">
            <w:pPr>
              <w:keepNext/>
              <w:jc w:val="center"/>
            </w:pPr>
            <w:r w:rsidRPr="00E66D44">
              <w:rPr>
                <w:sz w:val="20"/>
              </w:rPr>
              <w:t>b</w:t>
            </w:r>
            <w:r>
              <w:rPr>
                <w:sz w:val="20"/>
              </w:rPr>
              <w:t>)</w:t>
            </w:r>
            <w:r w:rsidRPr="00E66D44">
              <w:rPr>
                <w:sz w:val="20"/>
              </w:rPr>
              <w:t xml:space="preserve"> Interface gráfica da inserção do botão flutuante</w:t>
            </w:r>
          </w:p>
        </w:tc>
      </w:tr>
    </w:tbl>
    <w:p w14:paraId="5D2A2609" w14:textId="7DD2139C" w:rsidR="00907FB4" w:rsidRDefault="00E66D44" w:rsidP="00E66D44">
      <w:pPr>
        <w:pStyle w:val="Legenda"/>
      </w:pPr>
      <w:r>
        <w:br/>
      </w:r>
      <w:bookmarkStart w:id="40" w:name="_Toc48406093"/>
      <w:bookmarkStart w:id="41" w:name="_Toc48407648"/>
      <w:r>
        <w:t xml:space="preserve">Figura </w:t>
      </w:r>
      <w:fldSimple w:instr=" SEQ Figura \* ARABIC ">
        <w:r w:rsidR="0051122A">
          <w:rPr>
            <w:noProof/>
          </w:rPr>
          <w:t>14</w:t>
        </w:r>
      </w:fldSimple>
      <w:r>
        <w:t>: Botão flutuante</w:t>
      </w:r>
      <w:bookmarkEnd w:id="40"/>
      <w:bookmarkEnd w:id="41"/>
    </w:p>
    <w:p w14:paraId="7F4731FE" w14:textId="77777777" w:rsidR="00E66D44" w:rsidRPr="00E66D44" w:rsidRDefault="00E66D44" w:rsidP="00E66D44"/>
    <w:p w14:paraId="350213D7" w14:textId="77777777" w:rsidR="00907FB4" w:rsidRPr="007B61CE" w:rsidRDefault="00907FB4" w:rsidP="00907FB4">
      <w:pPr>
        <w:jc w:val="left"/>
      </w:pPr>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 ele sempre ficará fixo. O botão poderá ficar no lado direito, esquerdo ou centro, com qualquer ícone de qualquer cor. </w:t>
      </w:r>
    </w:p>
    <w:tbl>
      <w:tblPr>
        <w:tblStyle w:val="Tabelacomgrade"/>
        <w:tblW w:w="0" w:type="auto"/>
        <w:tblLook w:val="04A0" w:firstRow="1" w:lastRow="0" w:firstColumn="1" w:lastColumn="0" w:noHBand="0" w:noVBand="1"/>
      </w:tblPr>
      <w:tblGrid>
        <w:gridCol w:w="4814"/>
        <w:gridCol w:w="4814"/>
      </w:tblGrid>
      <w:tr w:rsidR="005B6B41" w14:paraId="79F2A246" w14:textId="77777777" w:rsidTr="00C668C7">
        <w:tc>
          <w:tcPr>
            <w:tcW w:w="4814" w:type="dxa"/>
          </w:tcPr>
          <w:p w14:paraId="1C1FD3CA" w14:textId="77777777" w:rsidR="00907FB4" w:rsidRDefault="00907FB4" w:rsidP="00086425">
            <w:pPr>
              <w:keepNext/>
              <w:jc w:val="center"/>
            </w:pPr>
            <w:r>
              <w:rPr>
                <w:b/>
                <w:noProof/>
                <w:sz w:val="18"/>
                <w:lang w:eastAsia="pt-BR"/>
              </w:rPr>
              <w:lastRenderedPageBreak/>
              <w:drawing>
                <wp:inline distT="0" distB="0" distL="0" distR="0" wp14:anchorId="2E25A1D4" wp14:editId="42712E97">
                  <wp:extent cx="2030819" cy="1943283"/>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1">
                            <a:extLst>
                              <a:ext uri="{28A0092B-C50C-407E-A947-70E740481C1C}">
                                <a14:useLocalDpi xmlns:a14="http://schemas.microsoft.com/office/drawing/2010/main" val="0"/>
                              </a:ext>
                            </a:extLst>
                          </a:blip>
                          <a:stretch>
                            <a:fillRect/>
                          </a:stretch>
                        </pic:blipFill>
                        <pic:spPr>
                          <a:xfrm>
                            <a:off x="0" y="0"/>
                            <a:ext cx="2045096" cy="1956945"/>
                          </a:xfrm>
                          <a:prstGeom prst="rect">
                            <a:avLst/>
                          </a:prstGeom>
                        </pic:spPr>
                      </pic:pic>
                    </a:graphicData>
                  </a:graphic>
                </wp:inline>
              </w:drawing>
            </w:r>
          </w:p>
          <w:p w14:paraId="7FE08085" w14:textId="78BBAFDA" w:rsidR="00086425" w:rsidRDefault="00086425" w:rsidP="00086425">
            <w:pPr>
              <w:keepNext/>
              <w:jc w:val="center"/>
            </w:pPr>
            <w:r w:rsidRPr="00086425">
              <w:rPr>
                <w:sz w:val="20"/>
              </w:rPr>
              <w:t>a</w:t>
            </w:r>
            <w:r>
              <w:rPr>
                <w:sz w:val="20"/>
              </w:rPr>
              <w:t>)</w:t>
            </w:r>
            <w:r w:rsidRPr="00086425">
              <w:rPr>
                <w:sz w:val="20"/>
              </w:rPr>
              <w:t xml:space="preserve"> Código da inserção da barra inferior de navegação</w:t>
            </w:r>
          </w:p>
        </w:tc>
        <w:tc>
          <w:tcPr>
            <w:tcW w:w="4814" w:type="dxa"/>
          </w:tcPr>
          <w:p w14:paraId="24C58C38" w14:textId="77777777" w:rsidR="00907FB4" w:rsidRDefault="00907FB4" w:rsidP="00086425">
            <w:pPr>
              <w:keepNext/>
              <w:jc w:val="center"/>
            </w:pPr>
            <w:r>
              <w:rPr>
                <w:b/>
                <w:noProof/>
                <w:sz w:val="18"/>
                <w:lang w:eastAsia="pt-BR"/>
              </w:rPr>
              <w:drawing>
                <wp:inline distT="0" distB="0" distL="0" distR="0" wp14:anchorId="3AAD0456" wp14:editId="6338E842">
                  <wp:extent cx="907869" cy="1967023"/>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3287" cy="1978761"/>
                          </a:xfrm>
                          <a:prstGeom prst="rect">
                            <a:avLst/>
                          </a:prstGeom>
                        </pic:spPr>
                      </pic:pic>
                    </a:graphicData>
                  </a:graphic>
                </wp:inline>
              </w:drawing>
            </w:r>
          </w:p>
          <w:p w14:paraId="7FFBCCF4" w14:textId="4ED2CD1D" w:rsidR="00086425" w:rsidRDefault="00086425" w:rsidP="00086425">
            <w:pPr>
              <w:keepNext/>
              <w:jc w:val="center"/>
            </w:pPr>
            <w:r w:rsidRPr="00086425">
              <w:rPr>
                <w:sz w:val="20"/>
              </w:rPr>
              <w:t>b</w:t>
            </w:r>
            <w:r>
              <w:rPr>
                <w:sz w:val="20"/>
              </w:rPr>
              <w:t>)</w:t>
            </w:r>
            <w:r w:rsidRPr="00086425">
              <w:rPr>
                <w:sz w:val="20"/>
              </w:rPr>
              <w:t xml:space="preserve"> Interface gráfica da inserção da barra inferior de navegação</w:t>
            </w:r>
          </w:p>
        </w:tc>
      </w:tr>
    </w:tbl>
    <w:p w14:paraId="6C485E86" w14:textId="0DAA28F9" w:rsidR="00907FB4" w:rsidRDefault="00086425" w:rsidP="00086425">
      <w:pPr>
        <w:pStyle w:val="Legenda"/>
      </w:pPr>
      <w:r>
        <w:br/>
      </w:r>
      <w:bookmarkStart w:id="42" w:name="_Toc48406094"/>
      <w:bookmarkStart w:id="43" w:name="_Toc48407649"/>
      <w:r>
        <w:t xml:space="preserve">Figura </w:t>
      </w:r>
      <w:fldSimple w:instr=" SEQ Figura \* ARABIC ">
        <w:r w:rsidR="0051122A">
          <w:rPr>
            <w:noProof/>
          </w:rPr>
          <w:t>15</w:t>
        </w:r>
      </w:fldSimple>
      <w:r>
        <w:t>: Barra inferior de navegação</w:t>
      </w:r>
      <w:bookmarkEnd w:id="42"/>
      <w:bookmarkEnd w:id="43"/>
    </w:p>
    <w:p w14:paraId="53F293E0" w14:textId="77777777" w:rsidR="00086425" w:rsidRPr="00086425" w:rsidRDefault="00086425" w:rsidP="00086425"/>
    <w:p w14:paraId="2F5F27B4" w14:textId="5525FCF4" w:rsidR="00907FB4" w:rsidRPr="00BC079A" w:rsidRDefault="00907FB4" w:rsidP="00907FB4">
      <w:pPr>
        <w:jc w:val="left"/>
      </w:pPr>
      <w:r w:rsidRPr="00BC079A">
        <w:t>Para deixar o aplicativo de exibição mais elegante, foi inserido</w:t>
      </w:r>
      <w:r>
        <w:t xml:space="preserve"> como mostra</w:t>
      </w:r>
      <w:r w:rsidR="003A372B">
        <w:t xml:space="preserve"> Figura 15 acima,</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isso </w:t>
      </w:r>
      <w:r>
        <w:t xml:space="preserve">tem resolução e </w:t>
      </w:r>
      <w:r w:rsidRPr="00BC079A">
        <w:t xml:space="preserve">será </w:t>
      </w:r>
      <w:r>
        <w:t>exibido na próxima imagem.</w:t>
      </w:r>
    </w:p>
    <w:tbl>
      <w:tblPr>
        <w:tblStyle w:val="Tabelacomgrade"/>
        <w:tblW w:w="0" w:type="auto"/>
        <w:tblLook w:val="04A0" w:firstRow="1" w:lastRow="0" w:firstColumn="1" w:lastColumn="0" w:noHBand="0" w:noVBand="1"/>
      </w:tblPr>
      <w:tblGrid>
        <w:gridCol w:w="5976"/>
        <w:gridCol w:w="3652"/>
      </w:tblGrid>
      <w:tr w:rsidR="00907FB4" w14:paraId="0C4A337C" w14:textId="77777777" w:rsidTr="00C668C7">
        <w:tc>
          <w:tcPr>
            <w:tcW w:w="4814" w:type="dxa"/>
          </w:tcPr>
          <w:p w14:paraId="5F5517C2" w14:textId="77777777" w:rsidR="00907FB4" w:rsidRDefault="00907FB4" w:rsidP="00A93CE4">
            <w:pPr>
              <w:keepNext/>
              <w:jc w:val="center"/>
            </w:pPr>
            <w:r>
              <w:rPr>
                <w:b/>
                <w:noProof/>
                <w:sz w:val="18"/>
                <w:lang w:eastAsia="pt-BR"/>
              </w:rPr>
              <w:drawing>
                <wp:inline distT="0" distB="0" distL="0" distR="0" wp14:anchorId="0F71C23C" wp14:editId="53BF620B">
                  <wp:extent cx="3657600" cy="221740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3">
                            <a:extLst>
                              <a:ext uri="{28A0092B-C50C-407E-A947-70E740481C1C}">
                                <a14:useLocalDpi xmlns:a14="http://schemas.microsoft.com/office/drawing/2010/main" val="0"/>
                              </a:ext>
                            </a:extLst>
                          </a:blip>
                          <a:stretch>
                            <a:fillRect/>
                          </a:stretch>
                        </pic:blipFill>
                        <pic:spPr>
                          <a:xfrm>
                            <a:off x="0" y="0"/>
                            <a:ext cx="3671522" cy="2225846"/>
                          </a:xfrm>
                          <a:prstGeom prst="rect">
                            <a:avLst/>
                          </a:prstGeom>
                        </pic:spPr>
                      </pic:pic>
                    </a:graphicData>
                  </a:graphic>
                </wp:inline>
              </w:drawing>
            </w:r>
          </w:p>
          <w:p w14:paraId="68499E2E" w14:textId="2EED1E5E" w:rsidR="00A93CE4" w:rsidRDefault="00A93CE4" w:rsidP="00A93CE4">
            <w:pPr>
              <w:keepNext/>
              <w:jc w:val="center"/>
            </w:pPr>
            <w:r w:rsidRPr="00A93CE4">
              <w:rPr>
                <w:sz w:val="20"/>
              </w:rPr>
              <w:t>a) Código da ancoragem do botão com a barra de navegação</w:t>
            </w:r>
          </w:p>
        </w:tc>
        <w:tc>
          <w:tcPr>
            <w:tcW w:w="4814" w:type="dxa"/>
          </w:tcPr>
          <w:p w14:paraId="2ABB3A28" w14:textId="77777777" w:rsidR="00907FB4" w:rsidRDefault="00907FB4" w:rsidP="00A93CE4">
            <w:pPr>
              <w:keepNext/>
              <w:jc w:val="center"/>
              <w:rPr>
                <w:b/>
                <w:iCs/>
                <w:sz w:val="20"/>
                <w:szCs w:val="18"/>
              </w:rPr>
            </w:pPr>
            <w:r>
              <w:rPr>
                <w:b/>
                <w:noProof/>
                <w:sz w:val="18"/>
                <w:lang w:eastAsia="pt-BR"/>
              </w:rPr>
              <w:drawing>
                <wp:inline distT="0" distB="0" distL="0" distR="0" wp14:anchorId="06569C42" wp14:editId="3287C997">
                  <wp:extent cx="1068791" cy="2315688"/>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3758" cy="2348116"/>
                          </a:xfrm>
                          <a:prstGeom prst="rect">
                            <a:avLst/>
                          </a:prstGeom>
                        </pic:spPr>
                      </pic:pic>
                    </a:graphicData>
                  </a:graphic>
                </wp:inline>
              </w:drawing>
            </w:r>
          </w:p>
          <w:p w14:paraId="7D7F00AF" w14:textId="7BB4C791" w:rsidR="00A93CE4" w:rsidRDefault="00A93CE4" w:rsidP="00A93CE4">
            <w:pPr>
              <w:keepNext/>
              <w:jc w:val="center"/>
            </w:pPr>
            <w:r w:rsidRPr="00A93CE4">
              <w:rPr>
                <w:sz w:val="20"/>
              </w:rPr>
              <w:t>b) Interface gráfica da ancoragem do botão com a barra de navegação</w:t>
            </w:r>
          </w:p>
        </w:tc>
      </w:tr>
    </w:tbl>
    <w:p w14:paraId="15A5E3E8" w14:textId="2D866CA0" w:rsidR="00907FB4" w:rsidRDefault="00A93CE4" w:rsidP="00A93CE4">
      <w:pPr>
        <w:pStyle w:val="Legenda"/>
      </w:pPr>
      <w:r>
        <w:br/>
      </w:r>
      <w:bookmarkStart w:id="44" w:name="_Toc48406095"/>
      <w:bookmarkStart w:id="45" w:name="_Toc48407650"/>
      <w:r>
        <w:t xml:space="preserve">Figura </w:t>
      </w:r>
      <w:fldSimple w:instr=" SEQ Figura \* ARABIC ">
        <w:r w:rsidR="0051122A">
          <w:rPr>
            <w:noProof/>
          </w:rPr>
          <w:t>16</w:t>
        </w:r>
      </w:fldSimple>
      <w:r>
        <w:t>: Ancoragem do botão flutuante</w:t>
      </w:r>
      <w:bookmarkEnd w:id="44"/>
      <w:bookmarkEnd w:id="45"/>
    </w:p>
    <w:p w14:paraId="1901F9DD" w14:textId="77777777" w:rsidR="00A93CE4" w:rsidRPr="00A93CE4" w:rsidRDefault="00A93CE4" w:rsidP="00A93CE4"/>
    <w:p w14:paraId="1824F62D" w14:textId="77777777" w:rsidR="00907FB4" w:rsidRDefault="00907FB4" w:rsidP="00907FB4">
      <w:pPr>
        <w:jc w:val="left"/>
      </w:pPr>
      <w:r w:rsidRPr="00D27A5D">
        <w:lastRenderedPageBreak/>
        <w:t xml:space="preserve">Para finalizar o aplicativo de exibição, foi resolvido o problema da barra inferior com o botão flutuante fazendo a chamada do </w:t>
      </w:r>
      <w:r w:rsidRPr="00434F5B">
        <w:rPr>
          <w:i/>
        </w:rPr>
        <w:t>FloatingActionByttonLocation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1979ECD7" w:rsidR="00907FB4" w:rsidRDefault="00907FB4" w:rsidP="00907FB4">
      <w:pPr>
        <w:jc w:val="left"/>
      </w:pPr>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 qualquer pessoa que tem o mínimo de conceito 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bookmarkStart w:id="46" w:name="_Toc48407679"/>
      <w:r w:rsidRPr="00C668C7">
        <w:lastRenderedPageBreak/>
        <w:t>CONCEITOS E TECNOLOGIAS COMPLEMENTARES UTILIZADAS NO TRABALHO</w:t>
      </w:r>
      <w:bookmarkEnd w:id="46"/>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48766EF4" w:rsidR="00C668C7" w:rsidRDefault="00C668C7" w:rsidP="00C668C7">
      <w:r>
        <w:t xml:space="preserve">A principal tecnologia estudada é o Flutter, que contém a linguagem de programação Dart, pois trata-se de uma linguagem de compilação eficaz. </w:t>
      </w:r>
      <w:r w:rsidR="006F4633">
        <w:t>MongoDB</w:t>
      </w:r>
      <w:r w:rsidR="00D556C4">
        <w:rPr>
          <w:rStyle w:val="Refdenotaderodap"/>
        </w:rPr>
        <w:footnoteReference w:id="13"/>
      </w:r>
      <w:r>
        <w:t xml:space="preserve"> terá como responsabilidade ser o banco de dados do aplicativo</w:t>
      </w:r>
      <w:r w:rsidR="006F4633">
        <w:t>. Spring Boot</w:t>
      </w:r>
      <w:r w:rsidR="00D556C4">
        <w:rPr>
          <w:rStyle w:val="Refdenotaderodap"/>
        </w:rPr>
        <w:footnoteReference w:id="14"/>
      </w:r>
      <w:r w:rsidR="006F4633">
        <w:t xml:space="preserve"> será minha aplicação API Rest que será a comunicação e transferência de dados</w:t>
      </w:r>
      <w:r>
        <w:t>.</w:t>
      </w:r>
      <w:r w:rsidR="004A64FA">
        <w:t xml:space="preserve"> Utilizarei AWS EC2 Instance</w:t>
      </w:r>
      <w:r w:rsidR="00D556C4">
        <w:rPr>
          <w:rStyle w:val="Refdenotaderodap"/>
        </w:rPr>
        <w:footnoteReference w:id="15"/>
      </w:r>
      <w:r w:rsidR="004A64FA">
        <w:t xml:space="preserve"> para armazenar na nuvem a API e o banco de </w:t>
      </w:r>
      <w:r w:rsidR="00682260">
        <w:t>dados</w:t>
      </w:r>
      <w:r w:rsidR="004A64FA">
        <w:t>.</w:t>
      </w:r>
      <w:r>
        <w:t xml:space="preserve"> Por fim, para entendimento melhor da aplicação, será utilizado a linguagem UML</w:t>
      </w:r>
      <w:r w:rsidR="005F0976">
        <w:rPr>
          <w:rStyle w:val="Refdenotaderodap"/>
        </w:rPr>
        <w:footnoteReference w:id="16"/>
      </w:r>
      <w:r>
        <w:t xml:space="preserve"> feita no programa Astah Community</w:t>
      </w:r>
      <w:r w:rsidR="00AE43F8">
        <w:rPr>
          <w:rStyle w:val="Refdenotaderodap"/>
        </w:rPr>
        <w:footnoteReference w:id="17"/>
      </w:r>
      <w:r>
        <w:t>.</w:t>
      </w:r>
    </w:p>
    <w:p w14:paraId="1CBFFD53" w14:textId="33389ADA" w:rsidR="00F4495C" w:rsidRDefault="00C668C7" w:rsidP="00C668C7">
      <w:r>
        <w:t>Para a compreensão mais aprofundada das tecnologias citadas anteriormente, será explicada detalhadamente cada uma abaixo:</w:t>
      </w:r>
    </w:p>
    <w:p w14:paraId="1CB1C703" w14:textId="77777777" w:rsidR="006F40AE" w:rsidRDefault="006F40AE" w:rsidP="00C668C7">
      <w:pPr>
        <w:rPr>
          <w:b/>
          <w:color w:val="FF0000"/>
        </w:rPr>
      </w:pPr>
    </w:p>
    <w:p w14:paraId="6ABABA5F" w14:textId="4C97B18F" w:rsidR="006F40AE" w:rsidRPr="006F40AE" w:rsidRDefault="00F4495C" w:rsidP="00326721">
      <w:pPr>
        <w:pStyle w:val="Ttulo2"/>
      </w:pPr>
      <w:bookmarkStart w:id="47" w:name="_Toc48407680"/>
      <w:r>
        <w:t>UML</w:t>
      </w:r>
      <w:bookmarkEnd w:id="47"/>
    </w:p>
    <w:p w14:paraId="0DD98FDF" w14:textId="3FA5F445" w:rsidR="00F4495C" w:rsidRDefault="00F4495C" w:rsidP="00F4495C">
      <w:r>
        <w:t>Durante o trabalho de modelagem da aplicação serão desenvolvidos os diagramas conforme a linguagem UML. Para Portalgsi (2011?) UML é uma linguagem de modelagem que é utilizada para fazer as modelagens de objetos do mundo real. Essa linguagem é para auxiliar no desenvolvimento de todos tipos de sistemas para facilitar o entendimento do mesmo em forma de “desenhos”.</w:t>
      </w:r>
    </w:p>
    <w:p w14:paraId="5C98E0E4" w14:textId="77777777" w:rsidR="00012FC1" w:rsidRDefault="00012FC1" w:rsidP="00F4495C"/>
    <w:p w14:paraId="017108D4" w14:textId="3604CF06" w:rsidR="00F4495C" w:rsidRDefault="00F4495C" w:rsidP="00326721">
      <w:pPr>
        <w:pStyle w:val="Ttulo2"/>
      </w:pPr>
      <w:bookmarkStart w:id="48" w:name="_Toc48407681"/>
      <w:r>
        <w:lastRenderedPageBreak/>
        <w:t>ASTAH COMMUNITY</w:t>
      </w:r>
      <w:bookmarkEnd w:id="48"/>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1ABF1A9B" w14:textId="669E8209" w:rsidR="00DC696E" w:rsidRPr="007C0F95" w:rsidRDefault="00F4495C" w:rsidP="001F0690">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2A64886C" w14:textId="77777777" w:rsidR="00016082" w:rsidRDefault="00016082" w:rsidP="00016082">
      <w:pPr>
        <w:rPr>
          <w:b/>
          <w:color w:val="FF0000"/>
        </w:rPr>
      </w:pPr>
    </w:p>
    <w:p w14:paraId="279ABB26" w14:textId="60DEB55A" w:rsidR="00DC696E" w:rsidRDefault="00016082" w:rsidP="00326721">
      <w:pPr>
        <w:pStyle w:val="Ttulo2"/>
      </w:pPr>
      <w:bookmarkStart w:id="49" w:name="_Toc48407682"/>
      <w:r>
        <w:t>DART</w:t>
      </w:r>
      <w:bookmarkEnd w:id="49"/>
    </w:p>
    <w:p w14:paraId="3FB9F5C3" w14:textId="7B8F1C5A" w:rsidR="00016082" w:rsidRDefault="00206791" w:rsidP="007820A1">
      <w:r>
        <w:t xml:space="preserve">Será </w:t>
      </w:r>
      <w:r w:rsidR="009F2882">
        <w:t>necessária uma linguagem</w:t>
      </w:r>
      <w:r>
        <w:t xml:space="preserve"> de programação para o desenvolvimento do aplicativo, e será utilizada a linguagem </w:t>
      </w:r>
      <w:r w:rsidR="00DC696E">
        <w:t xml:space="preserve">Dart </w:t>
      </w:r>
      <w:r w:rsidR="004F609B">
        <w:t xml:space="preserve">que segundo </w:t>
      </w:r>
      <w:r w:rsidR="00F85F72">
        <w:t>Guedes</w:t>
      </w:r>
      <w:r w:rsidR="004F609B">
        <w:t xml:space="preserve"> (2019), </w:t>
      </w:r>
      <w:r w:rsidR="00DC696E">
        <w:t>é uma linguagem de program</w:t>
      </w:r>
      <w:r w:rsidR="006C2C84">
        <w:t>ação que foi criada pela empres</w:t>
      </w:r>
      <w:r w:rsidR="00985BAC">
        <w:t>a Google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esperado</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140844A0" w14:textId="69EF7A72" w:rsidR="00016082" w:rsidRDefault="00A93B1B" w:rsidP="00016082">
      <w:r>
        <w:t>Essa tecnologia foi inspirada na linguagem C, sendo assim, facilitando migrações de desenvolvedores que já trabalham com Java, C# e outras linguagens similares.</w:t>
      </w:r>
    </w:p>
    <w:p w14:paraId="166C6AE9" w14:textId="77777777" w:rsidR="001F0690" w:rsidRDefault="001F0690" w:rsidP="00016082">
      <w:pPr>
        <w:rPr>
          <w:b/>
          <w:color w:val="FF0000"/>
        </w:rPr>
      </w:pPr>
    </w:p>
    <w:p w14:paraId="2518092E" w14:textId="5D743A0A" w:rsidR="00806CD0" w:rsidRDefault="00806CD0" w:rsidP="00326721">
      <w:pPr>
        <w:pStyle w:val="Ttulo2"/>
      </w:pPr>
      <w:bookmarkStart w:id="50" w:name="_Toc48407683"/>
      <w:r>
        <w:lastRenderedPageBreak/>
        <w:t>visual studio code</w:t>
      </w:r>
      <w:bookmarkEnd w:id="50"/>
    </w:p>
    <w:p w14:paraId="60A3844C" w14:textId="62A9D333"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e nesse trabalho será utilizado o Visual Studio Code</w:t>
      </w:r>
      <w:r w:rsidR="00F30B6F">
        <w:rPr>
          <w:rStyle w:val="Refdenotaderodap"/>
        </w:rPr>
        <w:footnoteReference w:id="18"/>
      </w:r>
      <w:r w:rsidR="00C61B24">
        <w:t>, que conforme Dionisio (2016)</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72BCA63F" w:rsidR="00BF632D" w:rsidRDefault="000D24DC" w:rsidP="00806CD0">
      <w:r>
        <w:t>Para esse</w:t>
      </w:r>
      <w:r w:rsidR="00BF632D">
        <w:t xml:space="preserve"> projeto em Flutter o Visual Studio Code </w:t>
      </w:r>
      <w:r w:rsidR="009432DE">
        <w:t>auxiliou</w:t>
      </w:r>
      <w:r w:rsidR="00BF632D">
        <w:t xml:space="preserve"> muito, pois nele é possível baixar plug-ins</w:t>
      </w:r>
      <w:r w:rsidR="004211CF">
        <w:rPr>
          <w:rStyle w:val="Refdenotaderodap"/>
        </w:rPr>
        <w:footnoteReference w:id="19"/>
      </w:r>
      <w:r w:rsidR="00BF632D">
        <w:t xml:space="preserve"> que facilita o desenvolvimento de código, como por exemplo a funcionalidade de comunicar com o celular e rodar a aplicação em tempo real </w:t>
      </w:r>
      <w:r w:rsidR="00E5075E">
        <w:t>e auto completar</w:t>
      </w:r>
      <w:r w:rsidR="00BF632D">
        <w:t xml:space="preserve"> do código.</w:t>
      </w:r>
    </w:p>
    <w:p w14:paraId="2AE2BBC8" w14:textId="181B49D3" w:rsidR="00747E0A" w:rsidRDefault="00747E0A" w:rsidP="00747E0A">
      <w:pPr>
        <w:pStyle w:val="Ttulo2"/>
      </w:pPr>
      <w:bookmarkStart w:id="51" w:name="_Toc48407684"/>
      <w:r>
        <w:t>intellij</w:t>
      </w:r>
      <w:r w:rsidR="00A7018E">
        <w:t xml:space="preserve"> </w:t>
      </w:r>
      <w:r>
        <w:t>IDEA</w:t>
      </w:r>
      <w:bookmarkEnd w:id="51"/>
    </w:p>
    <w:p w14:paraId="34342ABD" w14:textId="43A003DF" w:rsidR="0072357D" w:rsidRPr="0072357D" w:rsidRDefault="00A13F70" w:rsidP="0072357D">
      <w:r>
        <w:t xml:space="preserve">Segundo JetBrains (2020?), </w:t>
      </w:r>
      <w:r w:rsidR="00A7018E">
        <w:t>Intellij IDEA</w:t>
      </w:r>
      <w:r w:rsidR="005F6E7B">
        <w:rPr>
          <w:rStyle w:val="Refdenotaderodap"/>
        </w:rPr>
        <w:footnoteReference w:id="20"/>
      </w:r>
      <w:r w:rsidR="00A7018E">
        <w:t xml:space="preserve"> é uma plataforma de código aberto com objetivo de oferecer ferramentas para </w:t>
      </w:r>
      <w:r>
        <w:t>desenvolver</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possibilitando criação de plug-ins para auxílios de desenvolvimento pela comunidade interessada.</w:t>
      </w:r>
    </w:p>
    <w:p w14:paraId="1D628518" w14:textId="77777777" w:rsidR="00F624C9" w:rsidRDefault="00F624C9" w:rsidP="00806CD0"/>
    <w:p w14:paraId="67989E8B" w14:textId="3A8B013A" w:rsidR="00F624C9" w:rsidRDefault="00F624C9" w:rsidP="00F624C9">
      <w:pPr>
        <w:pStyle w:val="Ttulo2"/>
      </w:pPr>
      <w:bookmarkStart w:id="52" w:name="_Toc48407685"/>
      <w:r>
        <w:t>java</w:t>
      </w:r>
      <w:bookmarkEnd w:id="52"/>
    </w:p>
    <w:p w14:paraId="0E514E00" w14:textId="7F54FE17" w:rsidR="00790186" w:rsidRPr="00790186" w:rsidRDefault="00790186" w:rsidP="00790186">
      <w:r>
        <w:t>Java é uma linguagem de programação que foi criada pela empresa Microsystems no ano de 1995</w:t>
      </w:r>
      <w:r w:rsidR="00BF4535">
        <w:t xml:space="preserve"> conforme JAVA (2010?)</w:t>
      </w:r>
      <w:r>
        <w:t>.</w:t>
      </w:r>
      <w:r w:rsidR="00285DE6">
        <w:t xml:space="preserve"> Está linguagem é orientada a objetos e seu maior objetivo é </w:t>
      </w:r>
      <w:r w:rsidR="00BD06FA">
        <w:t>construir apenas um código</w:t>
      </w:r>
      <w:r w:rsidR="00285DE6">
        <w:t xml:space="preserve"> </w:t>
      </w:r>
      <w:r w:rsidR="00BD06FA">
        <w:t>e</w:t>
      </w:r>
      <w:r w:rsidR="00285DE6">
        <w:t xml:space="preserve"> seja utilizado por diversos tipos de dispositivos</w:t>
      </w:r>
      <w:r w:rsidR="007575EB">
        <w:t xml:space="preserve">, pois há uma </w:t>
      </w:r>
      <w:r w:rsidR="007575EB" w:rsidRPr="00BA01C1">
        <w:rPr>
          <w:i/>
        </w:rPr>
        <w:t>Java Virtual Machine</w:t>
      </w:r>
      <w:r w:rsidR="007575EB">
        <w:t xml:space="preserve"> que traduz o código para todos dispositivos</w:t>
      </w:r>
      <w:r w:rsidR="00BA01C1">
        <w:t>, 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w:t>
      </w:r>
      <w:r w:rsidR="00243923">
        <w:lastRenderedPageBreak/>
        <w:t xml:space="preserve">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3" w:name="_Toc48407686"/>
      <w:r>
        <w:t>SPRING BOOT</w:t>
      </w:r>
      <w:bookmarkEnd w:id="53"/>
    </w:p>
    <w:p w14:paraId="1F7B82B7" w14:textId="42F9EBBB" w:rsidR="001B7CF2" w:rsidRDefault="00BF4535" w:rsidP="001B7CF2">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No exemplo desse documento é a 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21"/>
      </w:r>
      <w:r w:rsidR="009E1A33">
        <w:t xml:space="preserve">. </w:t>
      </w:r>
      <w:r w:rsidR="00CE39B9">
        <w:t xml:space="preserve"> </w:t>
      </w:r>
    </w:p>
    <w:p w14:paraId="1DF7CE70" w14:textId="77777777" w:rsidR="0003333B" w:rsidRDefault="0003333B" w:rsidP="001B7CF2"/>
    <w:p w14:paraId="605274A1" w14:textId="77777777" w:rsidR="001B7CF2" w:rsidRDefault="001B7CF2" w:rsidP="001B7CF2">
      <w:pPr>
        <w:pStyle w:val="Ttulo2"/>
      </w:pPr>
      <w:bookmarkStart w:id="54" w:name="_Toc48407687"/>
      <w:r>
        <w:t>API REST</w:t>
      </w:r>
      <w:bookmarkEnd w:id="54"/>
    </w:p>
    <w:p w14:paraId="52942E79" w14:textId="2C29BD15" w:rsidR="00076AA0" w:rsidRDefault="00076AA0" w:rsidP="00076AA0">
      <w:r>
        <w:t>API (</w:t>
      </w:r>
      <w:r w:rsidRPr="00076AA0">
        <w:rPr>
          <w:i/>
        </w:rPr>
        <w:t>Application Programming Interface</w:t>
      </w:r>
      <w:r>
        <w:t>) de acordo com Pires (2017) é um grupo de regras e padrões</w:t>
      </w:r>
      <w:r w:rsidR="00C61D1E">
        <w:t xml:space="preserve"> definidos</w:t>
      </w:r>
      <w:r>
        <w:t xml:space="preserve"> e documentada </w:t>
      </w:r>
      <w:r w:rsidR="00C61D1E">
        <w:t>por uma</w:t>
      </w:r>
      <w:r>
        <w:t xml:space="preserve"> aplicação</w:t>
      </w:r>
      <w:r w:rsidR="00F976EC">
        <w:t xml:space="preserve"> para que essa aplicação seja utilizada por outras.</w:t>
      </w:r>
      <w:r w:rsidR="00B96B3D">
        <w:t xml:space="preserve"> O intuito dessa tecnologia é comunicações entre aplicações e com os usuários que as utilizam. </w:t>
      </w:r>
    </w:p>
    <w:p w14:paraId="424804FE" w14:textId="6F07CE99" w:rsidR="00132568" w:rsidRPr="00076AA0" w:rsidRDefault="00132568" w:rsidP="00076AA0">
      <w:r>
        <w:t>O Rest (</w:t>
      </w:r>
      <w:r w:rsidRPr="00132568">
        <w:rPr>
          <w:i/>
        </w:rPr>
        <w:t>Representational State Transfer</w:t>
      </w:r>
      <w:r>
        <w:t>)</w:t>
      </w:r>
      <w:r w:rsidR="00AE5C0B">
        <w:t xml:space="preserve"> é uma abstração da arquitetura Web. Nele é possível criar projetos com uma boa definição de interfaces, porém para que isso ocorra, há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5" w:name="_Toc48407688"/>
      <w:r>
        <w:t>MONGODB</w:t>
      </w:r>
      <w:bookmarkEnd w:id="55"/>
    </w:p>
    <w:p w14:paraId="36FCDB51" w14:textId="4F61072F" w:rsidR="0000315B" w:rsidRDefault="0000315B" w:rsidP="0000315B">
      <w:r>
        <w:t xml:space="preserve">Conforme Soares (2016) MongoDB é um banco de dados orientado a documentos (NoSQL) que é </w:t>
      </w:r>
      <w:r w:rsidR="00A7018E">
        <w:t>de código aberto</w:t>
      </w:r>
      <w:r>
        <w:t xml:space="preserve"> e que foi desenvolvido em c++. Por ser orientado a documentos, não há a obrigatoriedade de se preocupar com a estrutura de dados, como colunas e tipos de valores.</w:t>
      </w:r>
      <w:r w:rsidR="004B6B8C">
        <w:t xml:space="preserve"> Esse banco é muito semelhante a estrutura JSON, que acaba facilitando a </w:t>
      </w:r>
      <w:r w:rsidR="004B6B8C">
        <w:lastRenderedPageBreak/>
        <w:t>leitura e escrita dos dados.</w:t>
      </w:r>
      <w:r w:rsidR="007800B4">
        <w:t xml:space="preserve"> Diferente de um banco de dados estruturado,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636F0736" w14:textId="62BF7540" w:rsidR="00DC26CA" w:rsidRPr="0000315B"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5BAD128D" w14:textId="77777777" w:rsidR="001B7CF2" w:rsidRPr="001B7CF2" w:rsidRDefault="001B7CF2" w:rsidP="001B7CF2"/>
    <w:p w14:paraId="60133423" w14:textId="56CBC10B" w:rsidR="003C3D2D" w:rsidRDefault="001C0386" w:rsidP="003C3D2D">
      <w:pPr>
        <w:pStyle w:val="Ttulo2"/>
      </w:pPr>
      <w:bookmarkStart w:id="56" w:name="_Toc48407689"/>
      <w:r>
        <w:t xml:space="preserve">AWS </w:t>
      </w:r>
      <w:r w:rsidR="003C3D2D">
        <w:t>AMAZON EC2</w:t>
      </w:r>
      <w:bookmarkEnd w:id="56"/>
      <w:r w:rsidR="003C3D2D">
        <w:t xml:space="preserve"> </w:t>
      </w:r>
    </w:p>
    <w:p w14:paraId="6E20BAF6" w14:textId="6A8152E4" w:rsidR="001C0386" w:rsidRPr="001C0386" w:rsidRDefault="001C0386" w:rsidP="001C0386">
      <w:r>
        <w:t>De acordo com Amazon (2020)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usar 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22"/>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7" w:name="_Toc48407690"/>
      <w:r w:rsidRPr="00756570">
        <w:lastRenderedPageBreak/>
        <w:t>PROPOSTA DE MODELAGEM DO ESTUDO DE CASO</w:t>
      </w:r>
      <w:bookmarkEnd w:id="57"/>
    </w:p>
    <w:p w14:paraId="1ADAAF9F" w14:textId="4486D41C" w:rsidR="00966AF1" w:rsidRDefault="00116E81" w:rsidP="00325D37">
      <w:r>
        <w:t xml:space="preserve">Pensando na facilitação do desenvolvimento do aplicativo, nessa </w:t>
      </w:r>
      <w:r w:rsidR="00794623">
        <w:t>seção</w:t>
      </w:r>
      <w:r>
        <w:t xml:space="preserve"> será exibida ferramentas que também fazem parte da </w:t>
      </w:r>
      <w:r w:rsidR="00B53BAA">
        <w:t xml:space="preserve">disciplina de </w:t>
      </w:r>
      <w:r>
        <w:t>engenharia de software</w:t>
      </w:r>
      <w:r w:rsidR="00B53BAA">
        <w:t xml:space="preserve"> que auxiliou</w:t>
      </w:r>
      <w:r>
        <w:t xml:space="preserve"> no entendimento geral do aplicativo.</w:t>
      </w:r>
      <w:r w:rsidR="0099605C">
        <w:t xml:space="preserve"> Para </w:t>
      </w:r>
      <w:r w:rsidR="00CC0C66">
        <w:t>todos exemplos abaixo, foi utilizado o Astah Community que foi citado anteriormente.</w:t>
      </w:r>
    </w:p>
    <w:p w14:paraId="7897EE7A" w14:textId="67A7A62C" w:rsidR="0058636B" w:rsidRDefault="0058636B" w:rsidP="00325D37">
      <w:r>
        <w:t xml:space="preserve">Para melhorar a compreensão, será explicado mais sobre o objetivo da aplicação mencionada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085C57F7">
            <wp:extent cx="1506847" cy="31897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1006" cy="3198570"/>
                    </a:xfrm>
                    <a:prstGeom prst="rect">
                      <a:avLst/>
                    </a:prstGeom>
                  </pic:spPr>
                </pic:pic>
              </a:graphicData>
            </a:graphic>
          </wp:inline>
        </w:drawing>
      </w:r>
    </w:p>
    <w:p w14:paraId="69D2B7F6" w14:textId="219BE6B2" w:rsidR="000910AC" w:rsidRDefault="00415073" w:rsidP="00115FE4">
      <w:pPr>
        <w:pStyle w:val="Legenda"/>
      </w:pPr>
      <w:bookmarkStart w:id="58" w:name="_Toc48406096"/>
      <w:bookmarkStart w:id="59" w:name="_Toc4840765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17</w:t>
      </w:r>
      <w:r w:rsidR="003874EB">
        <w:rPr>
          <w:noProof/>
        </w:rPr>
        <w:fldChar w:fldCharType="end"/>
      </w:r>
      <w:r>
        <w:t>: Exemplo da interface gráfica da lista de pagamentos</w:t>
      </w:r>
      <w:bookmarkEnd w:id="58"/>
      <w:bookmarkEnd w:id="59"/>
    </w:p>
    <w:p w14:paraId="267B93E3" w14:textId="0BDABE77" w:rsidR="000910AC" w:rsidRDefault="000910AC" w:rsidP="000910AC">
      <w:pPr>
        <w:jc w:val="center"/>
      </w:pPr>
    </w:p>
    <w:p w14:paraId="61C99200" w14:textId="3958F627" w:rsidR="000910AC" w:rsidRDefault="000910AC" w:rsidP="000910AC">
      <w:r>
        <w:t>Para o exemplo da imagem acima</w:t>
      </w:r>
      <w:r w:rsidR="0032572F">
        <w:t xml:space="preserve"> (Figura 17)</w:t>
      </w:r>
      <w:r w:rsidR="00005FA1">
        <w:t>,</w:t>
      </w:r>
      <w:r>
        <w:t xml:space="preserve"> temos um total para pagar em </w:t>
      </w:r>
      <w:r w:rsidR="005C0698">
        <w:t>agosto</w:t>
      </w:r>
      <w:r>
        <w:t xml:space="preserve"> de 2020 de 2170,38 reais e 2500,00 reais para receber, dito isso, havendo um saldo positivo de 329,62 reais nesse mês.</w:t>
      </w:r>
    </w:p>
    <w:p w14:paraId="4D70B8E9" w14:textId="7872B176" w:rsidR="00346A7B" w:rsidRDefault="00346A7B" w:rsidP="00346A7B">
      <w:pPr>
        <w:pStyle w:val="Ttulo2"/>
      </w:pPr>
      <w:bookmarkStart w:id="60" w:name="_Toc48407691"/>
      <w:r>
        <w:lastRenderedPageBreak/>
        <w:t>MAPA MENTAL</w:t>
      </w:r>
      <w:bookmarkEnd w:id="60"/>
    </w:p>
    <w:p w14:paraId="6243E6BB" w14:textId="5810B0B2" w:rsidR="00934B30" w:rsidRPr="00934B30" w:rsidRDefault="00934B30" w:rsidP="00934B30">
      <w:r>
        <w:t xml:space="preserve">Com intuito de entender mais um pouco sobre o que foi pensado para a solução desse projeto, foi construída o mapa mental do mesmo, que está sendo ilustrada na </w:t>
      </w:r>
      <w:r w:rsidR="003A372B">
        <w:t>imagem</w:t>
      </w:r>
      <w:r>
        <w:t xml:space="preserve"> abaixo</w:t>
      </w:r>
      <w:r w:rsidR="003A372B">
        <w:t xml:space="preserve"> (Figura 18)</w:t>
      </w:r>
      <w:r>
        <w:t>:</w:t>
      </w:r>
    </w:p>
    <w:p w14:paraId="774AA2A4" w14:textId="77777777" w:rsidR="003A372B" w:rsidRDefault="003F1FF7" w:rsidP="003A372B">
      <w:pPr>
        <w:keepNext/>
      </w:pPr>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32440" w14:textId="72F80FDF" w:rsidR="003F1FF7" w:rsidRPr="003F1FF7" w:rsidRDefault="003A372B" w:rsidP="003A372B">
      <w:pPr>
        <w:pStyle w:val="Legenda"/>
      </w:pPr>
      <w:bookmarkStart w:id="61" w:name="_Toc48407652"/>
      <w:r>
        <w:t xml:space="preserve">Figura </w:t>
      </w:r>
      <w:fldSimple w:instr=" SEQ Figura \* ARABIC ">
        <w:r w:rsidR="0051122A">
          <w:rPr>
            <w:noProof/>
          </w:rPr>
          <w:t>18</w:t>
        </w:r>
      </w:fldSimple>
      <w:r>
        <w:t>: Mapa mental</w:t>
      </w:r>
      <w:bookmarkEnd w:id="61"/>
    </w:p>
    <w:p w14:paraId="46C8E943" w14:textId="77777777" w:rsidR="0046319D" w:rsidRDefault="0046319D" w:rsidP="0046319D">
      <w:pPr>
        <w:rPr>
          <w:b/>
          <w:color w:val="FF0000"/>
        </w:rPr>
      </w:pPr>
    </w:p>
    <w:p w14:paraId="24A97BB2" w14:textId="1898A39A" w:rsidR="0046319D" w:rsidRDefault="0046319D" w:rsidP="0046319D">
      <w:pPr>
        <w:pStyle w:val="Ttulo2"/>
      </w:pPr>
      <w:bookmarkStart w:id="62" w:name="_Toc48407692"/>
      <w:r>
        <w:t>DIAGRAMA DE CASO DE USO</w:t>
      </w:r>
      <w:bookmarkEnd w:id="62"/>
    </w:p>
    <w:p w14:paraId="32C903E4" w14:textId="77777777" w:rsidR="0046319D" w:rsidRDefault="0046319D" w:rsidP="0046319D"/>
    <w:p w14:paraId="64A71D77" w14:textId="7D14C383" w:rsidR="0046319D" w:rsidRDefault="008A4579" w:rsidP="0046319D">
      <w:r w:rsidRPr="00491AF8">
        <w:t xml:space="preserve">O diagrama de casos de uso normalmente é </w:t>
      </w:r>
      <w:r w:rsidR="00831030">
        <w:t>concluído</w:t>
      </w:r>
      <w:r w:rsidRPr="00491AF8">
        <w:t xml:space="preserve"> no início do projeto, na parte de análise e os levantamentos de requisitos da aplicaç</w:t>
      </w:r>
      <w:r w:rsidR="00831030">
        <w:t>ão. Isso não quer dizer que será somente usado no</w:t>
      </w:r>
      <w:r w:rsidRPr="00491AF8">
        <w:t xml:space="preserve"> in</w:t>
      </w:r>
      <w:r w:rsidR="00831030">
        <w:t xml:space="preserve">ício, mas sim </w:t>
      </w:r>
      <w:r w:rsidR="003F0BC4">
        <w:t>no</w:t>
      </w:r>
      <w:r w:rsidR="00831030">
        <w:t xml:space="preserve"> desenvolvimento </w:t>
      </w:r>
      <w:r w:rsidR="003F0BC4">
        <w:t xml:space="preserve">inteiro </w:t>
      </w:r>
      <w:r w:rsidR="00831030">
        <w:t>do aplicativo. A</w:t>
      </w:r>
      <w:r w:rsidRPr="00491AF8">
        <w:t xml:space="preserve"> finalidade </w:t>
      </w:r>
      <w:r w:rsidRPr="00491AF8">
        <w:lastRenderedPageBreak/>
        <w:t xml:space="preserve">desse diagrama é mostrar de uma forma simples para o desenvolvedor, usuário e até mesmo leitor desse trabalho </w:t>
      </w:r>
      <w:r w:rsidR="00882572">
        <w:t xml:space="preserve">o que o aplicativo irá fazer, mesmo a pessoa </w:t>
      </w:r>
      <w:r w:rsidRPr="00491AF8">
        <w:t xml:space="preserve">não </w:t>
      </w:r>
      <w:r w:rsidR="00882572">
        <w:t>sabendo</w:t>
      </w:r>
      <w:r w:rsidRPr="00491AF8">
        <w:t xml:space="preserve"> nada da área </w:t>
      </w:r>
      <w:r w:rsidR="00882572">
        <w:t>de desenvolvimento</w:t>
      </w:r>
      <w:r w:rsidR="00E70393">
        <w:t xml:space="preserve">, </w:t>
      </w:r>
      <w:r w:rsidR="00AF7398">
        <w:t>porque</w:t>
      </w:r>
      <w:r w:rsidR="00E70393">
        <w:t xml:space="preserve"> tem uma leitura de fácil compreensão.</w:t>
      </w:r>
    </w:p>
    <w:p w14:paraId="0D2B2F72" w14:textId="1B3FE874" w:rsidR="00A55315" w:rsidRDefault="00755FEC" w:rsidP="0046319D">
      <w:r w:rsidRPr="00755FEC">
        <w:t xml:space="preserve">A </w:t>
      </w:r>
      <w:r w:rsidR="003A372B">
        <w:t>Figura 19</w:t>
      </w:r>
      <w:r w:rsidRPr="00755FEC">
        <w:t xml:space="preserve"> </w:t>
      </w:r>
      <w:r w:rsidR="00B61BA3">
        <w:t>abaixo</w:t>
      </w:r>
      <w:r w:rsidR="003A372B">
        <w:t>,</w:t>
      </w:r>
      <w:r w:rsidRPr="00755FEC">
        <w:t xml:space="preserve"> apresenta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115FE4">
      <w:pPr>
        <w:pStyle w:val="Legenda"/>
      </w:pPr>
      <w:bookmarkStart w:id="63" w:name="_Toc48406097"/>
      <w:bookmarkStart w:id="64" w:name="_Toc4840765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19</w:t>
      </w:r>
      <w:r w:rsidR="003874EB">
        <w:rPr>
          <w:noProof/>
        </w:rPr>
        <w:fldChar w:fldCharType="end"/>
      </w:r>
      <w:r w:rsidRPr="009F28CA">
        <w:t>: Diagrama de Caso de Uso – Geral</w:t>
      </w:r>
      <w:bookmarkEnd w:id="63"/>
      <w:bookmarkEnd w:id="64"/>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lastRenderedPageBreak/>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8">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588A3388"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rsidR="00ED0DBC">
              <w:t>“</w:t>
            </w:r>
            <w:r w:rsidR="00587404">
              <w:rPr>
                <w:b/>
              </w:rPr>
              <w:t>Acessar</w:t>
            </w:r>
            <w:r w:rsidR="00ED0DBC">
              <w:t>”</w:t>
            </w:r>
            <w:r>
              <w:t xml:space="preserve">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E4D9DA8" w14:textId="597AC787" w:rsidR="00BA4500" w:rsidRDefault="00491B6C" w:rsidP="0024731D">
            <w:pPr>
              <w:pStyle w:val="PargrafodaLista"/>
              <w:numPr>
                <w:ilvl w:val="0"/>
                <w:numId w:val="18"/>
              </w:numPr>
              <w:jc w:val="left"/>
            </w:pPr>
            <w:r>
              <w:t>O sistema exibe que não existe cadastro para as informações inseridas;</w:t>
            </w:r>
          </w:p>
          <w:p w14:paraId="62B0A88C" w14:textId="2F57E1B6" w:rsidR="00BA4500" w:rsidRDefault="0024731D" w:rsidP="00BA4500">
            <w:pPr>
              <w:pStyle w:val="PargrafodaLista"/>
              <w:numPr>
                <w:ilvl w:val="0"/>
                <w:numId w:val="18"/>
              </w:numPr>
              <w:jc w:val="left"/>
            </w:pPr>
            <w:r>
              <w:t>Solicita cadastro para o administrador do sistema;</w:t>
            </w:r>
          </w:p>
          <w:p w14:paraId="2EFF93D9" w14:textId="3D8D9D82" w:rsidR="00BA4500" w:rsidRDefault="00BA4500" w:rsidP="0024731D">
            <w:pPr>
              <w:pStyle w:val="PargrafodaLista"/>
              <w:keepNext/>
              <w:numPr>
                <w:ilvl w:val="0"/>
                <w:numId w:val="18"/>
              </w:numPr>
              <w:jc w:val="left"/>
            </w:pPr>
            <w:r>
              <w:t>O</w:t>
            </w:r>
            <w:r w:rsidR="00C22E2C">
              <w:t xml:space="preserve"> sistema exibe a </w:t>
            </w:r>
            <w:r w:rsidR="00BB1286">
              <w:t>interface gráfica</w:t>
            </w:r>
            <w:r w:rsidR="00C22E2C">
              <w:t xml:space="preserve"> de </w:t>
            </w:r>
            <w:r w:rsidR="0024731D">
              <w:t>acesso</w:t>
            </w:r>
            <w:r w:rsidR="00C22E2C">
              <w:t>.</w:t>
            </w:r>
          </w:p>
        </w:tc>
      </w:tr>
    </w:tbl>
    <w:p w14:paraId="213062D7" w14:textId="77777777" w:rsidR="001D24AE" w:rsidRDefault="001D24AE" w:rsidP="00115FE4">
      <w:pPr>
        <w:pStyle w:val="Legenda"/>
      </w:pPr>
    </w:p>
    <w:p w14:paraId="2C6E89BB" w14:textId="53BDBD4F" w:rsidR="00BA4500" w:rsidRDefault="001D24AE" w:rsidP="00115FE4">
      <w:pPr>
        <w:pStyle w:val="Legenda"/>
      </w:pPr>
      <w:bookmarkStart w:id="65" w:name="_Toc48406098"/>
      <w:bookmarkStart w:id="66" w:name="_Toc4840765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20</w:t>
      </w:r>
      <w:r w:rsidR="003874EB">
        <w:rPr>
          <w:noProof/>
        </w:rPr>
        <w:fldChar w:fldCharType="end"/>
      </w:r>
      <w:r w:rsidRPr="00E874F5">
        <w:t>: Diagrama de Caso de Uso – Fazer login</w:t>
      </w:r>
      <w:bookmarkEnd w:id="65"/>
      <w:bookmarkEnd w:id="66"/>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lastRenderedPageBreak/>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39">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2967A25C" w:rsidR="007C5D76" w:rsidRDefault="007C5D76" w:rsidP="007C5D76">
            <w:pPr>
              <w:pStyle w:val="PargrafodaLista"/>
              <w:numPr>
                <w:ilvl w:val="0"/>
                <w:numId w:val="19"/>
              </w:numPr>
              <w:jc w:val="left"/>
            </w:pPr>
            <w:r w:rsidRPr="000B0892">
              <w:rPr>
                <w:b/>
              </w:rPr>
              <w:t>Evento inicial</w:t>
            </w:r>
            <w:r>
              <w:t xml:space="preserve">: O usuário </w:t>
            </w:r>
            <w:r w:rsidR="00303DCD">
              <w:t>inicia</w:t>
            </w:r>
            <w:r>
              <w:t xml:space="preserve"> </w:t>
            </w:r>
            <w:r w:rsidR="00303DCD">
              <w:t>a funcionalidade pressionando o botão</w:t>
            </w:r>
            <w:r>
              <w:t xml:space="preserve">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4487C84A" w:rsidR="007C5D76" w:rsidRDefault="007C5D76" w:rsidP="007C5D76">
            <w:pPr>
              <w:pStyle w:val="PargrafodaLista"/>
              <w:numPr>
                <w:ilvl w:val="1"/>
                <w:numId w:val="19"/>
              </w:numPr>
              <w:jc w:val="left"/>
            </w:pPr>
            <w:r>
              <w:t xml:space="preserve">O usuário </w:t>
            </w:r>
            <w:r w:rsidR="005B5A69">
              <w:t>pressiona</w:t>
            </w:r>
            <w:r>
              <w:t xml:space="preserve">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47E0EA4F" w:rsidR="007C5D76" w:rsidRDefault="007C5D76" w:rsidP="007C5D76">
            <w:pPr>
              <w:pStyle w:val="PargrafodaLista"/>
              <w:numPr>
                <w:ilvl w:val="1"/>
                <w:numId w:val="19"/>
              </w:numPr>
              <w:jc w:val="left"/>
            </w:pPr>
            <w:r>
              <w:t xml:space="preserve">O sistema </w:t>
            </w:r>
            <w:r w:rsidR="005B5A69">
              <w:t>grava</w:t>
            </w:r>
            <w:r>
              <w:t xml:space="preserve">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lastRenderedPageBreak/>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115FE4">
      <w:pPr>
        <w:pStyle w:val="Legenda"/>
      </w:pPr>
    </w:p>
    <w:p w14:paraId="61A16C8B" w14:textId="2AA3D346" w:rsidR="00383DD5" w:rsidRDefault="001D24AE" w:rsidP="00115FE4">
      <w:pPr>
        <w:pStyle w:val="Legenda"/>
      </w:pPr>
      <w:bookmarkStart w:id="67" w:name="_Toc48406099"/>
      <w:bookmarkStart w:id="68" w:name="_Toc4840765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21</w:t>
      </w:r>
      <w:r w:rsidR="003874EB">
        <w:rPr>
          <w:noProof/>
        </w:rPr>
        <w:fldChar w:fldCharType="end"/>
      </w:r>
      <w:r w:rsidRPr="00B07759">
        <w:t>: Diagrama de Caso de Uso – Inserir receita ou despesa</w:t>
      </w:r>
      <w:bookmarkEnd w:id="67"/>
      <w:bookmarkEnd w:id="68"/>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0">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09C93C26" w:rsidR="00574CCF" w:rsidRDefault="00574CCF" w:rsidP="00574CCF">
            <w:pPr>
              <w:pStyle w:val="PargrafodaLista"/>
              <w:numPr>
                <w:ilvl w:val="0"/>
                <w:numId w:val="23"/>
              </w:numPr>
              <w:jc w:val="left"/>
            </w:pPr>
            <w:r w:rsidRPr="00574CCF">
              <w:rPr>
                <w:b/>
              </w:rPr>
              <w:t>Finalidade / Objetivo</w:t>
            </w:r>
            <w:r>
              <w:t xml:space="preserve">: O usuário consegue ver todas as transações </w:t>
            </w:r>
            <w:r w:rsidR="006A0CA4">
              <w:t>realizadas</w:t>
            </w:r>
            <w:r>
              <w:t>.</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CF940C5" w:rsidR="00574CCF" w:rsidRDefault="00574CCF" w:rsidP="00574CCF">
            <w:pPr>
              <w:pStyle w:val="PargrafodaLista"/>
              <w:numPr>
                <w:ilvl w:val="0"/>
                <w:numId w:val="23"/>
              </w:numPr>
              <w:jc w:val="left"/>
            </w:pPr>
            <w:r w:rsidRPr="00574CCF">
              <w:rPr>
                <w:b/>
              </w:rPr>
              <w:t>Evento inicial</w:t>
            </w:r>
            <w:r>
              <w:t xml:space="preserve">: O ator </w:t>
            </w:r>
            <w:r w:rsidR="0071611A">
              <w:t>pressiona o cartão de</w:t>
            </w:r>
            <w:r>
              <w:t xml:space="preserve">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77ABA296" w14:textId="407C6A9D" w:rsidR="00574CCF" w:rsidRDefault="00574CCF" w:rsidP="00812496">
            <w:pPr>
              <w:pStyle w:val="PargrafodaLista"/>
              <w:numPr>
                <w:ilvl w:val="1"/>
                <w:numId w:val="23"/>
              </w:numPr>
              <w:jc w:val="left"/>
            </w:pPr>
            <w:r>
              <w:t>O sistema oferece uma interface gráfica de todas as transações do usuário;</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115FE4">
      <w:pPr>
        <w:pStyle w:val="Legenda"/>
      </w:pPr>
    </w:p>
    <w:p w14:paraId="1F9A700D" w14:textId="3CD685E5" w:rsidR="000F4DC6" w:rsidRPr="00491AF8" w:rsidRDefault="001D24AE" w:rsidP="00115FE4">
      <w:pPr>
        <w:pStyle w:val="Legenda"/>
      </w:pPr>
      <w:bookmarkStart w:id="69" w:name="_Toc48406100"/>
      <w:bookmarkStart w:id="70" w:name="_Toc4840765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22</w:t>
      </w:r>
      <w:r w:rsidR="003874EB">
        <w:rPr>
          <w:noProof/>
        </w:rPr>
        <w:fldChar w:fldCharType="end"/>
      </w:r>
      <w:r w:rsidRPr="00CA1E33">
        <w:t>: Diagrama de Caso de Uso – Exibir transações</w:t>
      </w:r>
      <w:bookmarkEnd w:id="69"/>
      <w:bookmarkEnd w:id="70"/>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1">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115FE4">
      <w:pPr>
        <w:pStyle w:val="Legenda"/>
      </w:pPr>
    </w:p>
    <w:p w14:paraId="7AB37A0F" w14:textId="5029228B" w:rsidR="00827DDC" w:rsidRDefault="00827DDC" w:rsidP="00115FE4">
      <w:pPr>
        <w:pStyle w:val="Legenda"/>
      </w:pPr>
      <w:bookmarkStart w:id="71" w:name="_Toc48406101"/>
      <w:bookmarkStart w:id="72" w:name="_Toc4840765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23</w:t>
      </w:r>
      <w:r w:rsidR="003874EB">
        <w:rPr>
          <w:noProof/>
        </w:rPr>
        <w:fldChar w:fldCharType="end"/>
      </w:r>
      <w:r w:rsidRPr="00363F36">
        <w:t>: Diagrama de Caso de Uso – Notifica pagamento</w:t>
      </w:r>
      <w:bookmarkEnd w:id="71"/>
      <w:bookmarkEnd w:id="72"/>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2">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115FE4">
      <w:pPr>
        <w:pStyle w:val="Legenda"/>
      </w:pPr>
    </w:p>
    <w:p w14:paraId="656A4B5E" w14:textId="046943C6" w:rsidR="0004457B" w:rsidRDefault="00827DDC" w:rsidP="00115FE4">
      <w:pPr>
        <w:pStyle w:val="Legenda"/>
      </w:pPr>
      <w:bookmarkStart w:id="73" w:name="_Toc48406102"/>
      <w:bookmarkStart w:id="74" w:name="_Toc4840765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24</w:t>
      </w:r>
      <w:r w:rsidR="003874EB">
        <w:rPr>
          <w:noProof/>
        </w:rPr>
        <w:fldChar w:fldCharType="end"/>
      </w:r>
      <w:r w:rsidRPr="006D65C5">
        <w:t>: Diagrama de Caso de Uso – Notifica vencimento</w:t>
      </w:r>
      <w:bookmarkEnd w:id="73"/>
      <w:bookmarkEnd w:id="74"/>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75" w:name="_Toc48407693"/>
      <w:r>
        <w:t>DIAGRAMA DE CLASSES</w:t>
      </w:r>
      <w:bookmarkEnd w:id="75"/>
    </w:p>
    <w:p w14:paraId="7D68621B" w14:textId="77777777" w:rsidR="004612D3" w:rsidRDefault="004612D3" w:rsidP="004612D3"/>
    <w:p w14:paraId="75CB24D3" w14:textId="6C25F213" w:rsidR="0046319D" w:rsidRDefault="004612D3" w:rsidP="003F09DE">
      <w:r>
        <w:t>O diagrama de classe é um diagrama que tem como público alvo pessoas que estão desenvolvendo o projeto, mais específico para o desenvolvedor, pois de acordo com Tybel (2016), o Diagrama de Classe é 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 que contém os principais atributos e métodos que será necessário em cada objeto para a aplicação móvel.</w:t>
      </w:r>
    </w:p>
    <w:p w14:paraId="3A3E96D7" w14:textId="30DC6EBE" w:rsidR="00D4000D" w:rsidRDefault="00A9435F" w:rsidP="00A9435F">
      <w:pPr>
        <w:keepNext/>
        <w:jc w:val="center"/>
      </w:pPr>
      <w:r>
        <w:rPr>
          <w:noProof/>
          <w:lang w:eastAsia="pt-BR"/>
        </w:rPr>
        <w:drawing>
          <wp:inline distT="0" distB="0" distL="0" distR="0" wp14:anchorId="139147E4" wp14:editId="1226C868">
            <wp:extent cx="4508204" cy="2626900"/>
            <wp:effectExtent l="0" t="0" r="698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 de Atividade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22319" cy="2635125"/>
                    </a:xfrm>
                    <a:prstGeom prst="rect">
                      <a:avLst/>
                    </a:prstGeom>
                  </pic:spPr>
                </pic:pic>
              </a:graphicData>
            </a:graphic>
          </wp:inline>
        </w:drawing>
      </w:r>
    </w:p>
    <w:p w14:paraId="32E353FB" w14:textId="435B8E83" w:rsidR="00771DE8" w:rsidRDefault="00D4000D" w:rsidP="00115FE4">
      <w:pPr>
        <w:pStyle w:val="Legenda"/>
      </w:pPr>
      <w:bookmarkStart w:id="76" w:name="_Toc48406103"/>
      <w:bookmarkStart w:id="77" w:name="_Toc4840765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25</w:t>
      </w:r>
      <w:r w:rsidR="003874EB">
        <w:rPr>
          <w:noProof/>
        </w:rPr>
        <w:fldChar w:fldCharType="end"/>
      </w:r>
      <w:r>
        <w:t>: Diagrama de classe</w:t>
      </w:r>
      <w:bookmarkEnd w:id="76"/>
      <w:bookmarkEnd w:id="77"/>
    </w:p>
    <w:p w14:paraId="1AD4CA38" w14:textId="77777777" w:rsidR="00190F28" w:rsidRPr="00190F28" w:rsidRDefault="00190F28" w:rsidP="00190F28"/>
    <w:p w14:paraId="58133F18" w14:textId="470151B1" w:rsidR="0099605C" w:rsidRPr="00834586" w:rsidRDefault="00AB1C72" w:rsidP="0046319D">
      <w:r w:rsidRPr="00834586">
        <w:lastRenderedPageBreak/>
        <w:t xml:space="preserve">A leitura da </w:t>
      </w:r>
      <w:r w:rsidR="00F63412">
        <w:t>imagem</w:t>
      </w:r>
      <w:r w:rsidRPr="00834586">
        <w:t xml:space="preserve"> exibida</w:t>
      </w:r>
      <w:r w:rsidR="00F63412">
        <w:t xml:space="preserve"> na página anterior</w:t>
      </w:r>
      <w:r w:rsidRPr="00834586">
        <w:t xml:space="preserve"> é da seguinte forma:</w:t>
      </w:r>
    </w:p>
    <w:p w14:paraId="72144DA0" w14:textId="2D436E0A" w:rsidR="00AB1C72" w:rsidRPr="00834586" w:rsidRDefault="00D66B69" w:rsidP="00AB1C72">
      <w:pPr>
        <w:pStyle w:val="PargrafodaLista"/>
        <w:numPr>
          <w:ilvl w:val="0"/>
          <w:numId w:val="14"/>
        </w:numPr>
      </w:pPr>
      <w:r>
        <w:t>O usuário do sistema pode ter nenhuma conta ou várias;</w:t>
      </w:r>
    </w:p>
    <w:p w14:paraId="62D1AB35" w14:textId="7559543A" w:rsidR="00272BCD" w:rsidRPr="00834586" w:rsidRDefault="00D66B69" w:rsidP="00AB1C72">
      <w:pPr>
        <w:pStyle w:val="PargrafodaLista"/>
        <w:numPr>
          <w:ilvl w:val="0"/>
          <w:numId w:val="14"/>
        </w:numPr>
      </w:pPr>
      <w:r>
        <w:t>Para cada conta que é criado, somente é possível ter um usuário;</w:t>
      </w:r>
    </w:p>
    <w:p w14:paraId="1CD3ECFF" w14:textId="5E4B6B65" w:rsidR="00601724" w:rsidRPr="00834586" w:rsidRDefault="0028208A" w:rsidP="00AB1C72">
      <w:pPr>
        <w:pStyle w:val="PargrafodaLista"/>
        <w:numPr>
          <w:ilvl w:val="0"/>
          <w:numId w:val="14"/>
        </w:numPr>
      </w:pPr>
      <w:r>
        <w:t>Para a criação de uma conta, é necessário ter um tipo de conta</w:t>
      </w:r>
      <w:r w:rsidR="006834D1">
        <w:t xml:space="preserve"> (Pagamento ou Recebimento)</w:t>
      </w:r>
      <w:r>
        <w:t xml:space="preserve"> e uma categoria para a mesma;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3A58C7F6" w:rsidR="00834586" w:rsidRPr="00834586" w:rsidRDefault="00834586" w:rsidP="00AB1C72">
      <w:pPr>
        <w:pStyle w:val="PargrafodaLista"/>
        <w:numPr>
          <w:ilvl w:val="0"/>
          <w:numId w:val="14"/>
        </w:numPr>
      </w:pPr>
      <w:r w:rsidRPr="00834586">
        <w:t xml:space="preserve">Um tipo de conta pode ter </w:t>
      </w:r>
      <w:r w:rsidR="00EB34CF">
        <w:t>diversas contas</w:t>
      </w:r>
      <w:r w:rsidRPr="00834586">
        <w:t>;</w:t>
      </w:r>
    </w:p>
    <w:p w14:paraId="13750129" w14:textId="201646DC" w:rsidR="00546702" w:rsidRPr="00834586" w:rsidRDefault="00834586" w:rsidP="000908E3">
      <w:pPr>
        <w:pStyle w:val="PargrafodaLista"/>
        <w:numPr>
          <w:ilvl w:val="0"/>
          <w:numId w:val="14"/>
        </w:numPr>
      </w:pPr>
      <w:r w:rsidRPr="00834586">
        <w:t xml:space="preserve">Um tipo de conta pode ter </w:t>
      </w:r>
      <w:r w:rsidR="00EB34CF">
        <w:t>várias</w:t>
      </w:r>
      <w:r w:rsidRPr="00834586">
        <w:t xml:space="preserve"> categorias de pagamentos;</w:t>
      </w:r>
      <w:r w:rsidR="00601724" w:rsidRPr="00834586">
        <w:t xml:space="preserve">  </w:t>
      </w:r>
    </w:p>
    <w:p w14:paraId="1D77CC0A" w14:textId="77777777" w:rsidR="007D644D" w:rsidRPr="00AB1C72" w:rsidRDefault="007D644D" w:rsidP="007D644D">
      <w:pPr>
        <w:pStyle w:val="PargrafodaLista"/>
      </w:pPr>
    </w:p>
    <w:p w14:paraId="756856D4" w14:textId="3ED7FE6C" w:rsidR="0099605C" w:rsidRDefault="0099605C" w:rsidP="0099605C">
      <w:pPr>
        <w:pStyle w:val="Ttulo2"/>
      </w:pPr>
      <w:bookmarkStart w:id="78" w:name="_Toc48407694"/>
      <w:r>
        <w:t>DIAGRAMA DE ATIVIDADE</w:t>
      </w:r>
      <w:bookmarkEnd w:id="78"/>
    </w:p>
    <w:p w14:paraId="276FB238" w14:textId="37D1171B" w:rsidR="0099605C" w:rsidRDefault="0099605C" w:rsidP="0099605C">
      <w:pPr>
        <w:rPr>
          <w:b/>
          <w:color w:val="FF0000"/>
        </w:rPr>
      </w:pPr>
    </w:p>
    <w:p w14:paraId="54984274" w14:textId="295308EE" w:rsidR="008718B0" w:rsidRDefault="00AF2CD9" w:rsidP="0099605C">
      <w:r w:rsidRPr="0004729D">
        <w:t>Para se comunicar dentro de uma organização sobre um projeto e mostrar de uma forma mais clara de como ele funciona, usam-se diagrama de atividades que s</w:t>
      </w:r>
      <w:r w:rsidR="004D4F71" w:rsidRPr="0004729D">
        <w:t xml:space="preserve">egundo </w:t>
      </w:r>
      <w:r w:rsidR="00F26F9F" w:rsidRPr="0004729D">
        <w:t>Lucidchart</w:t>
      </w:r>
      <w:r w:rsidR="004D4F71" w:rsidRPr="0004729D">
        <w:t xml:space="preserve"> (</w:t>
      </w:r>
      <w:r w:rsidR="00F26F9F" w:rsidRPr="0004729D">
        <w:t>2018?</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5DB811E"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 é exibido o diagrama de atividade do projeto, nele consegue-se entender como funciona uma inclusão de despesa ou receita no aplicativo.</w:t>
      </w:r>
    </w:p>
    <w:p w14:paraId="622BCBD6" w14:textId="77777777" w:rsidR="00D4000D" w:rsidRDefault="00E47564" w:rsidP="003C58A8">
      <w:pPr>
        <w:keepNext/>
        <w:jc w:val="center"/>
      </w:pPr>
      <w:r>
        <w:rPr>
          <w:noProof/>
          <w:lang w:eastAsia="pt-BR"/>
        </w:rPr>
        <w:drawing>
          <wp:inline distT="0" distB="0" distL="0" distR="0" wp14:anchorId="653EF9F4" wp14:editId="59EDDF1B">
            <wp:extent cx="3087585" cy="222647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1101" cy="2250639"/>
                    </a:xfrm>
                    <a:prstGeom prst="rect">
                      <a:avLst/>
                    </a:prstGeom>
                  </pic:spPr>
                </pic:pic>
              </a:graphicData>
            </a:graphic>
          </wp:inline>
        </w:drawing>
      </w:r>
    </w:p>
    <w:p w14:paraId="7233B3C0" w14:textId="42181574" w:rsidR="00312E64" w:rsidRDefault="00D4000D" w:rsidP="003C58A8">
      <w:pPr>
        <w:pStyle w:val="Legenda"/>
        <w:rPr>
          <w:b w:val="0"/>
          <w:color w:val="FF0000"/>
        </w:rPr>
      </w:pPr>
      <w:bookmarkStart w:id="79" w:name="_Toc48406104"/>
      <w:bookmarkStart w:id="80" w:name="_Toc4840766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26</w:t>
      </w:r>
      <w:r w:rsidR="003874EB">
        <w:rPr>
          <w:noProof/>
        </w:rPr>
        <w:fldChar w:fldCharType="end"/>
      </w:r>
      <w:r w:rsidRPr="00FB1DCD">
        <w:t>: Diagrama de Atividade para inserir despesa ou receita</w:t>
      </w:r>
      <w:bookmarkEnd w:id="79"/>
      <w:bookmarkEnd w:id="80"/>
    </w:p>
    <w:p w14:paraId="5F6100FC" w14:textId="77777777" w:rsidR="0099605C" w:rsidRPr="0099605C" w:rsidRDefault="0099605C" w:rsidP="0099605C"/>
    <w:p w14:paraId="3DFBA20C" w14:textId="21650DA5" w:rsidR="00976C67" w:rsidRDefault="00653851" w:rsidP="00653851">
      <w:pPr>
        <w:pStyle w:val="Ttulo1"/>
      </w:pPr>
      <w:bookmarkStart w:id="81" w:name="_Toc48407695"/>
      <w:r>
        <w:lastRenderedPageBreak/>
        <w:t>DESENVOLVIMENTO</w:t>
      </w:r>
      <w:bookmarkEnd w:id="81"/>
    </w:p>
    <w:p w14:paraId="4283991E" w14:textId="26D437F2" w:rsidR="00653851" w:rsidRDefault="00D06FAD" w:rsidP="00D35EF7">
      <w:r>
        <w:t xml:space="preserve">Nessa </w:t>
      </w:r>
      <w:r w:rsidR="00794623">
        <w:t>seção</w:t>
      </w:r>
      <w:r>
        <w:t xml:space="preserve"> será esclarecido o desenvolvimento do trabalho. E para maior didática, a </w:t>
      </w:r>
      <w:r w:rsidR="00D35EF7">
        <w:t>imagem abaixo</w:t>
      </w:r>
      <w:r w:rsidR="003A372B">
        <w:t xml:space="preserve"> (Figura 27)</w:t>
      </w:r>
      <w:r w:rsidR="00D35EF7">
        <w:t xml:space="preserve"> ilustra a arquitetura que foi utilizada no apl</w:t>
      </w:r>
      <w:r w:rsidR="003B288B">
        <w:t>icativo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115FE4">
      <w:pPr>
        <w:pStyle w:val="Legenda"/>
      </w:pPr>
      <w:bookmarkStart w:id="82" w:name="_Toc48406105"/>
      <w:bookmarkStart w:id="83" w:name="_Toc4840766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27</w:t>
      </w:r>
      <w:r w:rsidR="003874EB">
        <w:rPr>
          <w:noProof/>
        </w:rPr>
        <w:fldChar w:fldCharType="end"/>
      </w:r>
      <w:r>
        <w:t>: Arquitetura do projeto</w:t>
      </w:r>
      <w:bookmarkEnd w:id="82"/>
      <w:bookmarkEnd w:id="83"/>
    </w:p>
    <w:p w14:paraId="14C33F6E" w14:textId="77777777" w:rsidR="00653851" w:rsidRDefault="00653851" w:rsidP="00C27136"/>
    <w:p w14:paraId="0B374060" w14:textId="358A8F82" w:rsidR="001141DE" w:rsidRDefault="00554EF6" w:rsidP="004E495E">
      <w:r>
        <w:t>A imagem acima</w:t>
      </w:r>
      <w:r w:rsidR="00233F9F">
        <w:t xml:space="preserve"> (Figura 26)</w:t>
      </w:r>
      <w:r>
        <w:t xml:space="preserve"> exibe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20F6C3D2"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 para colher informações e levar através dessas pontes. </w:t>
      </w:r>
    </w:p>
    <w:p w14:paraId="618AE3E3" w14:textId="77777777" w:rsidR="00180169" w:rsidRDefault="00180169" w:rsidP="004E495E"/>
    <w:p w14:paraId="681F3C76" w14:textId="17F25B76" w:rsidR="00EB3C2A" w:rsidRDefault="00180169" w:rsidP="00EB3C2A">
      <w:pPr>
        <w:pStyle w:val="Ttulo2"/>
      </w:pPr>
      <w:bookmarkStart w:id="84" w:name="_Toc48407696"/>
      <w:r>
        <w:lastRenderedPageBreak/>
        <w:t>Desenvolvimento back-end</w:t>
      </w:r>
      <w:bookmarkEnd w:id="84"/>
    </w:p>
    <w:p w14:paraId="0959CA9D" w14:textId="5AA54FBC" w:rsidR="00794623" w:rsidRDefault="00794623" w:rsidP="00EB3C2A">
      <w:r>
        <w:t>O desenvolvimento do back-end foi feito em Spring Boot com a utilização da linguagem de programação Java. A finalidade é que toda regra de negócio fique nessa parte</w:t>
      </w:r>
      <w:r w:rsidR="00362B0E">
        <w:t xml:space="preserve">, </w:t>
      </w:r>
      <w:r w:rsidR="00C61986">
        <w:t>ficando</w:t>
      </w:r>
      <w:r w:rsidR="00362B0E">
        <w:t xml:space="preserve"> fracamente acoplad</w:t>
      </w:r>
      <w:r w:rsidR="00C61986">
        <w:t>a</w:t>
      </w:r>
      <w:r w:rsidR="00362B0E">
        <w:t>, dito isso, quando precisar migrar ou inserir outra tecnologia</w:t>
      </w:r>
      <w:r w:rsidR="00C61986">
        <w:t xml:space="preserve"> tem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6DCEADC3" w:rsidR="00215C15" w:rsidRDefault="00215C15" w:rsidP="00EB3C2A">
      <w:r w:rsidRPr="00215C15">
        <w:rPr>
          <w:b/>
        </w:rPr>
        <w:t>Config</w:t>
      </w:r>
      <w:r>
        <w:t xml:space="preserve">: Nessa camada fica toda a configuração da aplicação, ou seja, toda vez que a aplicação for executada essa camada será a primeira a ser chamada. Nela pode conter inserção de dados padrões e configurações de segurança de acesso. </w:t>
      </w:r>
    </w:p>
    <w:p w14:paraId="2CED11E5" w14:textId="75921AAD" w:rsidR="00215C15" w:rsidRDefault="00215C15" w:rsidP="00EB3C2A">
      <w:r w:rsidRPr="00C13861">
        <w:rPr>
          <w:b/>
        </w:rPr>
        <w:t>Domain</w:t>
      </w:r>
      <w:r>
        <w:t>:</w:t>
      </w:r>
      <w:r w:rsidR="00C27B52">
        <w:t xml:space="preserve"> </w:t>
      </w:r>
      <w:r w:rsidR="00C13861">
        <w:t>Onde ficará todas as classes modelos ou classes de domínios juntamente com seus métodos.</w:t>
      </w:r>
    </w:p>
    <w:p w14:paraId="25733B68" w14:textId="04C27692" w:rsidR="008B726A" w:rsidRDefault="008B726A" w:rsidP="00EB3C2A">
      <w:r w:rsidRPr="00890DEC">
        <w:rPr>
          <w:b/>
        </w:rPr>
        <w:t>DTO</w:t>
      </w:r>
      <w:r>
        <w:t>:</w:t>
      </w:r>
      <w:r w:rsidR="00890DEC">
        <w:t xml:space="preserve"> Essa camada é a abreviação de </w:t>
      </w:r>
      <w:r w:rsidR="00890DEC" w:rsidRPr="00890DEC">
        <w:rPr>
          <w:i/>
        </w:rPr>
        <w:t>Data Access Object</w:t>
      </w:r>
      <w:r w:rsidR="00890DEC">
        <w:t xml:space="preserve"> que significa em português objeto de acesso a dados. Ela tem como responsabilidade limitar os dados que serão retornados para o usuário</w:t>
      </w:r>
      <w:r w:rsidR="00B96A63">
        <w:t>. Podemos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email,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uma consulta a </w:t>
      </w:r>
      <w:r w:rsidR="007076B9">
        <w:t>dados de</w:t>
      </w:r>
      <w:r w:rsidR="00CF13A9">
        <w:t xml:space="preserve"> </w:t>
      </w:r>
      <w:r w:rsidR="00D5372C">
        <w:t>Pessoa</w:t>
      </w:r>
      <w:r w:rsidR="00CF13A9">
        <w:t>, será retornado o objeto da classe DTO que não cont</w:t>
      </w:r>
      <w:r w:rsidR="007076B9">
        <w:t>ém o atributo senha para que não haja vazamento de informações privadas.</w:t>
      </w:r>
    </w:p>
    <w:p w14:paraId="7036E4E8" w14:textId="04CDED02" w:rsidR="00634B88" w:rsidRDefault="00634B88" w:rsidP="00EB3C2A">
      <w:r w:rsidRPr="00634B88">
        <w:rPr>
          <w:b/>
        </w:rPr>
        <w:t>Form</w:t>
      </w:r>
      <w:r>
        <w:t>: Já nessa camada terá todos os atributos que é necessário ser inserido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p>
    <w:p w14:paraId="6FB3C2DC" w14:textId="7AFE769D" w:rsidR="00B03831" w:rsidRDefault="005F374F" w:rsidP="00EB3C2A">
      <w:r>
        <w:rPr>
          <w:b/>
        </w:rPr>
        <w:t>Resources</w:t>
      </w:r>
      <w:r w:rsidR="00B03831">
        <w:t>:</w:t>
      </w:r>
      <w:r>
        <w:t xml:space="preserve"> Nessa camada é onde a requisição via HTTP chega, nela será redirecionada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752A2A">
        <w:br/>
      </w:r>
      <w:r w:rsidR="00B076EE">
        <w:rPr>
          <w:b/>
        </w:rPr>
        <w:t>Services</w:t>
      </w:r>
      <w:r w:rsidR="00752A2A">
        <w:t xml:space="preserve">: </w:t>
      </w:r>
      <w:r w:rsidR="00B076EE">
        <w:t xml:space="preserve">A camada </w:t>
      </w:r>
      <w:r w:rsidR="00B076EE">
        <w:rPr>
          <w:i/>
        </w:rPr>
        <w:t xml:space="preserve">services </w:t>
      </w:r>
      <w:r w:rsidR="00B076EE">
        <w:t xml:space="preserve">tem como objetivo tratar toda regra das chamadas de </w:t>
      </w:r>
      <w:r w:rsidR="00B076EE">
        <w:lastRenderedPageBreak/>
        <w:t xml:space="preserve">visualização, edição, criação e deleção. Podemos usar um exemplo de um objeto que o usuário solicitou exclusão e o mesmo não há na base de dados, essa camada irá analisar se existe o objeto e se não houver retorna </w:t>
      </w:r>
      <w:r w:rsidR="00B77379">
        <w:t>à</w:t>
      </w:r>
      <w:r w:rsidR="00B076EE">
        <w:t xml:space="preserve"> informação para camada de </w:t>
      </w:r>
      <w:r w:rsidR="00B076EE" w:rsidRPr="00B076EE">
        <w:rPr>
          <w:i/>
        </w:rPr>
        <w:t>resources</w:t>
      </w:r>
      <w:r w:rsidR="00B076EE">
        <w:t xml:space="preserve">, caso contrário faz uma solicitação para camada </w:t>
      </w:r>
      <w:r w:rsidR="00B076EE" w:rsidRPr="00B076EE">
        <w:rPr>
          <w:i/>
        </w:rPr>
        <w:t>repository</w:t>
      </w:r>
      <w:r w:rsidR="00B076EE">
        <w:t xml:space="preserve"> que será explicado em seguida.</w:t>
      </w:r>
    </w:p>
    <w:p w14:paraId="0F195FC5" w14:textId="3B44B0EC" w:rsidR="00B77379" w:rsidRDefault="00B77379" w:rsidP="00EB3C2A">
      <w:r w:rsidRPr="00B77379">
        <w:rPr>
          <w:b/>
        </w:rPr>
        <w:t>Repository</w:t>
      </w:r>
      <w:r>
        <w:t xml:space="preserve">: </w:t>
      </w:r>
      <w:r w:rsidR="00525824">
        <w:t>Essa camada é responsável por se comunicar com o banco de dados.</w:t>
      </w:r>
    </w:p>
    <w:p w14:paraId="5C0A9DD6" w14:textId="61D0C403" w:rsidR="00D64A26" w:rsidRDefault="002B4DB5" w:rsidP="00EB3C2A">
      <w:r>
        <w:t xml:space="preserve">Para entender melhor o fluxo da requisição do usuário para o back-end, veja a </w:t>
      </w:r>
      <w:r w:rsidR="00FF6E34">
        <w:t>Figura 27:</w:t>
      </w:r>
    </w:p>
    <w:p w14:paraId="0E2374D2" w14:textId="77777777" w:rsidR="003F1C6C" w:rsidRDefault="00D64A26" w:rsidP="003F1C6C">
      <w:pPr>
        <w:keepNext/>
      </w:pPr>
      <w:r w:rsidRPr="00D64A26">
        <w:rPr>
          <w:noProof/>
          <w:lang w:eastAsia="pt-BR"/>
        </w:rPr>
        <w:drawing>
          <wp:inline distT="0" distB="0" distL="0" distR="0" wp14:anchorId="08BE8D6E" wp14:editId="69016DDD">
            <wp:extent cx="6120130" cy="2309495"/>
            <wp:effectExtent l="57150" t="57150" r="109220" b="1098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3094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115FE4">
      <w:pPr>
        <w:pStyle w:val="Legenda"/>
      </w:pPr>
      <w:bookmarkStart w:id="85" w:name="_Toc48406106"/>
      <w:bookmarkStart w:id="86" w:name="_Toc4840766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28</w:t>
      </w:r>
      <w:r w:rsidR="003874EB">
        <w:rPr>
          <w:noProof/>
        </w:rPr>
        <w:fldChar w:fldCharType="end"/>
      </w:r>
      <w:r>
        <w:t>: Fluxograma da estrutura da API Rest</w:t>
      </w:r>
      <w:bookmarkEnd w:id="85"/>
      <w:bookmarkEnd w:id="86"/>
    </w:p>
    <w:p w14:paraId="4ABCC018" w14:textId="77777777" w:rsidR="007A670A" w:rsidRPr="007A670A" w:rsidRDefault="007A670A" w:rsidP="007A670A"/>
    <w:p w14:paraId="28556BC9" w14:textId="489097F2" w:rsidR="00180169" w:rsidRDefault="00180169" w:rsidP="00180169">
      <w:pPr>
        <w:pStyle w:val="Ttulo2"/>
      </w:pPr>
      <w:bookmarkStart w:id="87" w:name="_Toc48407697"/>
      <w:r>
        <w:t>Desenvolvimento front-end</w:t>
      </w:r>
      <w:bookmarkEnd w:id="87"/>
    </w:p>
    <w:p w14:paraId="6A83010E" w14:textId="12BA9B99"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880205">
        <w:t xml:space="preserve"> para colher informações para retornar juntamente com a interface gráfica que a própria ferramenta fornece através de programação</w:t>
      </w:r>
      <w:r>
        <w:t xml:space="preserve">. </w:t>
      </w:r>
    </w:p>
    <w:p w14:paraId="6DB7259F" w14:textId="77777777" w:rsidR="001463E3" w:rsidRDefault="00AE779B" w:rsidP="00EB3C2A">
      <w:r>
        <w:t xml:space="preserve">Nele a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77777777" w:rsidR="0032348F" w:rsidRDefault="006D57C0" w:rsidP="0032348F">
      <w:pPr>
        <w:keepNext/>
      </w:pPr>
      <w:r w:rsidRPr="006D57C0">
        <w:rPr>
          <w:noProof/>
          <w:lang w:eastAsia="pt-BR"/>
        </w:rPr>
        <w:lastRenderedPageBreak/>
        <w:drawing>
          <wp:inline distT="0" distB="0" distL="0" distR="0" wp14:anchorId="5B074D93" wp14:editId="61336BAD">
            <wp:extent cx="6120130" cy="4246245"/>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246245"/>
                    </a:xfrm>
                    <a:prstGeom prst="rect">
                      <a:avLst/>
                    </a:prstGeom>
                  </pic:spPr>
                </pic:pic>
              </a:graphicData>
            </a:graphic>
          </wp:inline>
        </w:drawing>
      </w:r>
    </w:p>
    <w:p w14:paraId="5BD1EDAF" w14:textId="70B5CC3D" w:rsidR="00522F52" w:rsidRDefault="0032348F" w:rsidP="00115FE4">
      <w:pPr>
        <w:pStyle w:val="Legenda"/>
      </w:pPr>
      <w:bookmarkStart w:id="88" w:name="_Toc48406107"/>
      <w:bookmarkStart w:id="89" w:name="_Toc4840766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51122A">
        <w:rPr>
          <w:noProof/>
        </w:rPr>
        <w:t>29</w:t>
      </w:r>
      <w:r w:rsidR="003874EB">
        <w:rPr>
          <w:noProof/>
        </w:rPr>
        <w:fldChar w:fldCharType="end"/>
      </w:r>
      <w:r>
        <w:t>: Método da classe de serviço de contas</w:t>
      </w:r>
      <w:bookmarkEnd w:id="88"/>
      <w:bookmarkEnd w:id="89"/>
    </w:p>
    <w:p w14:paraId="60C6F84E" w14:textId="77777777" w:rsidR="00522F52" w:rsidRDefault="00522F52" w:rsidP="00EB3C2A"/>
    <w:p w14:paraId="7A0FB40F" w14:textId="0EBCAE9B" w:rsidR="006D57C0" w:rsidRDefault="00522F52" w:rsidP="00EB3C2A">
      <w:r>
        <w:t>A classe da imagem acima</w:t>
      </w:r>
      <w:r w:rsidR="00D16C70">
        <w:t xml:space="preserve"> (Figura 28)</w:t>
      </w:r>
      <w:r>
        <w:t xml:space="preserve"> é de um serviço do</w:t>
      </w:r>
      <w:r w:rsidR="00416DE2">
        <w:t xml:space="preserve"> aplicativo. Esse método tem como finalidade retornar um</w:t>
      </w:r>
      <w:r>
        <w:t>a lista de contas referente ao usuário que está conectado.</w:t>
      </w:r>
      <w:r w:rsidR="00401B2B">
        <w:t xml:space="preserve"> </w:t>
      </w:r>
    </w:p>
    <w:p w14:paraId="79045A66" w14:textId="2EABB935" w:rsidR="00460CBE" w:rsidRDefault="00460CBE" w:rsidP="00EB3C2A">
      <w:r>
        <w:t xml:space="preserve">Dentro dele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retornada acaba sendo convertida para o objeto referente da requisição e por fim retorna a lista de contas para quem chamou o método.</w:t>
      </w:r>
    </w:p>
    <w:p w14:paraId="2ED37B2A" w14:textId="77777777" w:rsidR="000313B5" w:rsidRDefault="000313B5" w:rsidP="00EB3C2A"/>
    <w:p w14:paraId="0228CA49" w14:textId="77777777" w:rsidR="000313B5" w:rsidRPr="00EB3C2A" w:rsidRDefault="000313B5" w:rsidP="00EB3C2A"/>
    <w:p w14:paraId="586B1AFC" w14:textId="2970E161" w:rsidR="00EB3C2A" w:rsidRDefault="00EB3C2A" w:rsidP="00EB3C2A">
      <w:pPr>
        <w:pStyle w:val="Ttulo2"/>
      </w:pPr>
      <w:bookmarkStart w:id="90" w:name="_Toc48407698"/>
      <w:r>
        <w:lastRenderedPageBreak/>
        <w:t>Interface gráfica</w:t>
      </w:r>
      <w:bookmarkEnd w:id="90"/>
    </w:p>
    <w:p w14:paraId="51706E1E" w14:textId="2761354E" w:rsidR="000E5B57" w:rsidRPr="000E5B57" w:rsidRDefault="000E5B57" w:rsidP="000E5B57">
      <w:r>
        <w:t>A seguir será exibido imagens das interfaces gráficas do aplicativo sendo executada plataforma Android.</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52C6AAE2" w14:textId="77777777" w:rsidR="00540B87" w:rsidRDefault="002C15D3" w:rsidP="00A24F70">
            <w:pPr>
              <w:keepNext/>
              <w:jc w:val="center"/>
            </w:pPr>
            <w:r w:rsidRPr="002C15D3">
              <w:rPr>
                <w:noProof/>
                <w:lang w:eastAsia="pt-BR"/>
              </w:rPr>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4816" cy="3600000"/>
                          </a:xfrm>
                          <a:prstGeom prst="rect">
                            <a:avLst/>
                          </a:prstGeom>
                        </pic:spPr>
                      </pic:pic>
                    </a:graphicData>
                  </a:graphic>
                </wp:inline>
              </w:drawing>
            </w:r>
          </w:p>
          <w:p w14:paraId="740E35E7" w14:textId="114E4E4D" w:rsidR="00A24F70" w:rsidRDefault="00A24F70" w:rsidP="00A24F70">
            <w:pPr>
              <w:keepNext/>
              <w:jc w:val="center"/>
            </w:pPr>
            <w:r w:rsidRPr="00A24F70">
              <w:rPr>
                <w:sz w:val="20"/>
              </w:rPr>
              <w:t>a) Interface gráfica de acesso</w:t>
            </w:r>
          </w:p>
        </w:tc>
        <w:tc>
          <w:tcPr>
            <w:tcW w:w="3209" w:type="dxa"/>
          </w:tcPr>
          <w:p w14:paraId="51D67977" w14:textId="77777777" w:rsidR="00540B87" w:rsidRDefault="00540B87" w:rsidP="00A24F70">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89796" cy="3600000"/>
                          </a:xfrm>
                          <a:prstGeom prst="rect">
                            <a:avLst/>
                          </a:prstGeom>
                        </pic:spPr>
                      </pic:pic>
                    </a:graphicData>
                  </a:graphic>
                </wp:inline>
              </w:drawing>
            </w:r>
          </w:p>
          <w:p w14:paraId="6036C32C" w14:textId="041EABF4" w:rsidR="00A24F70" w:rsidRDefault="00A24F70" w:rsidP="00A24F70">
            <w:pPr>
              <w:keepNext/>
              <w:jc w:val="center"/>
            </w:pPr>
            <w:r w:rsidRPr="00A24F70">
              <w:rPr>
                <w:sz w:val="20"/>
              </w:rPr>
              <w:t>b) Interface gráfica da página inicial do aplicativo</w:t>
            </w:r>
          </w:p>
        </w:tc>
        <w:tc>
          <w:tcPr>
            <w:tcW w:w="3210" w:type="dxa"/>
          </w:tcPr>
          <w:p w14:paraId="63245060" w14:textId="77777777" w:rsidR="00540B87" w:rsidRDefault="00540B87" w:rsidP="00A24F70">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76650" cy="3600000"/>
                          </a:xfrm>
                          <a:prstGeom prst="rect">
                            <a:avLst/>
                          </a:prstGeom>
                        </pic:spPr>
                      </pic:pic>
                    </a:graphicData>
                  </a:graphic>
                </wp:inline>
              </w:drawing>
            </w:r>
          </w:p>
          <w:p w14:paraId="2FEA4A53" w14:textId="27B76A29" w:rsidR="00A24F70" w:rsidRDefault="00A24F70" w:rsidP="00A24F70">
            <w:pPr>
              <w:keepNext/>
              <w:jc w:val="center"/>
            </w:pPr>
            <w:r w:rsidRPr="00A24F70">
              <w:rPr>
                <w:sz w:val="20"/>
              </w:rPr>
              <w:t>c) Interface gráfica do menu do aplicativo</w:t>
            </w:r>
          </w:p>
        </w:tc>
      </w:tr>
    </w:tbl>
    <w:p w14:paraId="64F20222" w14:textId="39C24ED8" w:rsidR="00540B87" w:rsidRDefault="00A24F70" w:rsidP="00A24F70">
      <w:pPr>
        <w:pStyle w:val="Legenda"/>
      </w:pPr>
      <w:r>
        <w:br/>
      </w:r>
      <w:bookmarkStart w:id="91" w:name="_Toc48406108"/>
      <w:bookmarkStart w:id="92" w:name="_Toc48407664"/>
      <w:r>
        <w:t xml:space="preserve">Figura </w:t>
      </w:r>
      <w:fldSimple w:instr=" SEQ Figura \* ARABIC ">
        <w:r w:rsidR="0051122A">
          <w:rPr>
            <w:noProof/>
          </w:rPr>
          <w:t>30</w:t>
        </w:r>
      </w:fldSimple>
      <w:r>
        <w:t>: Interface gráfica (Página de acesso, página inicial e Menu)</w:t>
      </w:r>
      <w:bookmarkEnd w:id="91"/>
      <w:bookmarkEnd w:id="92"/>
    </w:p>
    <w:p w14:paraId="6E5777AD" w14:textId="77777777" w:rsidR="00A24F70" w:rsidRPr="00A24F70" w:rsidRDefault="00A24F70" w:rsidP="00A24F70"/>
    <w:p w14:paraId="2FDB4D75" w14:textId="145C8D9A" w:rsidR="001141DE" w:rsidRDefault="002F6D35" w:rsidP="001141DE">
      <w:r>
        <w:t xml:space="preserve">Na </w:t>
      </w:r>
      <w:r w:rsidRPr="004C4769">
        <w:rPr>
          <w:b/>
        </w:rPr>
        <w:t>interface gráfica de acesso</w:t>
      </w:r>
      <w:r>
        <w:t xml:space="preserve"> </w:t>
      </w:r>
      <w:r w:rsidR="00E25513">
        <w:t xml:space="preserve">(Figura 29a) </w:t>
      </w:r>
      <w:r>
        <w:t xml:space="preserve">é onde o usuário precisa </w:t>
      </w:r>
      <w:r w:rsidR="002C15D3">
        <w:t xml:space="preserve">inserir os dados que foram </w:t>
      </w:r>
      <w:r w:rsidR="00E173E8">
        <w:t>cadastrados</w:t>
      </w:r>
      <w:r w:rsidR="002C15D3">
        <w:t xml:space="preserve"> pelo administrador para acessar ao aplicativo.</w:t>
      </w:r>
    </w:p>
    <w:p w14:paraId="533EFE90" w14:textId="4DF8A139" w:rsidR="00E173E8" w:rsidRDefault="00E173E8" w:rsidP="001141DE">
      <w:r>
        <w:t xml:space="preserve">Em </w:t>
      </w:r>
      <w:r w:rsidR="004C4769" w:rsidRPr="006D1823">
        <w:rPr>
          <w:b/>
        </w:rPr>
        <w:t>interface gráfica da página inicial do aplicativo</w:t>
      </w:r>
      <w:r w:rsidR="004C4769">
        <w:t xml:space="preserve"> </w:t>
      </w:r>
      <w:r w:rsidR="00E25513">
        <w:t>(Figura 29</w:t>
      </w:r>
      <w:r w:rsidR="00E25513">
        <w:t>b</w:t>
      </w:r>
      <w:r w:rsidR="00E25513">
        <w:t xml:space="preserve">) </w:t>
      </w:r>
      <w:r w:rsidR="004C4769">
        <w:t xml:space="preserve">é onde fica todos movimentos de contas do usuário conectado, contendo cartões </w:t>
      </w:r>
      <w:r w:rsidR="006D1823">
        <w:t>para</w:t>
      </w:r>
      <w:r w:rsidR="004C4769">
        <w:t xml:space="preserve"> cada mês com recebimentos ou pagamentos e uma linha do tempo do que fo</w:t>
      </w:r>
      <w:r w:rsidR="006D1823">
        <w:t>i movimentado em todo período de utilização.</w:t>
      </w:r>
    </w:p>
    <w:p w14:paraId="75293097" w14:textId="64A11F30" w:rsidR="006D1823" w:rsidRPr="001141DE" w:rsidRDefault="00F7262E" w:rsidP="001141DE">
      <w:r>
        <w:t xml:space="preserve">Já em </w:t>
      </w:r>
      <w:r w:rsidR="0037283A">
        <w:rPr>
          <w:b/>
        </w:rPr>
        <w:t>i</w:t>
      </w:r>
      <w:r w:rsidRPr="0037283A">
        <w:rPr>
          <w:b/>
        </w:rPr>
        <w:t xml:space="preserve">nterface gráfica do menu do aplicativo </w:t>
      </w:r>
      <w:r w:rsidR="00E25513">
        <w:t>(Figura 29</w:t>
      </w:r>
      <w:r w:rsidR="00E25513">
        <w:t>c</w:t>
      </w:r>
      <w:r w:rsidR="00E25513">
        <w:t xml:space="preserve">) </w:t>
      </w:r>
      <w:r w:rsidR="0037283A">
        <w:t>é somente um menu que exibe os dados do usuário conectado, um botão para redirecionar para página inicial e outro botão para desconectar do aplicativo.</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1067B8C7" w14:textId="77777777" w:rsidR="000646DC" w:rsidRDefault="00540B87" w:rsidP="000646DC">
            <w:pPr>
              <w:keepNext/>
              <w:jc w:val="center"/>
            </w:pPr>
            <w:r w:rsidRPr="00540B87">
              <w:rPr>
                <w:noProof/>
                <w:lang w:eastAsia="pt-BR"/>
              </w:rPr>
              <w:lastRenderedPageBreak/>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8630" cy="3600000"/>
                          </a:xfrm>
                          <a:prstGeom prst="rect">
                            <a:avLst/>
                          </a:prstGeom>
                        </pic:spPr>
                      </pic:pic>
                    </a:graphicData>
                  </a:graphic>
                </wp:inline>
              </w:drawing>
            </w:r>
            <w:r w:rsidR="000646DC">
              <w:t xml:space="preserve"> </w:t>
            </w:r>
          </w:p>
          <w:p w14:paraId="3ACAC76D" w14:textId="5307220A" w:rsidR="00540B87" w:rsidRDefault="000646DC" w:rsidP="000646DC">
            <w:pPr>
              <w:keepNext/>
              <w:jc w:val="center"/>
            </w:pPr>
            <w:r w:rsidRPr="000646DC">
              <w:rPr>
                <w:sz w:val="20"/>
              </w:rPr>
              <w:t>a) Interface gráfica da inserção de pagamento</w:t>
            </w:r>
            <w:r w:rsidR="00267711">
              <w:br/>
            </w:r>
          </w:p>
        </w:tc>
        <w:tc>
          <w:tcPr>
            <w:tcW w:w="3209" w:type="dxa"/>
          </w:tcPr>
          <w:p w14:paraId="4570CB4E" w14:textId="77777777" w:rsidR="00540B87" w:rsidRDefault="00540B87" w:rsidP="000646D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2308" cy="3600000"/>
                          </a:xfrm>
                          <a:prstGeom prst="rect">
                            <a:avLst/>
                          </a:prstGeom>
                        </pic:spPr>
                      </pic:pic>
                    </a:graphicData>
                  </a:graphic>
                </wp:inline>
              </w:drawing>
            </w:r>
          </w:p>
          <w:p w14:paraId="105184C8" w14:textId="2E2EC484" w:rsidR="000646DC" w:rsidRDefault="000646DC" w:rsidP="000646DC">
            <w:pPr>
              <w:keepNext/>
              <w:jc w:val="center"/>
            </w:pPr>
            <w:r w:rsidRPr="000646DC">
              <w:rPr>
                <w:sz w:val="20"/>
              </w:rPr>
              <w:t>b) Interface gráfica da inserção de recebimento</w:t>
            </w:r>
          </w:p>
        </w:tc>
        <w:tc>
          <w:tcPr>
            <w:tcW w:w="3210" w:type="dxa"/>
          </w:tcPr>
          <w:p w14:paraId="339BAADD" w14:textId="77777777" w:rsidR="00540B87" w:rsidRDefault="00540B87" w:rsidP="000646D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3574" cy="3600000"/>
                          </a:xfrm>
                          <a:prstGeom prst="rect">
                            <a:avLst/>
                          </a:prstGeom>
                        </pic:spPr>
                      </pic:pic>
                    </a:graphicData>
                  </a:graphic>
                </wp:inline>
              </w:drawing>
            </w:r>
          </w:p>
          <w:p w14:paraId="225F9A84" w14:textId="11971CB6" w:rsidR="000646DC" w:rsidRDefault="000646DC" w:rsidP="000646DC">
            <w:pPr>
              <w:keepNext/>
              <w:jc w:val="center"/>
            </w:pPr>
            <w:r w:rsidRPr="000646DC">
              <w:rPr>
                <w:sz w:val="20"/>
              </w:rPr>
              <w:t>c) Interface gráfica da lista de pagamentos</w:t>
            </w:r>
          </w:p>
        </w:tc>
      </w:tr>
    </w:tbl>
    <w:p w14:paraId="514BF4A3" w14:textId="76F77F91" w:rsidR="00D5379B" w:rsidRDefault="000646DC" w:rsidP="000646DC">
      <w:pPr>
        <w:pStyle w:val="Legenda"/>
      </w:pPr>
      <w:r>
        <w:br/>
      </w:r>
      <w:bookmarkStart w:id="93" w:name="_Toc48406109"/>
      <w:bookmarkStart w:id="94" w:name="_Toc48407665"/>
      <w:r>
        <w:t xml:space="preserve">Figura </w:t>
      </w:r>
      <w:fldSimple w:instr=" SEQ Figura \* ARABIC ">
        <w:r w:rsidR="0051122A">
          <w:rPr>
            <w:noProof/>
          </w:rPr>
          <w:t>31</w:t>
        </w:r>
      </w:fldSimple>
      <w:r>
        <w:t>: Interface gráfica (Formulário e Lista de contas)</w:t>
      </w:r>
      <w:bookmarkEnd w:id="93"/>
      <w:bookmarkEnd w:id="94"/>
    </w:p>
    <w:p w14:paraId="0FE5CA8D" w14:textId="77777777" w:rsidR="000646DC" w:rsidRPr="000646DC" w:rsidRDefault="000646DC" w:rsidP="000646DC"/>
    <w:p w14:paraId="5A899D55" w14:textId="0F6E88D9" w:rsidR="002F6D35" w:rsidRDefault="00134CB2" w:rsidP="00D5379B">
      <w:r>
        <w:t xml:space="preserve">Em </w:t>
      </w:r>
      <w:r w:rsidRPr="00134CB2">
        <w:rPr>
          <w:b/>
        </w:rPr>
        <w:t>interface gráfica da inserção de pagamento</w:t>
      </w:r>
      <w:r w:rsidR="006403CE">
        <w:rPr>
          <w:b/>
        </w:rPr>
        <w:t xml:space="preserve"> </w:t>
      </w:r>
      <w:r w:rsidR="006403CE" w:rsidRPr="006403CE">
        <w:t>(Figura 30</w:t>
      </w:r>
      <w:r w:rsidR="006403CE">
        <w:t>a</w:t>
      </w:r>
      <w:r w:rsidR="006403CE" w:rsidRPr="006403CE">
        <w:t>)</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possibilitando notificar que é uma despesa mensal.</w:t>
      </w:r>
    </w:p>
    <w:p w14:paraId="65BABEE2" w14:textId="52F6AB6A" w:rsidR="00EF43EC" w:rsidRDefault="00EF43EC" w:rsidP="00D5379B">
      <w:r>
        <w:t xml:space="preserve">Na </w:t>
      </w:r>
      <w:r w:rsidRPr="00EF43EC">
        <w:rPr>
          <w:b/>
        </w:rPr>
        <w:t>interface gráfica da inserção de recebimento</w:t>
      </w:r>
      <w:r>
        <w:t xml:space="preserve"> </w:t>
      </w:r>
      <w:r w:rsidR="006403CE" w:rsidRPr="006403CE">
        <w:t>(Figura 30</w:t>
      </w:r>
      <w:r w:rsidR="006403CE">
        <w:t>b</w:t>
      </w:r>
      <w:r w:rsidR="006403CE" w:rsidRPr="006403CE">
        <w:t>)</w:t>
      </w:r>
      <w:r w:rsidR="006403CE">
        <w:t xml:space="preserve"> </w:t>
      </w:r>
      <w:r>
        <w:t>é onde se insere os recebimentos que o usuário desejar, nele também há as mesmas informações de pagamentos, como valor, descrição, categoria</w:t>
      </w:r>
      <w:r w:rsidR="00391490">
        <w:t>, data do recebimento</w:t>
      </w:r>
      <w:r>
        <w:t xml:space="preserve"> e receita mensal.</w:t>
      </w:r>
    </w:p>
    <w:p w14:paraId="41A1AB31" w14:textId="0C765582" w:rsidR="00AD3937" w:rsidRDefault="00AD3937" w:rsidP="00D5379B">
      <w:r w:rsidRPr="00AD3937">
        <w:rPr>
          <w:b/>
        </w:rPr>
        <w:t>Interface gráfica da lista de pagamentos</w:t>
      </w:r>
      <w:r w:rsidRPr="00AD3937">
        <w:t xml:space="preserve"> </w:t>
      </w:r>
      <w:r w:rsidR="006403CE" w:rsidRPr="006403CE">
        <w:t>(Figura 30</w:t>
      </w:r>
      <w:r w:rsidR="006403CE">
        <w:t>c</w:t>
      </w:r>
      <w:r w:rsidR="006403CE" w:rsidRPr="006403CE">
        <w:t>)</w:t>
      </w:r>
      <w:r w:rsidR="006403CE">
        <w:t xml:space="preserve"> </w:t>
      </w:r>
      <w:r>
        <w:t>tem como objetivo informar os detalhes de todas as informações inseridas referente a contas do aplicativo, separados por aba, uma contendo os pagamentos e outra os recebimentos. Nessa interface é mostrado informações do mês que o usuário quiser</w:t>
      </w:r>
      <w:r w:rsidR="00B96A6B">
        <w:t>, somatório dos pagamentos e recebimentos do mês selecionado</w:t>
      </w:r>
      <w:r>
        <w:t xml:space="preserve"> e para cada item </w:t>
      </w:r>
      <w:r w:rsidR="00B96A6B">
        <w:t>contém</w:t>
      </w:r>
      <w:r>
        <w:t xml:space="preserve"> as seguintes informações: descrição da conta, categoria da conta, data de pagamento da conta e valor da conta.</w:t>
      </w:r>
    </w:p>
    <w:p w14:paraId="71147382" w14:textId="77777777" w:rsidR="006403CE" w:rsidRDefault="006403CE" w:rsidP="006403CE">
      <w:pPr>
        <w:keepNext/>
        <w:jc w:val="center"/>
      </w:pPr>
      <w:r w:rsidRPr="00540B87">
        <w:rPr>
          <w:noProof/>
          <w:lang w:eastAsia="pt-BR"/>
        </w:rPr>
        <w:lastRenderedPageBreak/>
        <w:drawing>
          <wp:inline distT="0" distB="0" distL="0" distR="0" wp14:anchorId="2FD7B37E" wp14:editId="010DC324">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7356" cy="3600000"/>
                    </a:xfrm>
                    <a:prstGeom prst="rect">
                      <a:avLst/>
                    </a:prstGeom>
                  </pic:spPr>
                </pic:pic>
              </a:graphicData>
            </a:graphic>
          </wp:inline>
        </w:drawing>
      </w:r>
    </w:p>
    <w:p w14:paraId="0FCCC555" w14:textId="3CC4242F" w:rsidR="00540B87" w:rsidRDefault="006403CE" w:rsidP="006403CE">
      <w:pPr>
        <w:pStyle w:val="Legenda"/>
      </w:pPr>
      <w:bookmarkStart w:id="95" w:name="_Toc48406110"/>
      <w:bookmarkStart w:id="96" w:name="_Toc48407666"/>
      <w:r>
        <w:t xml:space="preserve">Figura </w:t>
      </w:r>
      <w:fldSimple w:instr=" SEQ Figura \* ARABIC ">
        <w:r w:rsidR="0051122A">
          <w:rPr>
            <w:noProof/>
          </w:rPr>
          <w:t>32</w:t>
        </w:r>
      </w:fldSimple>
      <w:r>
        <w:t xml:space="preserve">: </w:t>
      </w:r>
      <w:r w:rsidRPr="001B25C7">
        <w:t>Interface gráfica da lista de recebimentos</w:t>
      </w:r>
      <w:bookmarkEnd w:id="95"/>
      <w:bookmarkEnd w:id="96"/>
    </w:p>
    <w:p w14:paraId="468C77A2" w14:textId="77777777" w:rsidR="006403CE" w:rsidRPr="006403CE" w:rsidRDefault="006403CE" w:rsidP="006403CE"/>
    <w:p w14:paraId="6D5579E7" w14:textId="3591223E" w:rsidR="00ED0D35" w:rsidRPr="00D5379B" w:rsidRDefault="00ED0D35" w:rsidP="00D5379B">
      <w:r>
        <w:t xml:space="preserve">Em </w:t>
      </w:r>
      <w:r w:rsidRPr="00ED0D35">
        <w:rPr>
          <w:b/>
        </w:rPr>
        <w:t>interface gráfica da lista de recebimentos</w:t>
      </w:r>
      <w:r>
        <w:t xml:space="preserve"> </w:t>
      </w:r>
      <w:r w:rsidR="007A2F5E" w:rsidRPr="006403CE">
        <w:t>(Figura 3</w:t>
      </w:r>
      <w:r w:rsidR="007A2F5E">
        <w:t>1</w:t>
      </w:r>
      <w:r w:rsidR="007A2F5E" w:rsidRPr="006403CE">
        <w:t>)</w:t>
      </w:r>
      <w:r w:rsidR="007A2F5E">
        <w:t xml:space="preserve"> </w:t>
      </w:r>
      <w:r>
        <w:t>mostra todos as informações que a de pagamen</w:t>
      </w:r>
      <w:r w:rsidR="003A75C6">
        <w:t xml:space="preserve">tos tem, somente alterando para </w:t>
      </w:r>
      <w:r>
        <w:t>o próprio recebimento.</w:t>
      </w:r>
    </w:p>
    <w:p w14:paraId="3D9AA3AF" w14:textId="2419BF9B" w:rsidR="00F3212F" w:rsidRDefault="00F3212F" w:rsidP="00F3212F">
      <w:pPr>
        <w:pStyle w:val="Ttulo1"/>
      </w:pPr>
      <w:bookmarkStart w:id="97" w:name="_Toc48407699"/>
      <w:r w:rsidRPr="00F3212F">
        <w:lastRenderedPageBreak/>
        <w:t>CONSIDERAÇÕES FINAIS</w:t>
      </w:r>
      <w:bookmarkEnd w:id="97"/>
    </w:p>
    <w:p w14:paraId="1D55F737" w14:textId="77777777" w:rsidR="00F3212F" w:rsidRDefault="00F3212F" w:rsidP="00F3212F"/>
    <w:p w14:paraId="79A04055" w14:textId="6484F57A" w:rsidR="00D61098" w:rsidRDefault="00D61098" w:rsidP="00D61098">
      <w:r>
        <w:t xml:space="preserve">Houve diversas adversidades no processo de finalização desse trabalho, pois trata-se de uma tecnologia nova no mercado e consequentemente não </w:t>
      </w:r>
      <w:r w:rsidR="001F4F50">
        <w:t>existe</w:t>
      </w:r>
      <w:r>
        <w:t xml:space="preserve"> muitos exemplos em livros e artigos que pudessem agregar na construção do mesmo, entretanto, a maioria dos objetivos foram alcançados graças a pesquisas em inglês, proporcionou-se o sucesso desse projeto e com uma excelente experiência em aprendi</w:t>
      </w:r>
      <w:r w:rsidR="001F4F50">
        <w:t>zado. A maior dificuldade mesmo</w:t>
      </w:r>
      <w:r>
        <w:t xml:space="preserve"> foi </w:t>
      </w:r>
      <w:r w:rsidR="001F4F50">
        <w:t>encontrar</w:t>
      </w:r>
      <w:r>
        <w:t xml:space="preserve"> </w:t>
      </w:r>
      <w:r w:rsidRPr="00C73F16">
        <w:rPr>
          <w:i/>
        </w:rPr>
        <w:t>Widgets</w:t>
      </w:r>
      <w:r>
        <w:t xml:space="preserve"> personalizados, como um botão que troca de posição dependendo da opção selecionada com a finalidade de deixar a aplicação mais atraente ao usuário. </w:t>
      </w:r>
      <w:r w:rsidR="001F4F50">
        <w:t xml:space="preserve">Outra dificuldade </w:t>
      </w:r>
      <w:r>
        <w:t xml:space="preserve">também </w:t>
      </w:r>
      <w:r w:rsidR="001F4F50">
        <w:t xml:space="preserve">encontrada foi </w:t>
      </w:r>
      <w:r>
        <w:t>como conect</w:t>
      </w:r>
      <w:r w:rsidR="00C73F16">
        <w:t xml:space="preserve">ar </w:t>
      </w:r>
      <w:r w:rsidR="001F4F50">
        <w:t>o</w:t>
      </w:r>
      <w:r w:rsidR="00C73F16">
        <w:t xml:space="preserve"> aplicativo com o banco em nuvem</w:t>
      </w:r>
      <w:r>
        <w:t xml:space="preserve">, pois alguns tutoriais ou sites não estavam dando certo para </w:t>
      </w:r>
      <w:r w:rsidR="001F4F50">
        <w:t>a</w:t>
      </w:r>
      <w:r>
        <w:t xml:space="preserve"> versão</w:t>
      </w:r>
      <w:r w:rsidR="001F4F50">
        <w:t xml:space="preserve"> utilizada</w:t>
      </w:r>
      <w:r>
        <w:t xml:space="preserve">, somente um vídeo aula que </w:t>
      </w:r>
      <w:r w:rsidR="001F4F50">
        <w:t>auxiliou no sucesso para realizar a conexão</w:t>
      </w:r>
      <w:r>
        <w:t>.</w:t>
      </w:r>
      <w:r w:rsidR="001F4F50">
        <w:t xml:space="preserve"> Problemas também de como </w:t>
      </w:r>
      <w:r w:rsidR="00505F3F">
        <w:t xml:space="preserve">resolver </w:t>
      </w:r>
      <w:r w:rsidR="001F4F50">
        <w:t xml:space="preserve">eventuais erros ou falhas </w:t>
      </w:r>
      <w:r w:rsidR="00505F3F">
        <w:t>que aconteceram no aplicativo, como funcionalidades que pararam de funci</w:t>
      </w:r>
      <w:r w:rsidR="00E025FD">
        <w:t>onar após atualização de código</w:t>
      </w:r>
      <w:r w:rsidR="00820014">
        <w:t xml:space="preserve"> que não foi devidamente desenvolvido</w:t>
      </w:r>
      <w:r w:rsidR="00E025FD">
        <w:t xml:space="preserve">. </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4145138B" w:rsidR="004B71EA" w:rsidRDefault="00D61098" w:rsidP="00D61098">
      <w:r>
        <w:t>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bookmarkStart w:id="98" w:name="_Toc48407700"/>
      <w:bookmarkStart w:id="99" w:name="_GoBack"/>
      <w:bookmarkEnd w:id="99"/>
      <w:r>
        <w:lastRenderedPageBreak/>
        <w:t>REFERÊNCIAS</w:t>
      </w:r>
      <w:bookmarkEnd w:id="98"/>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6B586922" w:rsidR="00097820" w:rsidRDefault="00097820" w:rsidP="00097820">
      <w:r>
        <w:t xml:space="preserve">GUEDES, Marylene. </w:t>
      </w:r>
      <w:r>
        <w:rPr>
          <w:b/>
        </w:rPr>
        <w:t>O que é Dart</w:t>
      </w:r>
      <w:r w:rsidRPr="003F2576">
        <w:rPr>
          <w:b/>
        </w:rPr>
        <w:t>?</w:t>
      </w:r>
      <w:r>
        <w:t xml:space="preserve"> Disponível em &lt;</w:t>
      </w:r>
      <w:r w:rsidRPr="00083749">
        <w:t>https://www.treinaweb.com.br/blog/o-que-e-dart/</w:t>
      </w:r>
      <w:r>
        <w:t>&gt;. Acesso em: 11 fev.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104E1DEF" w14:textId="54A494C6" w:rsidR="00097820" w:rsidRDefault="009B494A" w:rsidP="00D832D6">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55" w:history="1"/>
      <w:r>
        <w:t>&gt;. Acesso em: 02 mar.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7906E84" w14:textId="6A4318FE" w:rsidR="004D623E" w:rsidRDefault="004D623E" w:rsidP="00097820">
      <w:r>
        <w:t xml:space="preserve">MARTINS, Bonny; DINIZ, Walisson; SILVA, Rogério. </w:t>
      </w:r>
      <w:r w:rsidR="00F354F7" w:rsidRPr="00F354F7">
        <w:t>A complexibi</w:t>
      </w:r>
      <w:r w:rsidR="00F354F7">
        <w:t>lidade da UML e seus diagramas</w:t>
      </w:r>
      <w:r>
        <w:t xml:space="preserve">. </w:t>
      </w:r>
      <w:r w:rsidR="00F354F7" w:rsidRPr="00F354F7">
        <w:rPr>
          <w:b/>
        </w:rPr>
        <w:t>TECNOLOGIAS EM PROJEÇÃO</w:t>
      </w:r>
      <w:r>
        <w:t xml:space="preserve">, </w:t>
      </w:r>
      <w:r w:rsidR="00F354F7">
        <w:t>V.8</w:t>
      </w:r>
      <w:r>
        <w:t xml:space="preserve">, </w:t>
      </w:r>
      <w:r w:rsidR="00F354F7">
        <w:t>N.1</w:t>
      </w:r>
      <w:r>
        <w:t xml:space="preserve">, </w:t>
      </w:r>
      <w:r w:rsidR="00F354F7">
        <w:t>2017.</w:t>
      </w:r>
      <w:r>
        <w:t xml:space="preserve"> </w:t>
      </w:r>
      <w:r w:rsidR="00F354F7">
        <w:t>p. 86-99</w:t>
      </w:r>
      <w:r>
        <w:t>.</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86F7FFE" w:rsidR="00097820" w:rsidRDefault="00097820" w:rsidP="00097820">
      <w:r>
        <w:lastRenderedPageBreak/>
        <w:t>PORTA</w:t>
      </w:r>
      <w:r w:rsidR="00D832D6">
        <w:t>L</w:t>
      </w:r>
      <w:r>
        <w:t xml:space="preserve">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4A834D00" w14:textId="2CB9F24C" w:rsidR="00097820" w:rsidRPr="004D3A11" w:rsidRDefault="009B494A" w:rsidP="00AA68D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56" w:history="1"/>
      <w:r>
        <w:t>&gt;. Acesso em: 02 mar. 2020.</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57"/>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EBD30" w14:textId="77777777" w:rsidR="002B530B" w:rsidRDefault="002B530B" w:rsidP="00774571">
      <w:pPr>
        <w:spacing w:before="0" w:after="0" w:line="240" w:lineRule="auto"/>
      </w:pPr>
      <w:r>
        <w:separator/>
      </w:r>
    </w:p>
  </w:endnote>
  <w:endnote w:type="continuationSeparator" w:id="0">
    <w:p w14:paraId="22CB6455" w14:textId="77777777" w:rsidR="002B530B" w:rsidRDefault="002B530B"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E58C9" w14:textId="77777777" w:rsidR="002B530B" w:rsidRDefault="002B530B" w:rsidP="00774571">
      <w:pPr>
        <w:spacing w:before="0" w:after="0" w:line="240" w:lineRule="auto"/>
      </w:pPr>
      <w:r>
        <w:separator/>
      </w:r>
    </w:p>
  </w:footnote>
  <w:footnote w:type="continuationSeparator" w:id="0">
    <w:p w14:paraId="64034424" w14:textId="77777777" w:rsidR="002B530B" w:rsidRDefault="002B530B" w:rsidP="00774571">
      <w:pPr>
        <w:spacing w:before="0" w:after="0" w:line="240" w:lineRule="auto"/>
      </w:pPr>
      <w:r>
        <w:continuationSeparator/>
      </w:r>
    </w:p>
  </w:footnote>
  <w:footnote w:id="1">
    <w:p w14:paraId="128AA6F6" w14:textId="1F51B203" w:rsidR="00326721" w:rsidRDefault="00326721">
      <w:pPr>
        <w:pStyle w:val="Textodenotaderodap"/>
      </w:pPr>
      <w:r>
        <w:rPr>
          <w:rStyle w:val="Refdenotaderodap"/>
        </w:rPr>
        <w:footnoteRef/>
      </w:r>
      <w:r>
        <w:t xml:space="preserve"> </w:t>
      </w:r>
      <w:r w:rsidRPr="008D5CA2">
        <w:t>https://flutter.dev/ acessado em 19 nov. 2019.</w:t>
      </w:r>
    </w:p>
  </w:footnote>
  <w:footnote w:id="2">
    <w:p w14:paraId="3BFA3D23" w14:textId="10759BFF" w:rsidR="00326721" w:rsidRDefault="00326721">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326721" w:rsidRDefault="00326721">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326721" w:rsidRDefault="00326721">
      <w:pPr>
        <w:pStyle w:val="Textodenotaderodap"/>
      </w:pPr>
      <w:r>
        <w:rPr>
          <w:rStyle w:val="Refdenotaderodap"/>
        </w:rPr>
        <w:footnoteRef/>
      </w:r>
      <w:r>
        <w:t xml:space="preserve"> </w:t>
      </w:r>
      <w:r w:rsidRPr="00FA2196">
        <w:t>https://dart.dev/ acessado em 07 abr. 2020.</w:t>
      </w:r>
    </w:p>
  </w:footnote>
  <w:footnote w:id="5">
    <w:p w14:paraId="07E54147" w14:textId="22F43422" w:rsidR="00326721" w:rsidRDefault="00326721">
      <w:pPr>
        <w:pStyle w:val="Textodenotaderodap"/>
      </w:pPr>
      <w:r>
        <w:rPr>
          <w:rStyle w:val="Refdenotaderodap"/>
        </w:rPr>
        <w:footnoteRef/>
      </w:r>
      <w:r>
        <w:t xml:space="preserve"> </w:t>
      </w:r>
      <w:r w:rsidRPr="004E309C">
        <w:t>https://astah.net/ acessado em 07 abr. 2020.</w:t>
      </w:r>
    </w:p>
  </w:footnote>
  <w:footnote w:id="6">
    <w:p w14:paraId="52C8F249" w14:textId="7D8AFA7E" w:rsidR="00326721" w:rsidRDefault="00326721">
      <w:pPr>
        <w:pStyle w:val="Textodenotaderodap"/>
      </w:pPr>
      <w:r>
        <w:rPr>
          <w:rStyle w:val="Refdenotaderodap"/>
        </w:rPr>
        <w:footnoteRef/>
      </w:r>
      <w:r>
        <w:t xml:space="preserve"> </w:t>
      </w:r>
      <w:r w:rsidRPr="0061692D">
        <w:t>https://www.mongodb.com/</w:t>
      </w:r>
      <w:r>
        <w:t xml:space="preserve"> acessado em 27 jul. 2020.</w:t>
      </w:r>
    </w:p>
  </w:footnote>
  <w:footnote w:id="7">
    <w:p w14:paraId="2EF8962D" w14:textId="5DF14276" w:rsidR="00326721" w:rsidRDefault="00326721">
      <w:pPr>
        <w:pStyle w:val="Textodenotaderodap"/>
      </w:pPr>
      <w:r>
        <w:rPr>
          <w:rStyle w:val="Refdenotaderodap"/>
        </w:rPr>
        <w:footnoteRef/>
      </w:r>
      <w:r>
        <w:t xml:space="preserve"> </w:t>
      </w:r>
      <w:r w:rsidRPr="003F4A07">
        <w:t>https://aws.amazon.com/pt/</w:t>
      </w:r>
      <w:r>
        <w:t xml:space="preserve"> acessado em 27 jul. 2020.</w:t>
      </w:r>
    </w:p>
  </w:footnote>
  <w:footnote w:id="8">
    <w:p w14:paraId="2286AE9B" w14:textId="109DE546" w:rsidR="00326721" w:rsidRDefault="00326721">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326721" w:rsidRDefault="00326721">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326721" w:rsidRDefault="00326721">
      <w:pPr>
        <w:pStyle w:val="Textodenotaderodap"/>
      </w:pPr>
      <w:r>
        <w:rPr>
          <w:rStyle w:val="Refdenotaderodap"/>
        </w:rPr>
        <w:footnoteRef/>
      </w:r>
      <w:r>
        <w:t xml:space="preserve"> Front-end é a parte visual da aplicação</w:t>
      </w:r>
    </w:p>
  </w:footnote>
  <w:footnote w:id="11">
    <w:p w14:paraId="333FBAA5" w14:textId="533D6802" w:rsidR="00326721" w:rsidRDefault="00326721">
      <w:pPr>
        <w:pStyle w:val="Textodenotaderodap"/>
      </w:pPr>
      <w:r>
        <w:rPr>
          <w:rStyle w:val="Refdenotaderodap"/>
        </w:rPr>
        <w:footnoteRef/>
      </w:r>
      <w:r>
        <w:t xml:space="preserve"> Back-end é tudo que vai por trás de uma aplicação, como por exemplo regras de negócios</w:t>
      </w:r>
    </w:p>
  </w:footnote>
  <w:footnote w:id="12">
    <w:p w14:paraId="4342E18C" w14:textId="3555B39B" w:rsidR="00326721" w:rsidRDefault="00326721">
      <w:pPr>
        <w:pStyle w:val="Textodenotaderodap"/>
      </w:pPr>
      <w:r>
        <w:rPr>
          <w:rStyle w:val="Refdenotaderodap"/>
        </w:rPr>
        <w:footnoteRef/>
      </w:r>
      <w:r>
        <w:t xml:space="preserve"> </w:t>
      </w:r>
      <w:r w:rsidRPr="00CC56B9">
        <w:t>AppBar: Sua tradução é Barra de Aplicativos.</w:t>
      </w:r>
    </w:p>
  </w:footnote>
  <w:footnote w:id="13">
    <w:p w14:paraId="5FDFDA2F" w14:textId="26CB1E10" w:rsidR="00D556C4" w:rsidRDefault="00D556C4">
      <w:pPr>
        <w:pStyle w:val="Textodenotaderodap"/>
      </w:pPr>
      <w:r>
        <w:rPr>
          <w:rStyle w:val="Refdenotaderodap"/>
        </w:rPr>
        <w:footnoteRef/>
      </w:r>
      <w:r>
        <w:t xml:space="preserve"> </w:t>
      </w:r>
      <w:r w:rsidRPr="00D556C4">
        <w:t>https://www.mongodb.com/</w:t>
      </w:r>
      <w:r>
        <w:t xml:space="preserve"> acessado em 15 ago. 2020.</w:t>
      </w:r>
    </w:p>
  </w:footnote>
  <w:footnote w:id="14">
    <w:p w14:paraId="45132954" w14:textId="3025CF88" w:rsidR="00D556C4" w:rsidRDefault="00D556C4">
      <w:pPr>
        <w:pStyle w:val="Textodenotaderodap"/>
      </w:pPr>
      <w:r>
        <w:rPr>
          <w:rStyle w:val="Refdenotaderodap"/>
        </w:rPr>
        <w:footnoteRef/>
      </w:r>
      <w:r>
        <w:t xml:space="preserve"> </w:t>
      </w:r>
      <w:r w:rsidRPr="00D556C4">
        <w:t>https://spring.io/projects/spring-boot</w:t>
      </w:r>
      <w:r>
        <w:t xml:space="preserve"> acessado em 15 ago. 2020.</w:t>
      </w:r>
    </w:p>
  </w:footnote>
  <w:footnote w:id="15">
    <w:p w14:paraId="0D6A58B1" w14:textId="7F60F8E6" w:rsidR="00D556C4" w:rsidRDefault="00D556C4">
      <w:pPr>
        <w:pStyle w:val="Textodenotaderodap"/>
      </w:pPr>
      <w:r>
        <w:rPr>
          <w:rStyle w:val="Refdenotaderodap"/>
        </w:rPr>
        <w:footnoteRef/>
      </w:r>
      <w:r>
        <w:t xml:space="preserve"> </w:t>
      </w:r>
      <w:r w:rsidRPr="00D556C4">
        <w:t>https://aws.amazon.com/pt/ec2/</w:t>
      </w:r>
      <w:r>
        <w:t xml:space="preserve"> acessado em 15 ago. 2020.</w:t>
      </w:r>
    </w:p>
  </w:footnote>
  <w:footnote w:id="16">
    <w:p w14:paraId="1697E71A" w14:textId="24512998" w:rsidR="005F0976" w:rsidRDefault="005F0976">
      <w:pPr>
        <w:pStyle w:val="Textodenotaderodap"/>
      </w:pPr>
      <w:r>
        <w:rPr>
          <w:rStyle w:val="Refdenotaderodap"/>
        </w:rPr>
        <w:footnoteRef/>
      </w:r>
      <w:r>
        <w:t xml:space="preserve"> UML é uma linguagem gráfica para auxilio de criar especificações, construções e documentações (MARTINS; DINIZ; SILVA, 2017, p.99).</w:t>
      </w:r>
    </w:p>
  </w:footnote>
  <w:footnote w:id="17">
    <w:p w14:paraId="028B52B2" w14:textId="7212A94E" w:rsidR="00AE43F8" w:rsidRDefault="00AE43F8">
      <w:pPr>
        <w:pStyle w:val="Textodenotaderodap"/>
      </w:pPr>
      <w:r>
        <w:rPr>
          <w:rStyle w:val="Refdenotaderodap"/>
        </w:rPr>
        <w:footnoteRef/>
      </w:r>
      <w:r>
        <w:t xml:space="preserve"> </w:t>
      </w:r>
      <w:r w:rsidRPr="00CE3B90">
        <w:t>https://astah.net/products/astah-community/</w:t>
      </w:r>
      <w:r>
        <w:t xml:space="preserve"> acessado em 15 ago. 2020.</w:t>
      </w:r>
    </w:p>
  </w:footnote>
  <w:footnote w:id="18">
    <w:p w14:paraId="2818357A" w14:textId="75D5E503" w:rsidR="00F30B6F" w:rsidRDefault="00F30B6F">
      <w:pPr>
        <w:pStyle w:val="Textodenotaderodap"/>
      </w:pPr>
      <w:r>
        <w:rPr>
          <w:rStyle w:val="Refdenotaderodap"/>
        </w:rPr>
        <w:footnoteRef/>
      </w:r>
      <w:r>
        <w:t xml:space="preserve"> </w:t>
      </w:r>
      <w:r w:rsidRPr="00F30B6F">
        <w:t>https://code.visualstudio.com/</w:t>
      </w:r>
      <w:r>
        <w:t xml:space="preserve"> acessado em 15 ago. 2020.</w:t>
      </w:r>
    </w:p>
  </w:footnote>
  <w:footnote w:id="19">
    <w:p w14:paraId="4A42B74C" w14:textId="7BEFB1FF" w:rsidR="004211CF" w:rsidRDefault="004211CF">
      <w:pPr>
        <w:pStyle w:val="Textodenotaderodap"/>
      </w:pPr>
      <w:r>
        <w:rPr>
          <w:rStyle w:val="Refdenotaderodap"/>
        </w:rPr>
        <w:footnoteRef/>
      </w:r>
      <w:r>
        <w:t xml:space="preserve"> Plug-in: Funções</w:t>
      </w:r>
      <w:r w:rsidR="00C7688A">
        <w:t xml:space="preserve"> ou recursos</w:t>
      </w:r>
      <w:r>
        <w:t xml:space="preserve"> </w:t>
      </w:r>
      <w:r w:rsidR="00DA4370">
        <w:t>extras</w:t>
      </w:r>
      <w:r w:rsidR="00C7688A">
        <w:t xml:space="preserve"> para o programa que o utiliza</w:t>
      </w:r>
      <w:r>
        <w:t>.</w:t>
      </w:r>
    </w:p>
  </w:footnote>
  <w:footnote w:id="20">
    <w:p w14:paraId="6CC169EF" w14:textId="51CEBE1B" w:rsidR="005F6E7B" w:rsidRDefault="005F6E7B">
      <w:pPr>
        <w:pStyle w:val="Textodenotaderodap"/>
      </w:pPr>
      <w:r>
        <w:rPr>
          <w:rStyle w:val="Refdenotaderodap"/>
        </w:rPr>
        <w:footnoteRef/>
      </w:r>
      <w:r>
        <w:t xml:space="preserve"> </w:t>
      </w:r>
      <w:r w:rsidRPr="005F6E7B">
        <w:t>https://www.jetbrains.com/idea/</w:t>
      </w:r>
      <w:r>
        <w:t xml:space="preserve"> acessado em 15 ago. 2020.</w:t>
      </w:r>
    </w:p>
  </w:footnote>
  <w:footnote w:id="21">
    <w:p w14:paraId="0C56F33E" w14:textId="739F149E" w:rsidR="00326721" w:rsidRDefault="00326721">
      <w:pPr>
        <w:pStyle w:val="Textodenotaderodap"/>
      </w:pPr>
      <w:r>
        <w:rPr>
          <w:rStyle w:val="Refdenotaderodap"/>
        </w:rPr>
        <w:footnoteRef/>
      </w:r>
      <w:r>
        <w:t>HTTP é um protocolo de transferência de informações</w:t>
      </w:r>
    </w:p>
  </w:footnote>
  <w:footnote w:id="22">
    <w:p w14:paraId="7E55DAE1" w14:textId="6062A560" w:rsidR="00326721" w:rsidRDefault="00326721">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326721" w:rsidRDefault="00326721">
    <w:pPr>
      <w:pStyle w:val="Cabealho"/>
      <w:jc w:val="right"/>
    </w:pPr>
  </w:p>
  <w:p w14:paraId="466B3477" w14:textId="77777777" w:rsidR="00326721" w:rsidRDefault="0032672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326721" w:rsidRPr="00521DC1" w:rsidRDefault="00326721"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51122A">
      <w:rPr>
        <w:noProof/>
        <w:sz w:val="20"/>
        <w:szCs w:val="20"/>
      </w:rPr>
      <w:t>50</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D68A0"/>
    <w:multiLevelType w:val="hybridMultilevel"/>
    <w:tmpl w:val="AD06619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3212A14"/>
    <w:multiLevelType w:val="hybridMultilevel"/>
    <w:tmpl w:val="C3F881AC"/>
    <w:lvl w:ilvl="0" w:tplc="04160017">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4C3049D"/>
    <w:multiLevelType w:val="hybridMultilevel"/>
    <w:tmpl w:val="D5243C9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4"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5"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22"/>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0"/>
  </w:num>
  <w:num w:numId="16">
    <w:abstractNumId w:val="26"/>
  </w:num>
  <w:num w:numId="17">
    <w:abstractNumId w:val="29"/>
  </w:num>
  <w:num w:numId="18">
    <w:abstractNumId w:val="18"/>
  </w:num>
  <w:num w:numId="19">
    <w:abstractNumId w:val="20"/>
  </w:num>
  <w:num w:numId="20">
    <w:abstractNumId w:val="14"/>
  </w:num>
  <w:num w:numId="21">
    <w:abstractNumId w:val="24"/>
  </w:num>
  <w:num w:numId="22">
    <w:abstractNumId w:val="23"/>
  </w:num>
  <w:num w:numId="23">
    <w:abstractNumId w:val="17"/>
  </w:num>
  <w:num w:numId="24">
    <w:abstractNumId w:val="15"/>
  </w:num>
  <w:num w:numId="25">
    <w:abstractNumId w:val="21"/>
  </w:num>
  <w:num w:numId="26">
    <w:abstractNumId w:val="13"/>
  </w:num>
  <w:num w:numId="27">
    <w:abstractNumId w:val="19"/>
  </w:num>
  <w:num w:numId="28">
    <w:abstractNumId w:val="25"/>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0"/>
  </w:num>
  <w:num w:numId="32">
    <w:abstractNumId w:val="12"/>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315B"/>
    <w:rsid w:val="00003ABE"/>
    <w:rsid w:val="00005FA1"/>
    <w:rsid w:val="00007B63"/>
    <w:rsid w:val="0001108B"/>
    <w:rsid w:val="00012791"/>
    <w:rsid w:val="00012812"/>
    <w:rsid w:val="00012F97"/>
    <w:rsid w:val="00012FC1"/>
    <w:rsid w:val="00016082"/>
    <w:rsid w:val="000164CE"/>
    <w:rsid w:val="000176E6"/>
    <w:rsid w:val="0002155D"/>
    <w:rsid w:val="00021816"/>
    <w:rsid w:val="00021A6C"/>
    <w:rsid w:val="000227AA"/>
    <w:rsid w:val="00023248"/>
    <w:rsid w:val="00024001"/>
    <w:rsid w:val="0002539E"/>
    <w:rsid w:val="00026D5C"/>
    <w:rsid w:val="00030D54"/>
    <w:rsid w:val="00030DEB"/>
    <w:rsid w:val="000313B5"/>
    <w:rsid w:val="00031D11"/>
    <w:rsid w:val="0003333B"/>
    <w:rsid w:val="00037AD1"/>
    <w:rsid w:val="000402F9"/>
    <w:rsid w:val="0004133A"/>
    <w:rsid w:val="000442DD"/>
    <w:rsid w:val="0004457B"/>
    <w:rsid w:val="00045405"/>
    <w:rsid w:val="00045E0D"/>
    <w:rsid w:val="00046831"/>
    <w:rsid w:val="0004729D"/>
    <w:rsid w:val="00050773"/>
    <w:rsid w:val="00053C44"/>
    <w:rsid w:val="000541D8"/>
    <w:rsid w:val="00055F2B"/>
    <w:rsid w:val="00062186"/>
    <w:rsid w:val="00062962"/>
    <w:rsid w:val="00062965"/>
    <w:rsid w:val="00064089"/>
    <w:rsid w:val="000646DC"/>
    <w:rsid w:val="00067CC5"/>
    <w:rsid w:val="00072887"/>
    <w:rsid w:val="00076A77"/>
    <w:rsid w:val="00076AA0"/>
    <w:rsid w:val="00077DB7"/>
    <w:rsid w:val="0008036E"/>
    <w:rsid w:val="00083749"/>
    <w:rsid w:val="000844D7"/>
    <w:rsid w:val="00085469"/>
    <w:rsid w:val="00086425"/>
    <w:rsid w:val="00087510"/>
    <w:rsid w:val="000910AC"/>
    <w:rsid w:val="000931C5"/>
    <w:rsid w:val="00093914"/>
    <w:rsid w:val="00094A90"/>
    <w:rsid w:val="00097820"/>
    <w:rsid w:val="000A1BAC"/>
    <w:rsid w:val="000A20B9"/>
    <w:rsid w:val="000A33D1"/>
    <w:rsid w:val="000A451D"/>
    <w:rsid w:val="000A62D3"/>
    <w:rsid w:val="000A644E"/>
    <w:rsid w:val="000B0892"/>
    <w:rsid w:val="000B3011"/>
    <w:rsid w:val="000B760F"/>
    <w:rsid w:val="000B7CC7"/>
    <w:rsid w:val="000C2E5A"/>
    <w:rsid w:val="000D24DC"/>
    <w:rsid w:val="000D2F0D"/>
    <w:rsid w:val="000D6ACF"/>
    <w:rsid w:val="000D76BE"/>
    <w:rsid w:val="000E1A20"/>
    <w:rsid w:val="000E5B57"/>
    <w:rsid w:val="000E5CB4"/>
    <w:rsid w:val="000E62B6"/>
    <w:rsid w:val="000E75C8"/>
    <w:rsid w:val="000F11B5"/>
    <w:rsid w:val="000F3FEA"/>
    <w:rsid w:val="000F4DC6"/>
    <w:rsid w:val="000F7E89"/>
    <w:rsid w:val="001103FC"/>
    <w:rsid w:val="001141DE"/>
    <w:rsid w:val="00115FE4"/>
    <w:rsid w:val="0011633D"/>
    <w:rsid w:val="00116E81"/>
    <w:rsid w:val="00117806"/>
    <w:rsid w:val="001250E2"/>
    <w:rsid w:val="00125EEB"/>
    <w:rsid w:val="00127416"/>
    <w:rsid w:val="00130D9A"/>
    <w:rsid w:val="00132568"/>
    <w:rsid w:val="00134CB2"/>
    <w:rsid w:val="00134E77"/>
    <w:rsid w:val="00135EF5"/>
    <w:rsid w:val="00136279"/>
    <w:rsid w:val="00137911"/>
    <w:rsid w:val="00140BEB"/>
    <w:rsid w:val="00140D2F"/>
    <w:rsid w:val="00142631"/>
    <w:rsid w:val="00143BDF"/>
    <w:rsid w:val="001463E3"/>
    <w:rsid w:val="001511BB"/>
    <w:rsid w:val="00157FC7"/>
    <w:rsid w:val="00164BB8"/>
    <w:rsid w:val="00165062"/>
    <w:rsid w:val="001715CF"/>
    <w:rsid w:val="00180169"/>
    <w:rsid w:val="001803B0"/>
    <w:rsid w:val="001811D9"/>
    <w:rsid w:val="00186352"/>
    <w:rsid w:val="0018762D"/>
    <w:rsid w:val="00190F28"/>
    <w:rsid w:val="00191186"/>
    <w:rsid w:val="001919F2"/>
    <w:rsid w:val="0019249A"/>
    <w:rsid w:val="001A1ED6"/>
    <w:rsid w:val="001A5BFB"/>
    <w:rsid w:val="001A5F02"/>
    <w:rsid w:val="001B1ABB"/>
    <w:rsid w:val="001B2763"/>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E2507"/>
    <w:rsid w:val="001F0690"/>
    <w:rsid w:val="001F38AE"/>
    <w:rsid w:val="001F4F50"/>
    <w:rsid w:val="001F6CC7"/>
    <w:rsid w:val="00200FC3"/>
    <w:rsid w:val="002016AD"/>
    <w:rsid w:val="00206791"/>
    <w:rsid w:val="00207549"/>
    <w:rsid w:val="00207645"/>
    <w:rsid w:val="00211A7A"/>
    <w:rsid w:val="00211ECB"/>
    <w:rsid w:val="00212C3B"/>
    <w:rsid w:val="00212CC1"/>
    <w:rsid w:val="00213BFF"/>
    <w:rsid w:val="00215C15"/>
    <w:rsid w:val="0022141F"/>
    <w:rsid w:val="00222116"/>
    <w:rsid w:val="00223A13"/>
    <w:rsid w:val="00223B31"/>
    <w:rsid w:val="0022619E"/>
    <w:rsid w:val="00227797"/>
    <w:rsid w:val="0023203F"/>
    <w:rsid w:val="00233F9F"/>
    <w:rsid w:val="002427DD"/>
    <w:rsid w:val="002430E6"/>
    <w:rsid w:val="002431F6"/>
    <w:rsid w:val="00243923"/>
    <w:rsid w:val="0024731D"/>
    <w:rsid w:val="00250643"/>
    <w:rsid w:val="00251CC6"/>
    <w:rsid w:val="00253872"/>
    <w:rsid w:val="00257777"/>
    <w:rsid w:val="0026286C"/>
    <w:rsid w:val="00263A17"/>
    <w:rsid w:val="0026457A"/>
    <w:rsid w:val="00267711"/>
    <w:rsid w:val="00272BCD"/>
    <w:rsid w:val="0028032A"/>
    <w:rsid w:val="002808E5"/>
    <w:rsid w:val="0028208A"/>
    <w:rsid w:val="00284726"/>
    <w:rsid w:val="00285DE6"/>
    <w:rsid w:val="00286B62"/>
    <w:rsid w:val="00291BC7"/>
    <w:rsid w:val="002956D4"/>
    <w:rsid w:val="002A1CC8"/>
    <w:rsid w:val="002A26D6"/>
    <w:rsid w:val="002A27DA"/>
    <w:rsid w:val="002A296D"/>
    <w:rsid w:val="002A3DE9"/>
    <w:rsid w:val="002A52EA"/>
    <w:rsid w:val="002B1D97"/>
    <w:rsid w:val="002B20D4"/>
    <w:rsid w:val="002B3A61"/>
    <w:rsid w:val="002B4DB5"/>
    <w:rsid w:val="002B530B"/>
    <w:rsid w:val="002C15D3"/>
    <w:rsid w:val="002C46EC"/>
    <w:rsid w:val="002C5549"/>
    <w:rsid w:val="002D0BC0"/>
    <w:rsid w:val="002D0C95"/>
    <w:rsid w:val="002D566C"/>
    <w:rsid w:val="002E1F45"/>
    <w:rsid w:val="002E4E0D"/>
    <w:rsid w:val="002E515F"/>
    <w:rsid w:val="002E68D8"/>
    <w:rsid w:val="002F10C6"/>
    <w:rsid w:val="002F1AA3"/>
    <w:rsid w:val="002F2AEF"/>
    <w:rsid w:val="002F683C"/>
    <w:rsid w:val="002F6D35"/>
    <w:rsid w:val="003013BF"/>
    <w:rsid w:val="00301D17"/>
    <w:rsid w:val="003021F1"/>
    <w:rsid w:val="00302D54"/>
    <w:rsid w:val="003033D7"/>
    <w:rsid w:val="00303DCD"/>
    <w:rsid w:val="003059C0"/>
    <w:rsid w:val="00310AA6"/>
    <w:rsid w:val="00312E64"/>
    <w:rsid w:val="00313023"/>
    <w:rsid w:val="00316D85"/>
    <w:rsid w:val="003221C3"/>
    <w:rsid w:val="00322420"/>
    <w:rsid w:val="0032322E"/>
    <w:rsid w:val="0032348F"/>
    <w:rsid w:val="00323D88"/>
    <w:rsid w:val="0032572F"/>
    <w:rsid w:val="00325D37"/>
    <w:rsid w:val="00326721"/>
    <w:rsid w:val="00330E85"/>
    <w:rsid w:val="003339C4"/>
    <w:rsid w:val="00333EFC"/>
    <w:rsid w:val="0033436C"/>
    <w:rsid w:val="003356BC"/>
    <w:rsid w:val="00340185"/>
    <w:rsid w:val="00340315"/>
    <w:rsid w:val="0034227E"/>
    <w:rsid w:val="00343AB9"/>
    <w:rsid w:val="003446CE"/>
    <w:rsid w:val="003447CF"/>
    <w:rsid w:val="00346A7B"/>
    <w:rsid w:val="003545F7"/>
    <w:rsid w:val="00362B0E"/>
    <w:rsid w:val="00362CB3"/>
    <w:rsid w:val="00362EA3"/>
    <w:rsid w:val="0036367B"/>
    <w:rsid w:val="00366A9B"/>
    <w:rsid w:val="0037059D"/>
    <w:rsid w:val="00370AC9"/>
    <w:rsid w:val="00371525"/>
    <w:rsid w:val="0037283A"/>
    <w:rsid w:val="00381870"/>
    <w:rsid w:val="00381CB8"/>
    <w:rsid w:val="0038316C"/>
    <w:rsid w:val="00383DD5"/>
    <w:rsid w:val="00385989"/>
    <w:rsid w:val="00386C81"/>
    <w:rsid w:val="003874EB"/>
    <w:rsid w:val="003905A9"/>
    <w:rsid w:val="00391490"/>
    <w:rsid w:val="00392703"/>
    <w:rsid w:val="00396FF7"/>
    <w:rsid w:val="003A132F"/>
    <w:rsid w:val="003A372B"/>
    <w:rsid w:val="003A5DE7"/>
    <w:rsid w:val="003A6828"/>
    <w:rsid w:val="003A75C6"/>
    <w:rsid w:val="003B288B"/>
    <w:rsid w:val="003B3470"/>
    <w:rsid w:val="003B6B91"/>
    <w:rsid w:val="003C2978"/>
    <w:rsid w:val="003C3D2D"/>
    <w:rsid w:val="003C58A8"/>
    <w:rsid w:val="003C58CA"/>
    <w:rsid w:val="003D0700"/>
    <w:rsid w:val="003E0568"/>
    <w:rsid w:val="003E0E6F"/>
    <w:rsid w:val="003E3038"/>
    <w:rsid w:val="003F09DE"/>
    <w:rsid w:val="003F0BC4"/>
    <w:rsid w:val="003F0FEF"/>
    <w:rsid w:val="003F17A7"/>
    <w:rsid w:val="003F1C6C"/>
    <w:rsid w:val="003F1FF7"/>
    <w:rsid w:val="003F2576"/>
    <w:rsid w:val="003F3216"/>
    <w:rsid w:val="003F4A07"/>
    <w:rsid w:val="003F6A89"/>
    <w:rsid w:val="004012A2"/>
    <w:rsid w:val="00401B2B"/>
    <w:rsid w:val="00405748"/>
    <w:rsid w:val="004103DB"/>
    <w:rsid w:val="00412672"/>
    <w:rsid w:val="00415073"/>
    <w:rsid w:val="00416DE2"/>
    <w:rsid w:val="00417A1D"/>
    <w:rsid w:val="00420091"/>
    <w:rsid w:val="00420A16"/>
    <w:rsid w:val="004211CF"/>
    <w:rsid w:val="00422053"/>
    <w:rsid w:val="00430695"/>
    <w:rsid w:val="00430B71"/>
    <w:rsid w:val="00434F5B"/>
    <w:rsid w:val="00435D3C"/>
    <w:rsid w:val="00443472"/>
    <w:rsid w:val="00443EC7"/>
    <w:rsid w:val="00451988"/>
    <w:rsid w:val="0045522C"/>
    <w:rsid w:val="004559B8"/>
    <w:rsid w:val="004574CF"/>
    <w:rsid w:val="00460CBE"/>
    <w:rsid w:val="004612D3"/>
    <w:rsid w:val="00461966"/>
    <w:rsid w:val="0046319D"/>
    <w:rsid w:val="00463C10"/>
    <w:rsid w:val="00476307"/>
    <w:rsid w:val="00480F10"/>
    <w:rsid w:val="004838AD"/>
    <w:rsid w:val="00485D2C"/>
    <w:rsid w:val="00486811"/>
    <w:rsid w:val="00490BEC"/>
    <w:rsid w:val="00491AF8"/>
    <w:rsid w:val="00491B6C"/>
    <w:rsid w:val="0049330C"/>
    <w:rsid w:val="004952DA"/>
    <w:rsid w:val="004953EA"/>
    <w:rsid w:val="004954FA"/>
    <w:rsid w:val="00496DEB"/>
    <w:rsid w:val="0049721A"/>
    <w:rsid w:val="004A2596"/>
    <w:rsid w:val="004A4877"/>
    <w:rsid w:val="004A64FA"/>
    <w:rsid w:val="004A6605"/>
    <w:rsid w:val="004B2AC2"/>
    <w:rsid w:val="004B6B8C"/>
    <w:rsid w:val="004B71EA"/>
    <w:rsid w:val="004C0E29"/>
    <w:rsid w:val="004C31DB"/>
    <w:rsid w:val="004C4769"/>
    <w:rsid w:val="004C4F63"/>
    <w:rsid w:val="004C6450"/>
    <w:rsid w:val="004C6D7A"/>
    <w:rsid w:val="004C7F81"/>
    <w:rsid w:val="004D3A11"/>
    <w:rsid w:val="004D4F71"/>
    <w:rsid w:val="004D623E"/>
    <w:rsid w:val="004D6AB0"/>
    <w:rsid w:val="004E0A3F"/>
    <w:rsid w:val="004E0CFE"/>
    <w:rsid w:val="004E1ADC"/>
    <w:rsid w:val="004E1DDD"/>
    <w:rsid w:val="004E309C"/>
    <w:rsid w:val="004E3EDD"/>
    <w:rsid w:val="004E495E"/>
    <w:rsid w:val="004E593C"/>
    <w:rsid w:val="004E6D90"/>
    <w:rsid w:val="004F0C3F"/>
    <w:rsid w:val="004F1068"/>
    <w:rsid w:val="004F16D0"/>
    <w:rsid w:val="004F609B"/>
    <w:rsid w:val="004F754E"/>
    <w:rsid w:val="004F7F46"/>
    <w:rsid w:val="005005F5"/>
    <w:rsid w:val="00501BD7"/>
    <w:rsid w:val="00505F3F"/>
    <w:rsid w:val="0051122A"/>
    <w:rsid w:val="0051378D"/>
    <w:rsid w:val="0051509F"/>
    <w:rsid w:val="00517ED5"/>
    <w:rsid w:val="0052130B"/>
    <w:rsid w:val="00521DC1"/>
    <w:rsid w:val="005221F7"/>
    <w:rsid w:val="00522F52"/>
    <w:rsid w:val="005252A2"/>
    <w:rsid w:val="00525824"/>
    <w:rsid w:val="00525FC2"/>
    <w:rsid w:val="00530153"/>
    <w:rsid w:val="00531344"/>
    <w:rsid w:val="00536305"/>
    <w:rsid w:val="00537307"/>
    <w:rsid w:val="00537737"/>
    <w:rsid w:val="0054051D"/>
    <w:rsid w:val="005405DA"/>
    <w:rsid w:val="00540B87"/>
    <w:rsid w:val="005413A7"/>
    <w:rsid w:val="00546702"/>
    <w:rsid w:val="00552FBF"/>
    <w:rsid w:val="0055430B"/>
    <w:rsid w:val="00554EF6"/>
    <w:rsid w:val="005559D7"/>
    <w:rsid w:val="0055661B"/>
    <w:rsid w:val="00557C95"/>
    <w:rsid w:val="005610DC"/>
    <w:rsid w:val="00561CFF"/>
    <w:rsid w:val="005626BB"/>
    <w:rsid w:val="00562B36"/>
    <w:rsid w:val="00566AAF"/>
    <w:rsid w:val="00572129"/>
    <w:rsid w:val="00572799"/>
    <w:rsid w:val="00572FC4"/>
    <w:rsid w:val="005736D1"/>
    <w:rsid w:val="00574CCF"/>
    <w:rsid w:val="005772AE"/>
    <w:rsid w:val="0058079A"/>
    <w:rsid w:val="00583146"/>
    <w:rsid w:val="0058636B"/>
    <w:rsid w:val="00586A4D"/>
    <w:rsid w:val="00587404"/>
    <w:rsid w:val="0059272F"/>
    <w:rsid w:val="00595172"/>
    <w:rsid w:val="005A3BDD"/>
    <w:rsid w:val="005A5C13"/>
    <w:rsid w:val="005A6EE1"/>
    <w:rsid w:val="005B1A22"/>
    <w:rsid w:val="005B5A69"/>
    <w:rsid w:val="005B6B41"/>
    <w:rsid w:val="005C0698"/>
    <w:rsid w:val="005C64FF"/>
    <w:rsid w:val="005D1BD9"/>
    <w:rsid w:val="005D38F4"/>
    <w:rsid w:val="005D45F8"/>
    <w:rsid w:val="005D5EFF"/>
    <w:rsid w:val="005D7ED3"/>
    <w:rsid w:val="005E16D9"/>
    <w:rsid w:val="005E2F80"/>
    <w:rsid w:val="005E31FC"/>
    <w:rsid w:val="005E6A21"/>
    <w:rsid w:val="005E77F3"/>
    <w:rsid w:val="005F0976"/>
    <w:rsid w:val="005F2610"/>
    <w:rsid w:val="005F374F"/>
    <w:rsid w:val="005F436F"/>
    <w:rsid w:val="005F5FC0"/>
    <w:rsid w:val="005F61A6"/>
    <w:rsid w:val="005F6953"/>
    <w:rsid w:val="005F6E7B"/>
    <w:rsid w:val="00601724"/>
    <w:rsid w:val="006020B1"/>
    <w:rsid w:val="0060394A"/>
    <w:rsid w:val="00612249"/>
    <w:rsid w:val="00613A35"/>
    <w:rsid w:val="006158B8"/>
    <w:rsid w:val="0061692D"/>
    <w:rsid w:val="0062093C"/>
    <w:rsid w:val="00620D20"/>
    <w:rsid w:val="00624853"/>
    <w:rsid w:val="00625EA6"/>
    <w:rsid w:val="00626C8D"/>
    <w:rsid w:val="00626D37"/>
    <w:rsid w:val="00634B88"/>
    <w:rsid w:val="00636C66"/>
    <w:rsid w:val="006403CE"/>
    <w:rsid w:val="00653851"/>
    <w:rsid w:val="006562E0"/>
    <w:rsid w:val="0065681D"/>
    <w:rsid w:val="00663BFA"/>
    <w:rsid w:val="00666A27"/>
    <w:rsid w:val="00666DDB"/>
    <w:rsid w:val="006671B8"/>
    <w:rsid w:val="00670DC0"/>
    <w:rsid w:val="0067292E"/>
    <w:rsid w:val="006739C4"/>
    <w:rsid w:val="006743D4"/>
    <w:rsid w:val="006761E1"/>
    <w:rsid w:val="00682260"/>
    <w:rsid w:val="00682681"/>
    <w:rsid w:val="00682E6F"/>
    <w:rsid w:val="00683362"/>
    <w:rsid w:val="006834D1"/>
    <w:rsid w:val="006850C7"/>
    <w:rsid w:val="00686604"/>
    <w:rsid w:val="00687784"/>
    <w:rsid w:val="006910F9"/>
    <w:rsid w:val="00693C96"/>
    <w:rsid w:val="00694DD7"/>
    <w:rsid w:val="006A0CA4"/>
    <w:rsid w:val="006A13BC"/>
    <w:rsid w:val="006B1DBF"/>
    <w:rsid w:val="006B5D3A"/>
    <w:rsid w:val="006B6283"/>
    <w:rsid w:val="006B697E"/>
    <w:rsid w:val="006B7C5C"/>
    <w:rsid w:val="006C2C84"/>
    <w:rsid w:val="006D0D49"/>
    <w:rsid w:val="006D1823"/>
    <w:rsid w:val="006D448D"/>
    <w:rsid w:val="006D4CB7"/>
    <w:rsid w:val="006D57C0"/>
    <w:rsid w:val="006D6380"/>
    <w:rsid w:val="006E5611"/>
    <w:rsid w:val="006E69FE"/>
    <w:rsid w:val="006F0708"/>
    <w:rsid w:val="006F24DF"/>
    <w:rsid w:val="006F2DFD"/>
    <w:rsid w:val="006F3061"/>
    <w:rsid w:val="006F40AE"/>
    <w:rsid w:val="006F42B7"/>
    <w:rsid w:val="006F4633"/>
    <w:rsid w:val="00701C24"/>
    <w:rsid w:val="007029D8"/>
    <w:rsid w:val="007076B9"/>
    <w:rsid w:val="007119E5"/>
    <w:rsid w:val="00712EB0"/>
    <w:rsid w:val="00714055"/>
    <w:rsid w:val="0071611A"/>
    <w:rsid w:val="00720D9B"/>
    <w:rsid w:val="00722588"/>
    <w:rsid w:val="0072357D"/>
    <w:rsid w:val="00725612"/>
    <w:rsid w:val="007275E4"/>
    <w:rsid w:val="00734BF5"/>
    <w:rsid w:val="007420DE"/>
    <w:rsid w:val="007436AC"/>
    <w:rsid w:val="007437C1"/>
    <w:rsid w:val="00747E0A"/>
    <w:rsid w:val="007520EF"/>
    <w:rsid w:val="00752A2A"/>
    <w:rsid w:val="0075523E"/>
    <w:rsid w:val="00755DF3"/>
    <w:rsid w:val="00755FEC"/>
    <w:rsid w:val="00756164"/>
    <w:rsid w:val="00756570"/>
    <w:rsid w:val="007575EB"/>
    <w:rsid w:val="00760228"/>
    <w:rsid w:val="00760665"/>
    <w:rsid w:val="0076076B"/>
    <w:rsid w:val="00764078"/>
    <w:rsid w:val="00766DC3"/>
    <w:rsid w:val="00771DE8"/>
    <w:rsid w:val="007723D9"/>
    <w:rsid w:val="00774571"/>
    <w:rsid w:val="0077468A"/>
    <w:rsid w:val="007747CD"/>
    <w:rsid w:val="007800B4"/>
    <w:rsid w:val="007820A1"/>
    <w:rsid w:val="00782B49"/>
    <w:rsid w:val="00790186"/>
    <w:rsid w:val="00790CBA"/>
    <w:rsid w:val="00790F82"/>
    <w:rsid w:val="00793E3C"/>
    <w:rsid w:val="00794623"/>
    <w:rsid w:val="00795F80"/>
    <w:rsid w:val="00797EC4"/>
    <w:rsid w:val="007A0010"/>
    <w:rsid w:val="007A2881"/>
    <w:rsid w:val="007A2F5E"/>
    <w:rsid w:val="007A2FCC"/>
    <w:rsid w:val="007A3662"/>
    <w:rsid w:val="007A49B4"/>
    <w:rsid w:val="007A6123"/>
    <w:rsid w:val="007A670A"/>
    <w:rsid w:val="007A704E"/>
    <w:rsid w:val="007B0E67"/>
    <w:rsid w:val="007B3C21"/>
    <w:rsid w:val="007B52AB"/>
    <w:rsid w:val="007B5E4D"/>
    <w:rsid w:val="007B61CE"/>
    <w:rsid w:val="007C0702"/>
    <w:rsid w:val="007C0F95"/>
    <w:rsid w:val="007C1B60"/>
    <w:rsid w:val="007C5D76"/>
    <w:rsid w:val="007C5F35"/>
    <w:rsid w:val="007C60A4"/>
    <w:rsid w:val="007C7924"/>
    <w:rsid w:val="007D1E62"/>
    <w:rsid w:val="007D444C"/>
    <w:rsid w:val="007D475B"/>
    <w:rsid w:val="007D644D"/>
    <w:rsid w:val="007E11A2"/>
    <w:rsid w:val="007E3BF9"/>
    <w:rsid w:val="007E47EE"/>
    <w:rsid w:val="007E68E0"/>
    <w:rsid w:val="007F155B"/>
    <w:rsid w:val="007F1EF5"/>
    <w:rsid w:val="007F5EA3"/>
    <w:rsid w:val="007F711D"/>
    <w:rsid w:val="00804A9C"/>
    <w:rsid w:val="0080632B"/>
    <w:rsid w:val="00806CD0"/>
    <w:rsid w:val="00812496"/>
    <w:rsid w:val="00820014"/>
    <w:rsid w:val="008263C3"/>
    <w:rsid w:val="00827DDC"/>
    <w:rsid w:val="00831030"/>
    <w:rsid w:val="0083219E"/>
    <w:rsid w:val="00834586"/>
    <w:rsid w:val="008352C4"/>
    <w:rsid w:val="008417F7"/>
    <w:rsid w:val="00844600"/>
    <w:rsid w:val="00847326"/>
    <w:rsid w:val="008535DF"/>
    <w:rsid w:val="00855D1D"/>
    <w:rsid w:val="0085612C"/>
    <w:rsid w:val="008563D4"/>
    <w:rsid w:val="00856A47"/>
    <w:rsid w:val="008578A6"/>
    <w:rsid w:val="00863C28"/>
    <w:rsid w:val="00865170"/>
    <w:rsid w:val="008718B0"/>
    <w:rsid w:val="00874CEA"/>
    <w:rsid w:val="0087526C"/>
    <w:rsid w:val="00875E06"/>
    <w:rsid w:val="00880205"/>
    <w:rsid w:val="00882105"/>
    <w:rsid w:val="00882572"/>
    <w:rsid w:val="008834AF"/>
    <w:rsid w:val="00886C24"/>
    <w:rsid w:val="00886FD3"/>
    <w:rsid w:val="00890650"/>
    <w:rsid w:val="00890DEC"/>
    <w:rsid w:val="008952DF"/>
    <w:rsid w:val="008A2E12"/>
    <w:rsid w:val="008A4579"/>
    <w:rsid w:val="008A4674"/>
    <w:rsid w:val="008B04E0"/>
    <w:rsid w:val="008B0F04"/>
    <w:rsid w:val="008B1F27"/>
    <w:rsid w:val="008B21F3"/>
    <w:rsid w:val="008B255D"/>
    <w:rsid w:val="008B41BA"/>
    <w:rsid w:val="008B726A"/>
    <w:rsid w:val="008B7275"/>
    <w:rsid w:val="008B72FB"/>
    <w:rsid w:val="008C0D58"/>
    <w:rsid w:val="008C1BE8"/>
    <w:rsid w:val="008C24AA"/>
    <w:rsid w:val="008C312A"/>
    <w:rsid w:val="008C54D9"/>
    <w:rsid w:val="008C6914"/>
    <w:rsid w:val="008D053E"/>
    <w:rsid w:val="008D0A7C"/>
    <w:rsid w:val="008D5CA2"/>
    <w:rsid w:val="008E7A01"/>
    <w:rsid w:val="008E7C76"/>
    <w:rsid w:val="008F1368"/>
    <w:rsid w:val="008F1DE1"/>
    <w:rsid w:val="008F21F8"/>
    <w:rsid w:val="0090081B"/>
    <w:rsid w:val="009025A7"/>
    <w:rsid w:val="00907FB4"/>
    <w:rsid w:val="009100B8"/>
    <w:rsid w:val="00911646"/>
    <w:rsid w:val="00914A01"/>
    <w:rsid w:val="00915FA7"/>
    <w:rsid w:val="0091789F"/>
    <w:rsid w:val="00917C9C"/>
    <w:rsid w:val="009220B6"/>
    <w:rsid w:val="00923A4D"/>
    <w:rsid w:val="00927158"/>
    <w:rsid w:val="00927C80"/>
    <w:rsid w:val="00931B00"/>
    <w:rsid w:val="00934B30"/>
    <w:rsid w:val="009356FE"/>
    <w:rsid w:val="0094100E"/>
    <w:rsid w:val="00941B8D"/>
    <w:rsid w:val="0094317E"/>
    <w:rsid w:val="009432DE"/>
    <w:rsid w:val="009447B5"/>
    <w:rsid w:val="0094576D"/>
    <w:rsid w:val="0094676A"/>
    <w:rsid w:val="0094694C"/>
    <w:rsid w:val="00951500"/>
    <w:rsid w:val="00951C57"/>
    <w:rsid w:val="00952DC3"/>
    <w:rsid w:val="0095350E"/>
    <w:rsid w:val="009603B5"/>
    <w:rsid w:val="00961BA6"/>
    <w:rsid w:val="00965C90"/>
    <w:rsid w:val="00966AF1"/>
    <w:rsid w:val="009670E8"/>
    <w:rsid w:val="009705C2"/>
    <w:rsid w:val="00976C67"/>
    <w:rsid w:val="00977354"/>
    <w:rsid w:val="0098560D"/>
    <w:rsid w:val="00985BAC"/>
    <w:rsid w:val="009868FA"/>
    <w:rsid w:val="0099363D"/>
    <w:rsid w:val="0099605C"/>
    <w:rsid w:val="009A2C50"/>
    <w:rsid w:val="009A5534"/>
    <w:rsid w:val="009A6E6C"/>
    <w:rsid w:val="009B23C6"/>
    <w:rsid w:val="009B41B7"/>
    <w:rsid w:val="009B494A"/>
    <w:rsid w:val="009C0FDD"/>
    <w:rsid w:val="009C5E6F"/>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71AF"/>
    <w:rsid w:val="00A1339F"/>
    <w:rsid w:val="00A13F70"/>
    <w:rsid w:val="00A16C86"/>
    <w:rsid w:val="00A22F70"/>
    <w:rsid w:val="00A23EB8"/>
    <w:rsid w:val="00A248E5"/>
    <w:rsid w:val="00A24F70"/>
    <w:rsid w:val="00A30BB4"/>
    <w:rsid w:val="00A31E6E"/>
    <w:rsid w:val="00A32A6A"/>
    <w:rsid w:val="00A35291"/>
    <w:rsid w:val="00A3571C"/>
    <w:rsid w:val="00A413AA"/>
    <w:rsid w:val="00A4142A"/>
    <w:rsid w:val="00A4362E"/>
    <w:rsid w:val="00A4402A"/>
    <w:rsid w:val="00A44300"/>
    <w:rsid w:val="00A444F2"/>
    <w:rsid w:val="00A4735C"/>
    <w:rsid w:val="00A473B0"/>
    <w:rsid w:val="00A51582"/>
    <w:rsid w:val="00A51BB5"/>
    <w:rsid w:val="00A55315"/>
    <w:rsid w:val="00A55AF1"/>
    <w:rsid w:val="00A55FC0"/>
    <w:rsid w:val="00A7018E"/>
    <w:rsid w:val="00A7252A"/>
    <w:rsid w:val="00A729E1"/>
    <w:rsid w:val="00A75E0F"/>
    <w:rsid w:val="00A766B0"/>
    <w:rsid w:val="00A76B8F"/>
    <w:rsid w:val="00A8195C"/>
    <w:rsid w:val="00A81ED7"/>
    <w:rsid w:val="00A844D2"/>
    <w:rsid w:val="00A93B1B"/>
    <w:rsid w:val="00A93CE4"/>
    <w:rsid w:val="00A940DA"/>
    <w:rsid w:val="00A9435F"/>
    <w:rsid w:val="00A94660"/>
    <w:rsid w:val="00A97F1D"/>
    <w:rsid w:val="00AA0BE3"/>
    <w:rsid w:val="00AA349C"/>
    <w:rsid w:val="00AA68D0"/>
    <w:rsid w:val="00AA7CB9"/>
    <w:rsid w:val="00AB1C72"/>
    <w:rsid w:val="00AB22CA"/>
    <w:rsid w:val="00AB2905"/>
    <w:rsid w:val="00AC0594"/>
    <w:rsid w:val="00AC1B2D"/>
    <w:rsid w:val="00AC2DC7"/>
    <w:rsid w:val="00AC3C10"/>
    <w:rsid w:val="00AD269A"/>
    <w:rsid w:val="00AD3937"/>
    <w:rsid w:val="00AD4258"/>
    <w:rsid w:val="00AE413C"/>
    <w:rsid w:val="00AE43F8"/>
    <w:rsid w:val="00AE5C0B"/>
    <w:rsid w:val="00AE6190"/>
    <w:rsid w:val="00AE779B"/>
    <w:rsid w:val="00AF2CD9"/>
    <w:rsid w:val="00AF6287"/>
    <w:rsid w:val="00AF72AB"/>
    <w:rsid w:val="00AF7398"/>
    <w:rsid w:val="00AF7466"/>
    <w:rsid w:val="00B00D3F"/>
    <w:rsid w:val="00B03831"/>
    <w:rsid w:val="00B04A8F"/>
    <w:rsid w:val="00B076EE"/>
    <w:rsid w:val="00B115E5"/>
    <w:rsid w:val="00B21A94"/>
    <w:rsid w:val="00B21F61"/>
    <w:rsid w:val="00B2498D"/>
    <w:rsid w:val="00B258F8"/>
    <w:rsid w:val="00B27C2F"/>
    <w:rsid w:val="00B43039"/>
    <w:rsid w:val="00B434F0"/>
    <w:rsid w:val="00B4554D"/>
    <w:rsid w:val="00B4563D"/>
    <w:rsid w:val="00B4577E"/>
    <w:rsid w:val="00B51C6A"/>
    <w:rsid w:val="00B53BAA"/>
    <w:rsid w:val="00B54792"/>
    <w:rsid w:val="00B55C67"/>
    <w:rsid w:val="00B56B72"/>
    <w:rsid w:val="00B61BA3"/>
    <w:rsid w:val="00B61D2A"/>
    <w:rsid w:val="00B65D99"/>
    <w:rsid w:val="00B662FB"/>
    <w:rsid w:val="00B770E9"/>
    <w:rsid w:val="00B77379"/>
    <w:rsid w:val="00B81448"/>
    <w:rsid w:val="00B84104"/>
    <w:rsid w:val="00B92701"/>
    <w:rsid w:val="00B928AF"/>
    <w:rsid w:val="00B96A63"/>
    <w:rsid w:val="00B96A6B"/>
    <w:rsid w:val="00B96B3D"/>
    <w:rsid w:val="00B972A7"/>
    <w:rsid w:val="00BA01C1"/>
    <w:rsid w:val="00BA1351"/>
    <w:rsid w:val="00BA2BBA"/>
    <w:rsid w:val="00BA4500"/>
    <w:rsid w:val="00BA47E4"/>
    <w:rsid w:val="00BA5256"/>
    <w:rsid w:val="00BB1286"/>
    <w:rsid w:val="00BB6784"/>
    <w:rsid w:val="00BC079A"/>
    <w:rsid w:val="00BC1A1A"/>
    <w:rsid w:val="00BC25B6"/>
    <w:rsid w:val="00BC3863"/>
    <w:rsid w:val="00BC690B"/>
    <w:rsid w:val="00BC746B"/>
    <w:rsid w:val="00BC7ECB"/>
    <w:rsid w:val="00BD06FA"/>
    <w:rsid w:val="00BD5D4D"/>
    <w:rsid w:val="00BD69C4"/>
    <w:rsid w:val="00BD750A"/>
    <w:rsid w:val="00BE2954"/>
    <w:rsid w:val="00BE3133"/>
    <w:rsid w:val="00BE3464"/>
    <w:rsid w:val="00BE3CBD"/>
    <w:rsid w:val="00BF134B"/>
    <w:rsid w:val="00BF4535"/>
    <w:rsid w:val="00BF632D"/>
    <w:rsid w:val="00BF64B3"/>
    <w:rsid w:val="00BF6A83"/>
    <w:rsid w:val="00C07A73"/>
    <w:rsid w:val="00C1199E"/>
    <w:rsid w:val="00C11A87"/>
    <w:rsid w:val="00C131AB"/>
    <w:rsid w:val="00C13861"/>
    <w:rsid w:val="00C1390A"/>
    <w:rsid w:val="00C1413F"/>
    <w:rsid w:val="00C166A2"/>
    <w:rsid w:val="00C22505"/>
    <w:rsid w:val="00C22E2C"/>
    <w:rsid w:val="00C27136"/>
    <w:rsid w:val="00C27B52"/>
    <w:rsid w:val="00C30B1E"/>
    <w:rsid w:val="00C33FE8"/>
    <w:rsid w:val="00C34382"/>
    <w:rsid w:val="00C35D27"/>
    <w:rsid w:val="00C411F3"/>
    <w:rsid w:val="00C41C5E"/>
    <w:rsid w:val="00C44086"/>
    <w:rsid w:val="00C461D4"/>
    <w:rsid w:val="00C50996"/>
    <w:rsid w:val="00C51938"/>
    <w:rsid w:val="00C522EE"/>
    <w:rsid w:val="00C523FC"/>
    <w:rsid w:val="00C52A2A"/>
    <w:rsid w:val="00C567AE"/>
    <w:rsid w:val="00C61986"/>
    <w:rsid w:val="00C61B24"/>
    <w:rsid w:val="00C61D1E"/>
    <w:rsid w:val="00C62F99"/>
    <w:rsid w:val="00C668C7"/>
    <w:rsid w:val="00C7236B"/>
    <w:rsid w:val="00C73F16"/>
    <w:rsid w:val="00C7688A"/>
    <w:rsid w:val="00C77A0C"/>
    <w:rsid w:val="00C8095E"/>
    <w:rsid w:val="00C83B73"/>
    <w:rsid w:val="00C85498"/>
    <w:rsid w:val="00C87C97"/>
    <w:rsid w:val="00C92418"/>
    <w:rsid w:val="00C92E2F"/>
    <w:rsid w:val="00CA0D64"/>
    <w:rsid w:val="00CA37F1"/>
    <w:rsid w:val="00CA6762"/>
    <w:rsid w:val="00CB05DC"/>
    <w:rsid w:val="00CB4A65"/>
    <w:rsid w:val="00CB626C"/>
    <w:rsid w:val="00CC0C66"/>
    <w:rsid w:val="00CC335D"/>
    <w:rsid w:val="00CC560F"/>
    <w:rsid w:val="00CC56B9"/>
    <w:rsid w:val="00CE11D6"/>
    <w:rsid w:val="00CE3421"/>
    <w:rsid w:val="00CE39B9"/>
    <w:rsid w:val="00CE3B90"/>
    <w:rsid w:val="00CF13A9"/>
    <w:rsid w:val="00D044C2"/>
    <w:rsid w:val="00D059AC"/>
    <w:rsid w:val="00D06FAD"/>
    <w:rsid w:val="00D1216F"/>
    <w:rsid w:val="00D1284D"/>
    <w:rsid w:val="00D16C70"/>
    <w:rsid w:val="00D26C33"/>
    <w:rsid w:val="00D27A5D"/>
    <w:rsid w:val="00D303BA"/>
    <w:rsid w:val="00D30B3F"/>
    <w:rsid w:val="00D30C3C"/>
    <w:rsid w:val="00D31B16"/>
    <w:rsid w:val="00D31D69"/>
    <w:rsid w:val="00D35EF7"/>
    <w:rsid w:val="00D4000D"/>
    <w:rsid w:val="00D40978"/>
    <w:rsid w:val="00D40E63"/>
    <w:rsid w:val="00D42F90"/>
    <w:rsid w:val="00D45363"/>
    <w:rsid w:val="00D46087"/>
    <w:rsid w:val="00D47E00"/>
    <w:rsid w:val="00D5372C"/>
    <w:rsid w:val="00D5379B"/>
    <w:rsid w:val="00D556C4"/>
    <w:rsid w:val="00D57869"/>
    <w:rsid w:val="00D61098"/>
    <w:rsid w:val="00D6165C"/>
    <w:rsid w:val="00D63441"/>
    <w:rsid w:val="00D64A26"/>
    <w:rsid w:val="00D65D2C"/>
    <w:rsid w:val="00D66A70"/>
    <w:rsid w:val="00D66B69"/>
    <w:rsid w:val="00D72E51"/>
    <w:rsid w:val="00D748B4"/>
    <w:rsid w:val="00D832D6"/>
    <w:rsid w:val="00D83E22"/>
    <w:rsid w:val="00D90A04"/>
    <w:rsid w:val="00D9244B"/>
    <w:rsid w:val="00D93167"/>
    <w:rsid w:val="00D97BCB"/>
    <w:rsid w:val="00DA1035"/>
    <w:rsid w:val="00DA18A5"/>
    <w:rsid w:val="00DA2B81"/>
    <w:rsid w:val="00DA2E20"/>
    <w:rsid w:val="00DA4370"/>
    <w:rsid w:val="00DA460E"/>
    <w:rsid w:val="00DB1CC2"/>
    <w:rsid w:val="00DB457C"/>
    <w:rsid w:val="00DB5635"/>
    <w:rsid w:val="00DC0FD3"/>
    <w:rsid w:val="00DC26CA"/>
    <w:rsid w:val="00DC4E4A"/>
    <w:rsid w:val="00DC533F"/>
    <w:rsid w:val="00DC696E"/>
    <w:rsid w:val="00DC7149"/>
    <w:rsid w:val="00DD019A"/>
    <w:rsid w:val="00DD212F"/>
    <w:rsid w:val="00DD3E0C"/>
    <w:rsid w:val="00DD488E"/>
    <w:rsid w:val="00DD5222"/>
    <w:rsid w:val="00DD5C61"/>
    <w:rsid w:val="00DD7CC3"/>
    <w:rsid w:val="00DE599A"/>
    <w:rsid w:val="00DE6FDD"/>
    <w:rsid w:val="00DF001C"/>
    <w:rsid w:val="00DF424F"/>
    <w:rsid w:val="00E02562"/>
    <w:rsid w:val="00E025FD"/>
    <w:rsid w:val="00E0357B"/>
    <w:rsid w:val="00E04CD5"/>
    <w:rsid w:val="00E055AC"/>
    <w:rsid w:val="00E11AF7"/>
    <w:rsid w:val="00E127E8"/>
    <w:rsid w:val="00E159C9"/>
    <w:rsid w:val="00E173E8"/>
    <w:rsid w:val="00E17E0C"/>
    <w:rsid w:val="00E25513"/>
    <w:rsid w:val="00E25F8E"/>
    <w:rsid w:val="00E26B65"/>
    <w:rsid w:val="00E31681"/>
    <w:rsid w:val="00E34938"/>
    <w:rsid w:val="00E40CAA"/>
    <w:rsid w:val="00E420D0"/>
    <w:rsid w:val="00E44F24"/>
    <w:rsid w:val="00E47564"/>
    <w:rsid w:val="00E477B5"/>
    <w:rsid w:val="00E5053E"/>
    <w:rsid w:val="00E5075E"/>
    <w:rsid w:val="00E5296B"/>
    <w:rsid w:val="00E57EDE"/>
    <w:rsid w:val="00E66D44"/>
    <w:rsid w:val="00E70393"/>
    <w:rsid w:val="00E73A47"/>
    <w:rsid w:val="00E73BFE"/>
    <w:rsid w:val="00E74C5B"/>
    <w:rsid w:val="00E76756"/>
    <w:rsid w:val="00E90CB7"/>
    <w:rsid w:val="00E915AC"/>
    <w:rsid w:val="00E94530"/>
    <w:rsid w:val="00E96543"/>
    <w:rsid w:val="00E974A7"/>
    <w:rsid w:val="00EA260B"/>
    <w:rsid w:val="00EA5189"/>
    <w:rsid w:val="00EB34CF"/>
    <w:rsid w:val="00EB3C2A"/>
    <w:rsid w:val="00EB6115"/>
    <w:rsid w:val="00EC08FF"/>
    <w:rsid w:val="00EC0ED4"/>
    <w:rsid w:val="00EC1124"/>
    <w:rsid w:val="00ED0D35"/>
    <w:rsid w:val="00ED0DBC"/>
    <w:rsid w:val="00ED236B"/>
    <w:rsid w:val="00ED45D9"/>
    <w:rsid w:val="00ED5033"/>
    <w:rsid w:val="00EE0555"/>
    <w:rsid w:val="00EE08DF"/>
    <w:rsid w:val="00EE12EB"/>
    <w:rsid w:val="00EE1C03"/>
    <w:rsid w:val="00EE5538"/>
    <w:rsid w:val="00EF0642"/>
    <w:rsid w:val="00EF43EC"/>
    <w:rsid w:val="00F019E2"/>
    <w:rsid w:val="00F03974"/>
    <w:rsid w:val="00F03BC5"/>
    <w:rsid w:val="00F06212"/>
    <w:rsid w:val="00F06407"/>
    <w:rsid w:val="00F107D7"/>
    <w:rsid w:val="00F14C85"/>
    <w:rsid w:val="00F16DC2"/>
    <w:rsid w:val="00F20890"/>
    <w:rsid w:val="00F213DD"/>
    <w:rsid w:val="00F22D8E"/>
    <w:rsid w:val="00F24A0F"/>
    <w:rsid w:val="00F24F0C"/>
    <w:rsid w:val="00F2533A"/>
    <w:rsid w:val="00F26ADC"/>
    <w:rsid w:val="00F26F9F"/>
    <w:rsid w:val="00F27325"/>
    <w:rsid w:val="00F278AE"/>
    <w:rsid w:val="00F303A0"/>
    <w:rsid w:val="00F30B6F"/>
    <w:rsid w:val="00F3212F"/>
    <w:rsid w:val="00F32D07"/>
    <w:rsid w:val="00F354F7"/>
    <w:rsid w:val="00F3632C"/>
    <w:rsid w:val="00F4495C"/>
    <w:rsid w:val="00F45CAE"/>
    <w:rsid w:val="00F46334"/>
    <w:rsid w:val="00F47CC4"/>
    <w:rsid w:val="00F50595"/>
    <w:rsid w:val="00F51B53"/>
    <w:rsid w:val="00F52518"/>
    <w:rsid w:val="00F53BC5"/>
    <w:rsid w:val="00F54228"/>
    <w:rsid w:val="00F547D7"/>
    <w:rsid w:val="00F56C84"/>
    <w:rsid w:val="00F6038C"/>
    <w:rsid w:val="00F624C9"/>
    <w:rsid w:val="00F63412"/>
    <w:rsid w:val="00F65C0D"/>
    <w:rsid w:val="00F700AD"/>
    <w:rsid w:val="00F70C06"/>
    <w:rsid w:val="00F71C3E"/>
    <w:rsid w:val="00F7262E"/>
    <w:rsid w:val="00F757A2"/>
    <w:rsid w:val="00F819C5"/>
    <w:rsid w:val="00F85F72"/>
    <w:rsid w:val="00F86E8E"/>
    <w:rsid w:val="00F944D7"/>
    <w:rsid w:val="00F976EC"/>
    <w:rsid w:val="00F97868"/>
    <w:rsid w:val="00FA09C0"/>
    <w:rsid w:val="00FA2196"/>
    <w:rsid w:val="00FA4070"/>
    <w:rsid w:val="00FA43AB"/>
    <w:rsid w:val="00FA703C"/>
    <w:rsid w:val="00FA7D42"/>
    <w:rsid w:val="00FB1133"/>
    <w:rsid w:val="00FB6CD2"/>
    <w:rsid w:val="00FC2F1C"/>
    <w:rsid w:val="00FC4E22"/>
    <w:rsid w:val="00FC6B9B"/>
    <w:rsid w:val="00FC74EE"/>
    <w:rsid w:val="00FD0424"/>
    <w:rsid w:val="00FD1AFB"/>
    <w:rsid w:val="00FD2176"/>
    <w:rsid w:val="00FD3B1E"/>
    <w:rsid w:val="00FD4887"/>
    <w:rsid w:val="00FD534C"/>
    <w:rsid w:val="00FD7863"/>
    <w:rsid w:val="00FE2F30"/>
    <w:rsid w:val="00FE3A96"/>
    <w:rsid w:val="00FE5132"/>
    <w:rsid w:val="00FF03DF"/>
    <w:rsid w:val="00FF06A1"/>
    <w:rsid w:val="00FF117C"/>
    <w:rsid w:val="00FF512E"/>
    <w:rsid w:val="00FF6E34"/>
    <w:rsid w:val="00FF74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115FE4"/>
    <w:pPr>
      <w:keepNext/>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devmedia.com.br/introducao-ao-visual-studio-code/344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devmedia.com.br/introducao-ao-visual-studio-code/34418"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3A9E3-65AE-40EB-939C-555D6E543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2</TotalTime>
  <Pages>53</Pages>
  <Words>8300</Words>
  <Characters>44824</Characters>
  <Application>Microsoft Office Word</Application>
  <DocSecurity>0</DocSecurity>
  <Lines>373</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53018</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3</cp:revision>
  <cp:lastPrinted>2020-08-15T21:14:00Z</cp:lastPrinted>
  <dcterms:created xsi:type="dcterms:W3CDTF">2020-08-15T21:14:00Z</dcterms:created>
  <dcterms:modified xsi:type="dcterms:W3CDTF">2020-08-15T21:16:00Z</dcterms:modified>
</cp:coreProperties>
</file>