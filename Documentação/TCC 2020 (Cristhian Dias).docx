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21EE2FA5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>E</w:t>
      </w:r>
      <w:r w:rsidR="0000131A">
        <w:rPr>
          <w:rFonts w:cs="Arial"/>
          <w:color w:val="000000"/>
          <w:sz w:val="20"/>
          <w:szCs w:val="20"/>
          <w:lang w:eastAsia="pt-BR"/>
        </w:rPr>
        <w:t>xame de Q</w:t>
      </w:r>
      <w:r>
        <w:rPr>
          <w:rFonts w:cs="Arial"/>
          <w:color w:val="000000"/>
          <w:sz w:val="20"/>
          <w:szCs w:val="20"/>
          <w:lang w:eastAsia="pt-BR"/>
        </w:rPr>
        <w:t xml:space="preserve">ualificação como requisito para o </w:t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Trabalho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Osmar Aparecido Machado</w:t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C668C7" w:rsidRPr="00D40978" w:rsidRDefault="00C668C7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C668C7" w:rsidRPr="00D40978" w:rsidRDefault="00C668C7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C668C7" w:rsidRDefault="00C668C7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C668C7" w:rsidRDefault="00C668C7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>Racionais Mc’s</w:t>
      </w:r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</w:t>
      </w:r>
      <w:proofErr w:type="spellStart"/>
      <w:r>
        <w:t>sotfware</w:t>
      </w:r>
      <w:proofErr w:type="spellEnd"/>
      <w:r>
        <w:t xml:space="preserve">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>o Flutter,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Flutter,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7DA1E629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proofErr w:type="spellStart"/>
      <w:r>
        <w:t>Flutter</w:t>
      </w:r>
      <w:proofErr w:type="spellEnd"/>
      <w:r>
        <w:t xml:space="preserve">, </w:t>
      </w:r>
      <w:proofErr w:type="spellStart"/>
      <w:r>
        <w:t>Dart</w:t>
      </w:r>
      <w:proofErr w:type="spellEnd"/>
      <w:r>
        <w:t xml:space="preserve">, </w:t>
      </w:r>
      <w:proofErr w:type="spellStart"/>
      <w:r>
        <w:t>Firebase</w:t>
      </w:r>
      <w:proofErr w:type="spellEnd"/>
      <w:r>
        <w:t xml:space="preserve">, Desenvolvimento Híbrido, UML,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 w:rsidR="000A644E">
        <w:t xml:space="preserve">, Visual Studio </w:t>
      </w:r>
      <w:proofErr w:type="spellStart"/>
      <w:r w:rsidR="000A644E">
        <w:t>Code</w:t>
      </w:r>
      <w:proofErr w:type="spellEnd"/>
      <w:r w:rsidR="000A644E">
        <w:t>.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6E033ED9" w14:textId="77777777" w:rsidR="00E76756" w:rsidRPr="00E94530" w:rsidRDefault="00E76756">
      <w:pPr>
        <w:pStyle w:val="CabealhodoSumrio"/>
        <w:rPr>
          <w:lang w:val="en-US"/>
        </w:rPr>
      </w:pPr>
    </w:p>
    <w:p w14:paraId="6867EC77" w14:textId="77777777" w:rsidR="00302D54" w:rsidRDefault="00302D54">
      <w:pPr>
        <w:pStyle w:val="CabealhodoSumrio"/>
      </w:pPr>
      <w:r>
        <w:lastRenderedPageBreak/>
        <w:t>Sumário</w:t>
      </w: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9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0" w:name="_Toc434956075"/>
      <w:bookmarkStart w:id="1" w:name="_Toc436215888"/>
      <w:r w:rsidRPr="00031D11">
        <w:lastRenderedPageBreak/>
        <w:t>Introdução</w:t>
      </w:r>
      <w:bookmarkEnd w:id="0"/>
      <w:bookmarkEnd w:id="1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BA237F3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Flutter1, que traz uma facilidade enorme em desenvolver aplicativos móveis de uma forma híbrida sem precisar retrabalhar no código.</w:t>
      </w:r>
    </w:p>
    <w:p w14:paraId="09492BF0" w14:textId="13597C9F" w:rsidR="00D9244B" w:rsidRDefault="00D9244B" w:rsidP="00D9244B">
      <w:r w:rsidRPr="00D9244B">
        <w:t>Segundo Magalhães (2019) o Flutter tem seu próprio framework de processamento, o que quer dizer que ele não dependerá de nada específico de cada plataforma. Todos os efeitos que há no sistema operacional IOS2 e Android3 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>Os aplicativos que se sobressaem no mercado hoje, são os com design mais trabalhados, com animações que chamam atenção e de uma usabilidade rápida. A Tecnologia Flutter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r>
        <w:lastRenderedPageBreak/>
        <w:t>OBJETIVOS</w:t>
      </w:r>
    </w:p>
    <w:p w14:paraId="798A0B7F" w14:textId="7235786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pois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>Além da aplicação móvel, também terá como um dos focos expor mais sobre a ferramenta Flutter,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r>
        <w:t>JUSTIFICATIVA</w:t>
      </w:r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24C61BA3" w:rsidR="00663BFA" w:rsidRDefault="00663BFA" w:rsidP="009F4495">
      <w:r w:rsidRPr="00663BFA">
        <w:t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Flutter que utiliza a linguagem de programação Dart4 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r>
        <w:lastRenderedPageBreak/>
        <w:t>MOTIVAÇÃO</w:t>
      </w:r>
    </w:p>
    <w:p w14:paraId="4A1DA84F" w14:textId="77777777" w:rsidR="00663BFA" w:rsidRDefault="00663BFA" w:rsidP="00663BFA">
      <w:r>
        <w:t xml:space="preserve">A motivação para a produção desse trabalho surgiu da necessidade de gerar aplicações rápidas, com design elegante, com uma altíssima fluidez de animações, com código híbrido, executando tanto em IOS quanto em </w:t>
      </w:r>
      <w:proofErr w:type="spellStart"/>
      <w:r>
        <w:t>Android</w:t>
      </w:r>
      <w:proofErr w:type="spellEnd"/>
      <w:r>
        <w:t xml:space="preserve"> e para conclusão do curso de Análise e Desenvolvimento de Sistemas.</w:t>
      </w:r>
    </w:p>
    <w:p w14:paraId="39943F1E" w14:textId="6ECEACB2" w:rsidR="009F4495" w:rsidRDefault="00663BFA" w:rsidP="00663BFA">
      <w:r>
        <w:t>Além disso, toda a experiência que foi aprendida em engenharia de software teve um papel primordial para definição de todo o projeto, pois por se tratar de tecnologias que não usamos no curso, consegue-se desenvolver a aplicação, pois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r>
        <w:t>PERSPECTIVA DE CONTRIBUIÇÃO</w:t>
      </w:r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>Será contribuído para comunidade também as vantagens e desvantagens de utilizar a ferramenta Flutter para desenvolver aplicações.</w:t>
      </w:r>
    </w:p>
    <w:p w14:paraId="0AE8B1FA" w14:textId="66A0C095" w:rsidR="009F4495" w:rsidRDefault="00663BFA" w:rsidP="00663BFA">
      <w:r>
        <w:t>Como a ferramenta é nova, a agregação para a área de estudo é alta, pois não há muito material disponível (artigos, livros, tutoriais, cursos, etc.) sobre o Flutter.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r>
        <w:t>METODOLOGIA</w:t>
      </w:r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1A323422" w:rsidR="00CA6762" w:rsidRDefault="000F7E89" w:rsidP="009F4495">
      <w:r>
        <w:t xml:space="preserve">Para fazer os casos de usos, diagrama de atividades, diagrama de classes será usado a linguagem UML com base no programa </w:t>
      </w:r>
      <w:proofErr w:type="spellStart"/>
      <w:r>
        <w:t>Astah</w:t>
      </w:r>
      <w:proofErr w:type="spellEnd"/>
      <w:r>
        <w:t xml:space="preserve">, nele consegue-se realizar trabalhos com uma agilidade maior por ser simples e objetivo. Para o desenvolvimento do aplicativo em geral será utilizado </w:t>
      </w:r>
      <w:proofErr w:type="spellStart"/>
      <w:r>
        <w:t>Flutter</w:t>
      </w:r>
      <w:proofErr w:type="spellEnd"/>
      <w:r>
        <w:t xml:space="preserve"> que tem </w:t>
      </w:r>
      <w:proofErr w:type="spellStart"/>
      <w:r>
        <w:t>Dart</w:t>
      </w:r>
      <w:proofErr w:type="spellEnd"/>
      <w:r>
        <w:t xml:space="preserve"> como a linguagem principal. O banco </w:t>
      </w:r>
      <w:r w:rsidR="00A31E6E">
        <w:t xml:space="preserve">de dados será feito no </w:t>
      </w:r>
      <w:proofErr w:type="spellStart"/>
      <w:r w:rsidR="00A31E6E">
        <w:t>Firebase</w:t>
      </w:r>
      <w:proofErr w:type="spellEnd"/>
      <w:r>
        <w:t xml:space="preserve">, que é em nuvem e pode ser local ao mesmo tempo, pois se o aplicativo não tiver nenhum tipo de conexão com a internet, o banco se encarregará de salvar os dados locais até que seja feita uma conexão. E para escrever os códigos será utilizado o programa Visual Studio </w:t>
      </w:r>
      <w:proofErr w:type="spellStart"/>
      <w:r>
        <w:t>Code</w:t>
      </w:r>
      <w:proofErr w:type="spellEnd"/>
      <w:r>
        <w:t>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r>
        <w:t>PÚBLICO ALVO</w:t>
      </w:r>
    </w:p>
    <w:p w14:paraId="30F9D7EB" w14:textId="407BAA1C" w:rsidR="009F4495" w:rsidRDefault="00A31E6E" w:rsidP="009F4495">
      <w:r w:rsidRPr="00A31E6E">
        <w:t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Flutter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r>
        <w:t>ESTRUTURA DO TRABALHO</w:t>
      </w:r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3713E79B" w14:textId="77777777" w:rsidR="002E515F" w:rsidRDefault="002E515F" w:rsidP="002E515F">
      <w:r>
        <w:t>O segundo capítulo explana sobre as tecnologias que foram utilizadas para o desenvolvimento desse trabalho.</w:t>
      </w:r>
    </w:p>
    <w:p w14:paraId="11A8F14A" w14:textId="77777777" w:rsidR="002E515F" w:rsidRDefault="002E515F" w:rsidP="002E515F">
      <w:r>
        <w:t>No terceiro capítulo tem como ênfase explicar como funciona a arquitetura do Flutter e com uma profundidade de como funciona seu desenvolvimento.</w:t>
      </w:r>
    </w:p>
    <w:p w14:paraId="193D5E68" w14:textId="77777777" w:rsidR="002E515F" w:rsidRDefault="002E515F" w:rsidP="002E515F">
      <w:r>
        <w:lastRenderedPageBreak/>
        <w:t>O quarto capítulo é apresentando o desenvolvimento do projeto, onde é explicado como funciona os diagramas para se iniciar e comandar um projeto.</w:t>
      </w:r>
    </w:p>
    <w:p w14:paraId="625B69EF" w14:textId="77777777" w:rsidR="002E515F" w:rsidRDefault="002E515F" w:rsidP="002E515F">
      <w:r>
        <w:t>Desenvolvimento com Flutter é o quinto capítulo, onde é apresentado a facilidade em desenvolver com a ferramenta com um exemplo muito usando em inícios de aplicações.</w:t>
      </w:r>
    </w:p>
    <w:p w14:paraId="67FBF1D4" w14:textId="77777777" w:rsidR="002E515F" w:rsidRDefault="002E515F" w:rsidP="002E515F">
      <w:r>
        <w:t>No sexto capítulo é exibido o cronograma do projeto inteiro. Nele podemos ver o que foi executado como verde e o que não foi executado como azul.</w:t>
      </w:r>
    </w:p>
    <w:p w14:paraId="47794375" w14:textId="77777777" w:rsidR="002E515F" w:rsidRDefault="002E515F" w:rsidP="002E515F">
      <w:r>
        <w:t>Capítulo sete é apresentado as considerações finais do trabalho.</w:t>
      </w:r>
    </w:p>
    <w:p w14:paraId="6B4CCF72" w14:textId="5999B149" w:rsidR="009F4495" w:rsidRPr="009F4495" w:rsidRDefault="002E515F" w:rsidP="009F4495">
      <w:pPr>
        <w:rPr>
          <w:b/>
          <w:color w:val="FF0000"/>
        </w:rPr>
      </w:pPr>
      <w:r>
        <w:t>Por fim, o capítulo oitava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r>
        <w:lastRenderedPageBreak/>
        <w:t>tecnologia flutter</w:t>
      </w:r>
    </w:p>
    <w:p w14:paraId="0B5D5912" w14:textId="0DA88817" w:rsidR="00AD4258" w:rsidRDefault="00094A90" w:rsidP="0095350E">
      <w:pPr>
        <w:rPr>
          <w:color w:val="FF0000"/>
        </w:rPr>
      </w:pPr>
      <w:r w:rsidRPr="00094A90">
        <w:rPr>
          <w:color w:val="FF0000"/>
          <w:highlight w:val="yellow"/>
        </w:rPr>
        <w:t xml:space="preserve">ESCREVER MEIO </w:t>
      </w:r>
      <w:r w:rsidRPr="0095350E">
        <w:rPr>
          <w:color w:val="FF0000"/>
          <w:highlight w:val="yellow"/>
        </w:rPr>
        <w:t>PARAGRAFO</w:t>
      </w:r>
      <w:r w:rsidR="0095350E" w:rsidRPr="0095350E">
        <w:rPr>
          <w:color w:val="FF0000"/>
          <w:highlight w:val="yellow"/>
        </w:rPr>
        <w:t xml:space="preserve"> E FALAR MAIS SOBRE FLUTTER</w:t>
      </w:r>
    </w:p>
    <w:p w14:paraId="4DA573EB" w14:textId="77777777" w:rsidR="00AD4258" w:rsidRPr="00AD4258" w:rsidRDefault="00AD4258" w:rsidP="00AD4258">
      <w:bookmarkStart w:id="2" w:name="_GoBack"/>
      <w:bookmarkEnd w:id="2"/>
    </w:p>
    <w:p w14:paraId="44292AB2" w14:textId="229E177C" w:rsidR="00094A90" w:rsidRPr="00094A90" w:rsidRDefault="00094A90" w:rsidP="00094A90">
      <w:pPr>
        <w:pStyle w:val="Ttulo2"/>
      </w:pPr>
      <w:r>
        <w:t>ARQUITETURA FLUTTER</w:t>
      </w:r>
    </w:p>
    <w:p w14:paraId="2676681D" w14:textId="3103B750" w:rsidR="002E515F" w:rsidRDefault="002E515F" w:rsidP="002E515F">
      <w:r w:rsidRPr="002E515F">
        <w:t>Para o maior entendimento da tecnologia abordada nesse trabalho, nessa sessão será exibida a arquitetura do Flutter. A figura 4 abaixo mostra a visão geral do sistema.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2E515F">
      <w:pPr>
        <w:pStyle w:val="Legenda"/>
      </w:pPr>
      <w:r>
        <w:t xml:space="preserve">Figura </w:t>
      </w:r>
      <w:fldSimple w:instr=" SEQ Figura \* ARABIC ">
        <w:r w:rsidR="00907FB4">
          <w:rPr>
            <w:noProof/>
          </w:rPr>
          <w:t>1</w:t>
        </w:r>
      </w:fldSimple>
      <w:r>
        <w:t xml:space="preserve">: </w:t>
      </w:r>
      <w:r w:rsidRPr="00D50770">
        <w:t>Diagrama da visão geral do sistema Flutter</w:t>
      </w:r>
    </w:p>
    <w:p w14:paraId="7BD61D42" w14:textId="77777777" w:rsidR="002E515F" w:rsidRDefault="002E515F" w:rsidP="002E515F"/>
    <w:p w14:paraId="602D6E3A" w14:textId="5DCCD0A0" w:rsidR="002E515F" w:rsidRDefault="002E515F" w:rsidP="002E515F">
      <w:r w:rsidRPr="002E515F">
        <w:t xml:space="preserve">Após a leitura da figura acima, tira-se a conclusão que o Flutter tem 3 camadas para seu funcionamento. A primeira camada em verde é todo a estrutura do </w:t>
      </w:r>
      <w:proofErr w:type="spellStart"/>
      <w:r w:rsidRPr="002E515F">
        <w:t>Flutter</w:t>
      </w:r>
      <w:proofErr w:type="spellEnd"/>
      <w:r w:rsidRPr="002E515F">
        <w:t xml:space="preserve"> escrita em </w:t>
      </w:r>
      <w:proofErr w:type="spellStart"/>
      <w:r w:rsidRPr="002E515F">
        <w:t>Dart</w:t>
      </w:r>
      <w:proofErr w:type="spellEnd"/>
      <w:r w:rsidRPr="002E515F">
        <w:t xml:space="preserve">, onde será executado o trabalho do desenvolvedor, essa parte é muito importante que seja bem entendida para quem for desenvolver. A segunda camada em azul, é onde o desenvolvedor não precisa se preocupar, pois é o núcleo da ferramenta, onde fica o cérebro do mesmo. Nessa camada é onde fica designada para resolver toda parte gráfica para cada sistema, que é o ponto diferencial do Flutter comparada com outras tecnologias </w:t>
      </w:r>
      <w:r w:rsidRPr="002E515F">
        <w:lastRenderedPageBreak/>
        <w:t>concorrentes. Na terceira camada em amarelo é onde fica uma ponte dinâmica entre a ferramenta e o sistema do dispositivo, sem a necessidade de ter uma ponte específica para cada sistema.</w:t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r>
        <w:t>WIDGETS</w:t>
      </w:r>
    </w:p>
    <w:p w14:paraId="1B0639CE" w14:textId="500A2EA4" w:rsidR="00766DC3" w:rsidRDefault="00766DC3" w:rsidP="00766DC3">
      <w:r w:rsidRPr="00766DC3">
        <w:t xml:space="preserve">Tudo em Flutter é lido como um </w:t>
      </w:r>
      <w:proofErr w:type="spellStart"/>
      <w:r w:rsidRPr="00766DC3">
        <w:t>Widget</w:t>
      </w:r>
      <w:proofErr w:type="spellEnd"/>
      <w:r w:rsidRPr="00766DC3">
        <w:t>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1358CC7C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 xml:space="preserve">informações de texto. Obrigatoriamente precisa haver um </w:t>
      </w:r>
      <w:proofErr w:type="spellStart"/>
      <w:r w:rsidRPr="00766DC3">
        <w:t>Widget</w:t>
      </w:r>
      <w:proofErr w:type="spellEnd"/>
      <w:r w:rsidRPr="00766DC3">
        <w:t xml:space="preserve"> para iniciar o aplicativo.</w:t>
      </w:r>
      <w:r>
        <w:t xml:space="preserve"> </w:t>
      </w:r>
      <w:r w:rsidRPr="00766DC3">
        <w:t>Na figura 5 será a simulação de forma didática de como ficaria esse primeiro processo.</w:t>
      </w:r>
    </w:p>
    <w:p w14:paraId="13643152" w14:textId="77777777" w:rsidR="00766DC3" w:rsidRDefault="00766DC3" w:rsidP="00766DC3">
      <w:pPr>
        <w:keepNext/>
        <w:jc w:val="center"/>
      </w:pPr>
      <w:r w:rsidRPr="00766DC3">
        <w:rPr>
          <w:noProof/>
          <w:lang w:eastAsia="pt-BR"/>
        </w:rPr>
        <w:lastRenderedPageBreak/>
        <w:drawing>
          <wp:inline distT="0" distB="0" distL="0" distR="0" wp14:anchorId="467D7F74" wp14:editId="6BC184AA">
            <wp:extent cx="2320644" cy="4320000"/>
            <wp:effectExtent l="0" t="0" r="381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09E2" w14:textId="2EF4ECAB" w:rsidR="00C27136" w:rsidRDefault="00766DC3" w:rsidP="00766DC3">
      <w:pPr>
        <w:pStyle w:val="Legenda"/>
      </w:pPr>
      <w:r>
        <w:t xml:space="preserve">Figura </w:t>
      </w:r>
      <w:fldSimple w:instr=" SEQ Figura \* ARABIC ">
        <w:r w:rsidR="00907FB4">
          <w:rPr>
            <w:noProof/>
          </w:rPr>
          <w:t>2</w:t>
        </w:r>
      </w:fldSimple>
      <w:r>
        <w:t xml:space="preserve">: </w:t>
      </w:r>
      <w:r w:rsidRPr="000A23E1">
        <w:t>Simulação de aplicação (Container vermelho)</w:t>
      </w:r>
    </w:p>
    <w:p w14:paraId="079B4DE9" w14:textId="77777777" w:rsidR="00C27136" w:rsidRDefault="00C27136" w:rsidP="00782B49"/>
    <w:p w14:paraId="3BCEB449" w14:textId="75952E1C" w:rsidR="00766DC3" w:rsidRDefault="00766DC3" w:rsidP="00782B49">
      <w:r w:rsidRPr="00766DC3">
        <w:t xml:space="preserve">O Container pode ter qualquer altura, largura, imagem de fundo e cor, até mesmo gradiente de cores. Nele há uma propriedade que se chama </w:t>
      </w:r>
      <w:proofErr w:type="spellStart"/>
      <w:r w:rsidRPr="00766DC3">
        <w:t>child</w:t>
      </w:r>
      <w:proofErr w:type="spellEnd"/>
      <w:r w:rsidRPr="00766DC3">
        <w:t xml:space="preserve">, onde é inserido outro </w:t>
      </w:r>
      <w:proofErr w:type="spellStart"/>
      <w:r w:rsidRPr="00766DC3">
        <w:t>Widget</w:t>
      </w:r>
      <w:proofErr w:type="spellEnd"/>
      <w:r w:rsidRPr="00766DC3">
        <w:t xml:space="preserve"> para fazer parte do aplicativo, que no nosso exemplo seria os textos, porém eu não posso inserir os 3 textos em </w:t>
      </w:r>
      <w:proofErr w:type="spellStart"/>
      <w:r w:rsidRPr="00766DC3">
        <w:t>child</w:t>
      </w:r>
      <w:proofErr w:type="spellEnd"/>
      <w:r w:rsidRPr="00766DC3">
        <w:t xml:space="preserve">, pois essa propriedade somente aceita um </w:t>
      </w:r>
      <w:proofErr w:type="spellStart"/>
      <w:r w:rsidRPr="00766DC3">
        <w:t>Widget</w:t>
      </w:r>
      <w:proofErr w:type="spellEnd"/>
      <w:r w:rsidRPr="00766DC3">
        <w:t xml:space="preserve"> e para cada texto precisamos de um </w:t>
      </w:r>
      <w:proofErr w:type="spellStart"/>
      <w:r w:rsidRPr="00766DC3">
        <w:t>Widget</w:t>
      </w:r>
      <w:proofErr w:type="spellEnd"/>
      <w:r w:rsidRPr="00766DC3">
        <w:t xml:space="preserve">. Para solucionar esse problema poderíamos inserir um </w:t>
      </w:r>
      <w:proofErr w:type="spellStart"/>
      <w:r w:rsidRPr="00766DC3">
        <w:t>Widget</w:t>
      </w:r>
      <w:proofErr w:type="spellEnd"/>
      <w:r w:rsidRPr="00766DC3">
        <w:t xml:space="preserve"> chamado </w:t>
      </w:r>
      <w:proofErr w:type="spellStart"/>
      <w:r w:rsidRPr="00766DC3">
        <w:t>Row</w:t>
      </w:r>
      <w:proofErr w:type="spellEnd"/>
      <w:r w:rsidRPr="00766DC3">
        <w:t xml:space="preserve"> no </w:t>
      </w:r>
      <w:proofErr w:type="spellStart"/>
      <w:r w:rsidRPr="00766DC3">
        <w:t>child</w:t>
      </w:r>
      <w:proofErr w:type="spellEnd"/>
      <w:r w:rsidRPr="00766DC3">
        <w:t xml:space="preserve"> de Container onde nele é aceito mais de um </w:t>
      </w:r>
      <w:proofErr w:type="spellStart"/>
      <w:r w:rsidRPr="00766DC3">
        <w:t>Widget</w:t>
      </w:r>
      <w:proofErr w:type="spellEnd"/>
      <w:r w:rsidRPr="00766DC3">
        <w:t xml:space="preserve">, pois nele há a propriedade chamada </w:t>
      </w:r>
      <w:proofErr w:type="spellStart"/>
      <w:r w:rsidRPr="00766DC3">
        <w:t>children</w:t>
      </w:r>
      <w:proofErr w:type="spellEnd"/>
      <w:r w:rsidRPr="00766DC3">
        <w:t>, que resolveria nosso problema inicial, segue figura 6 exibindo esse exemplo:</w:t>
      </w:r>
    </w:p>
    <w:p w14:paraId="7716D5DD" w14:textId="77777777" w:rsidR="00766DC3" w:rsidRDefault="00766DC3" w:rsidP="00782B49"/>
    <w:p w14:paraId="54F63459" w14:textId="77777777" w:rsidR="00BB6784" w:rsidRDefault="00BB6784" w:rsidP="00BB6784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56A52557" wp14:editId="1186F1B1">
            <wp:extent cx="2320644" cy="4320000"/>
            <wp:effectExtent l="0" t="0" r="3810" b="44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7C7E" w14:textId="76A4B21F" w:rsidR="00766DC3" w:rsidRDefault="00BB6784" w:rsidP="00BB6784">
      <w:pPr>
        <w:pStyle w:val="Legenda"/>
      </w:pPr>
      <w:r>
        <w:t xml:space="preserve">Figura </w:t>
      </w:r>
      <w:fldSimple w:instr=" SEQ Figura \* ARABIC ">
        <w:r w:rsidR="00907FB4">
          <w:rPr>
            <w:noProof/>
          </w:rPr>
          <w:t>3</w:t>
        </w:r>
      </w:fldSimple>
      <w:r>
        <w:t xml:space="preserve">: </w:t>
      </w:r>
      <w:r w:rsidRPr="00F27BB1">
        <w:t xml:space="preserve">Simulação de aplicação (Container vermelho + </w:t>
      </w:r>
      <w:proofErr w:type="spellStart"/>
      <w:r w:rsidRPr="00F27BB1">
        <w:t>Row</w:t>
      </w:r>
      <w:proofErr w:type="spellEnd"/>
      <w:r w:rsidRPr="00F27BB1">
        <w:t>)</w:t>
      </w:r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3EF8FFFC" w:rsidR="00BB6784" w:rsidRDefault="00BB6784" w:rsidP="00BB6784">
      <w:r w:rsidRPr="00BB6784">
        <w:t xml:space="preserve">Percebe-se pela explicação e imagem acima, que tudo que tiver </w:t>
      </w:r>
      <w:proofErr w:type="spellStart"/>
      <w:r w:rsidRPr="00BB6784">
        <w:t>child</w:t>
      </w:r>
      <w:proofErr w:type="spellEnd"/>
      <w:r w:rsidRPr="00BB6784">
        <w:t xml:space="preserve"> pode haver somente um </w:t>
      </w:r>
      <w:proofErr w:type="spellStart"/>
      <w:r w:rsidRPr="00BB6784">
        <w:t>Widget</w:t>
      </w:r>
      <w:proofErr w:type="spellEnd"/>
      <w:r w:rsidRPr="00BB6784">
        <w:t xml:space="preserve"> e o que tiver </w:t>
      </w:r>
      <w:proofErr w:type="spellStart"/>
      <w:r w:rsidRPr="00BB6784">
        <w:t>children</w:t>
      </w:r>
      <w:proofErr w:type="spellEnd"/>
      <w:r w:rsidRPr="00BB6784">
        <w:t xml:space="preserve"> pode ser inserir mais de um, porém no nosso exemplo os textos deveriam ficar um em cada linha e para isso, ao invés de chamar de primeiro momento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Row</w:t>
      </w:r>
      <w:proofErr w:type="spellEnd"/>
      <w:r w:rsidRPr="00BB6784">
        <w:t xml:space="preserve"> que trabalha na horizontal, podemos chamar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Column</w:t>
      </w:r>
      <w:proofErr w:type="spellEnd"/>
      <w:r w:rsidRPr="00BB6784">
        <w:t xml:space="preserve"> que trabalha na vertical e também tem a propriedade </w:t>
      </w:r>
      <w:proofErr w:type="spellStart"/>
      <w:r w:rsidRPr="00BB6784">
        <w:t>children</w:t>
      </w:r>
      <w:proofErr w:type="spellEnd"/>
      <w:r w:rsidRPr="00BB6784">
        <w:t xml:space="preserve"> e para cada </w:t>
      </w:r>
      <w:proofErr w:type="spellStart"/>
      <w:r w:rsidRPr="00BB6784">
        <w:t>children</w:t>
      </w:r>
      <w:proofErr w:type="spellEnd"/>
      <w:r w:rsidRPr="00BB6784">
        <w:t xml:space="preserve"> pode-se ser inserido uma </w:t>
      </w:r>
      <w:proofErr w:type="spellStart"/>
      <w:r w:rsidRPr="00BB6784">
        <w:t>Row</w:t>
      </w:r>
      <w:proofErr w:type="spellEnd"/>
      <w:r w:rsidRPr="00BB6784">
        <w:t xml:space="preserve"> e dentro de cada </w:t>
      </w:r>
      <w:proofErr w:type="spellStart"/>
      <w:r w:rsidRPr="00BB6784">
        <w:t>Row</w:t>
      </w:r>
      <w:proofErr w:type="spellEnd"/>
      <w:r w:rsidRPr="00BB6784">
        <w:t xml:space="preserve"> inserir um Texto. Segue figura 7 para entendimento onde laranja claro é o Container, azul claro é a </w:t>
      </w:r>
      <w:proofErr w:type="spellStart"/>
      <w:r w:rsidRPr="00BB6784">
        <w:t>Column</w:t>
      </w:r>
      <w:proofErr w:type="spellEnd"/>
      <w:r w:rsidRPr="00BB6784">
        <w:t xml:space="preserve"> e as </w:t>
      </w:r>
      <w:proofErr w:type="spellStart"/>
      <w:r w:rsidRPr="00BB6784">
        <w:t>Row</w:t>
      </w:r>
      <w:proofErr w:type="spellEnd"/>
      <w:r w:rsidRPr="00BB6784">
        <w:t xml:space="preserve"> são os verdes:</w:t>
      </w:r>
    </w:p>
    <w:p w14:paraId="65A68C4C" w14:textId="77777777" w:rsidR="00844600" w:rsidRDefault="00BB6784" w:rsidP="00844600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3332" w14:textId="328CE166" w:rsidR="00BB6784" w:rsidRDefault="00844600" w:rsidP="00844600">
      <w:pPr>
        <w:pStyle w:val="Legenda"/>
      </w:pPr>
      <w:r>
        <w:t xml:space="preserve">Figura </w:t>
      </w:r>
      <w:fldSimple w:instr=" SEQ Figura \* ARABIC ">
        <w:r w:rsidR="00907FB4">
          <w:rPr>
            <w:noProof/>
          </w:rPr>
          <w:t>4</w:t>
        </w:r>
      </w:fldSimple>
      <w:r>
        <w:t xml:space="preserve">: </w:t>
      </w:r>
      <w:r w:rsidRPr="00201FD7">
        <w:t xml:space="preserve">Ilustração do exemplo de Container, </w:t>
      </w:r>
      <w:proofErr w:type="spellStart"/>
      <w:r w:rsidRPr="00201FD7">
        <w:t>Column</w:t>
      </w:r>
      <w:proofErr w:type="spellEnd"/>
      <w:r w:rsidRPr="00201FD7">
        <w:t xml:space="preserve"> e </w:t>
      </w:r>
      <w:proofErr w:type="spellStart"/>
      <w:r w:rsidRPr="00201FD7">
        <w:t>Row</w:t>
      </w:r>
      <w:proofErr w:type="spellEnd"/>
    </w:p>
    <w:p w14:paraId="5C95630D" w14:textId="77777777" w:rsidR="00844600" w:rsidRDefault="00844600" w:rsidP="00844600"/>
    <w:p w14:paraId="6A05D192" w14:textId="31981E42" w:rsidR="00844600" w:rsidRDefault="00844600" w:rsidP="00844600">
      <w:r w:rsidRPr="00844600">
        <w:t>E com isso finalizaríamos nosso exemplo, e ficaria como a figura 8:</w:t>
      </w:r>
    </w:p>
    <w:p w14:paraId="5BDF9ACD" w14:textId="77777777" w:rsidR="00844600" w:rsidRDefault="00844600" w:rsidP="00844600">
      <w:pPr>
        <w:keepNext/>
        <w:jc w:val="center"/>
      </w:pPr>
      <w:r w:rsidRPr="00844600">
        <w:rPr>
          <w:noProof/>
          <w:lang w:eastAsia="pt-BR"/>
        </w:rPr>
        <w:drawing>
          <wp:inline distT="0" distB="0" distL="0" distR="0" wp14:anchorId="556FE392" wp14:editId="50500CFE">
            <wp:extent cx="2320644" cy="4320000"/>
            <wp:effectExtent l="0" t="0" r="3810" b="444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8EC3" w14:textId="2E85EACB" w:rsidR="00844600" w:rsidRDefault="00844600" w:rsidP="00844600">
      <w:pPr>
        <w:pStyle w:val="Legenda"/>
      </w:pPr>
      <w:r>
        <w:t xml:space="preserve">Figura </w:t>
      </w:r>
      <w:fldSimple w:instr=" SEQ Figura \* ARABIC ">
        <w:r w:rsidR="00907FB4">
          <w:rPr>
            <w:noProof/>
          </w:rPr>
          <w:t>5</w:t>
        </w:r>
      </w:fldSimple>
      <w:r>
        <w:t xml:space="preserve">: </w:t>
      </w:r>
      <w:r w:rsidRPr="000E28AD">
        <w:t xml:space="preserve">Simulação de aplicação (Container vermelho + </w:t>
      </w:r>
      <w:proofErr w:type="spellStart"/>
      <w:r w:rsidRPr="000E28AD">
        <w:t>Column</w:t>
      </w:r>
      <w:proofErr w:type="spellEnd"/>
      <w:r w:rsidRPr="000E28AD">
        <w:t xml:space="preserve"> + </w:t>
      </w:r>
      <w:proofErr w:type="spellStart"/>
      <w:r w:rsidRPr="000E28AD">
        <w:t>Row</w:t>
      </w:r>
      <w:proofErr w:type="spellEnd"/>
      <w:r w:rsidRPr="000E28AD">
        <w:t>)</w:t>
      </w:r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 xml:space="preserve">Conclui-se com esse exemplo que tudo que há na interface gráfica do aplicativo deve ser um </w:t>
      </w:r>
      <w:proofErr w:type="spellStart"/>
      <w:r w:rsidRPr="00844600">
        <w:t>Widget</w:t>
      </w:r>
      <w:proofErr w:type="spellEnd"/>
      <w:r w:rsidRPr="00844600">
        <w:t xml:space="preserve"> e para cada </w:t>
      </w:r>
      <w:proofErr w:type="spellStart"/>
      <w:r w:rsidRPr="00844600">
        <w:t>Widget</w:t>
      </w:r>
      <w:proofErr w:type="spellEnd"/>
      <w:r w:rsidRPr="00844600">
        <w:t xml:space="preserve"> há suas propriedades específicas, sendo assim, o desenvolvedor terá que analisar qual melhor </w:t>
      </w:r>
      <w:proofErr w:type="spellStart"/>
      <w:r w:rsidRPr="00844600">
        <w:t>Widget</w:t>
      </w:r>
      <w:proofErr w:type="spellEnd"/>
      <w:r w:rsidRPr="00844600">
        <w:t xml:space="preserve">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r w:rsidRPr="00907FB4">
        <w:t>desenvolvimento</w:t>
      </w:r>
      <w:r>
        <w:t xml:space="preserve"> com flutter</w:t>
      </w:r>
    </w:p>
    <w:p w14:paraId="2BF10946" w14:textId="77777777" w:rsidR="00907FB4" w:rsidRDefault="00907FB4" w:rsidP="00907FB4">
      <w:r>
        <w:t>Nessa sessão será apresentada facilidade de desenvolvimento utilizando Flutter, passo a passo como fazer uma interface gráfica de inserção de nome, sobrenome e idade com botão de adicionar, porém sem funcionalidades.</w:t>
      </w:r>
    </w:p>
    <w:p w14:paraId="58FD96CC" w14:textId="77777777" w:rsidR="00907FB4" w:rsidRDefault="00907FB4" w:rsidP="00907FB4">
      <w:r>
        <w:t>Do lado esquerdo ficará o código da aplicação e do lado direito a interface gráfica que é referente ao código lateral, isso será padrão para todas imagens abaixo dentro dessa sessão.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C668C7" w:rsidRPr="00C92307" w:rsidRDefault="00C668C7" w:rsidP="00907FB4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fldSimple w:instr=" SEQ Figura \* ARABIC ">
                                    <w:r>
                                      <w:rPr>
                                        <w:noProof/>
                                      </w:rPr>
                                      <w:t>6</w:t>
                                    </w:r>
                                  </w:fldSimple>
                                  <w:r>
                                    <w:t>: Código inicial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C668C7" w:rsidRPr="00C92307" w:rsidRDefault="00C668C7" w:rsidP="00907FB4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Código inicial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78484B73" w:rsidR="00C668C7" w:rsidRPr="00831C59" w:rsidRDefault="00C668C7" w:rsidP="00907FB4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fldSimple w:instr=" SEQ Figura \* ARABIC ">
                                    <w:r>
                                      <w:rPr>
                                        <w:noProof/>
                                      </w:rPr>
                                      <w:t>7</w:t>
                                    </w:r>
                                  </w:fldSimple>
                                  <w:r>
                                    <w:t xml:space="preserve">: </w:t>
                                  </w:r>
                                  <w:r w:rsidRPr="00622FB1">
                                    <w:t>Tela do 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78484B73" w:rsidR="00C668C7" w:rsidRPr="00831C59" w:rsidRDefault="00C668C7" w:rsidP="00907FB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r w:rsidRPr="00622FB1">
                              <w:t>Tela do aplicativo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A81896" w14:textId="77777777" w:rsidR="00907FB4" w:rsidRDefault="00907FB4" w:rsidP="00907FB4"/>
    <w:p w14:paraId="6CC3F999" w14:textId="77777777" w:rsidR="00907FB4" w:rsidRDefault="00907FB4" w:rsidP="00907FB4">
      <w:r>
        <w:lastRenderedPageBreak/>
        <w:t xml:space="preserve">Como mostrada na figura *, percebe-se que temos um método </w:t>
      </w:r>
      <w:r w:rsidRPr="00D1284D">
        <w:rPr>
          <w:b/>
        </w:rPr>
        <w:t>main</w:t>
      </w:r>
      <w:r>
        <w:t xml:space="preserve"> na aplicação onde chama outro método </w:t>
      </w:r>
      <w:r w:rsidRPr="00D1284D">
        <w:rPr>
          <w:b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r w:rsidRPr="00D1284D">
        <w:rPr>
          <w:b/>
          <w:i/>
        </w:rPr>
        <w:t>HomeState</w:t>
      </w:r>
      <w:r>
        <w:t xml:space="preserve">. Esse método que é criado o estado retorna os </w:t>
      </w:r>
      <w:r>
        <w:rPr>
          <w:i/>
        </w:rPr>
        <w:t>Widget</w:t>
      </w:r>
      <w:r w:rsidRPr="004C0E29">
        <w:rPr>
          <w:i/>
        </w:rPr>
        <w:t>s</w:t>
      </w:r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34B580B5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C8E92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 xml:space="preserve">de inserção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</w:p>
        </w:tc>
        <w:tc>
          <w:tcPr>
            <w:tcW w:w="4814" w:type="dxa"/>
          </w:tcPr>
          <w:p w14:paraId="016640D9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 xml:space="preserve">Tela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63F170F4" w:rsidR="00907FB4" w:rsidRDefault="00C34382" w:rsidP="00907FB4">
      <w:r>
        <w:t xml:space="preserve">Para criação de uma </w:t>
      </w:r>
      <w:proofErr w:type="spellStart"/>
      <w:r>
        <w:t>AppBar</w:t>
      </w:r>
      <w:proofErr w:type="spellEnd"/>
      <w:r>
        <w:t xml:space="preserve"> </w:t>
      </w:r>
      <w:r w:rsidRPr="00C34382">
        <w:t xml:space="preserve">precisa obrigatoriamente ter como pai um </w:t>
      </w:r>
      <w:proofErr w:type="spellStart"/>
      <w:r w:rsidRPr="00C34382">
        <w:t>Scaffold</w:t>
      </w:r>
      <w:proofErr w:type="spellEnd"/>
      <w:r w:rsidRPr="00C34382">
        <w:t xml:space="preserve">, que é um </w:t>
      </w:r>
      <w:proofErr w:type="spellStart"/>
      <w:r w:rsidRPr="00C34382">
        <w:t>Widget</w:t>
      </w:r>
      <w:proofErr w:type="spellEnd"/>
      <w:r w:rsidRPr="00C34382">
        <w:t xml:space="preserve">, tudo em </w:t>
      </w:r>
      <w:proofErr w:type="spellStart"/>
      <w:r w:rsidRPr="00C34382">
        <w:t>Flutter</w:t>
      </w:r>
      <w:proofErr w:type="spellEnd"/>
      <w:r w:rsidRPr="00C34382">
        <w:t xml:space="preserve"> é feito com </w:t>
      </w:r>
      <w:proofErr w:type="spellStart"/>
      <w:r w:rsidRPr="00C34382">
        <w:t>Widget</w:t>
      </w:r>
      <w:proofErr w:type="spellEnd"/>
      <w:r w:rsidRPr="00C34382">
        <w:t xml:space="preserve"> dentro de outro </w:t>
      </w:r>
      <w:proofErr w:type="spellStart"/>
      <w:r w:rsidRPr="00C34382">
        <w:t>Widget</w:t>
      </w:r>
      <w:proofErr w:type="spellEnd"/>
      <w:r w:rsidRPr="00C34382">
        <w:t xml:space="preserve">. Passamos como parâmetro dentro do </w:t>
      </w:r>
      <w:proofErr w:type="spellStart"/>
      <w:r w:rsidRPr="00C34382">
        <w:t>AppBar</w:t>
      </w:r>
      <w:proofErr w:type="spellEnd"/>
      <w:r w:rsidRPr="00C34382">
        <w:t xml:space="preserve"> um texto que será mostrado na barra. Para ficar claro o entendimento da velocidade do desenvolvimento, essa </w:t>
      </w:r>
      <w:proofErr w:type="spellStart"/>
      <w:r w:rsidRPr="00C34382">
        <w:t>AppBar</w:t>
      </w:r>
      <w:proofErr w:type="spellEnd"/>
      <w:r w:rsidRPr="00C34382">
        <w:t xml:space="preserve">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8505DE0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54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do ícone menu</w:t>
            </w:r>
          </w:p>
        </w:tc>
        <w:tc>
          <w:tcPr>
            <w:tcW w:w="4814" w:type="dxa"/>
          </w:tcPr>
          <w:p w14:paraId="0269FC0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7040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ícone</w:t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14:paraId="1798E846" w14:textId="77777777" w:rsidR="00907FB4" w:rsidRDefault="00907FB4" w:rsidP="00907FB4"/>
    <w:p w14:paraId="601389FD" w14:textId="6E6A65AF" w:rsidR="00907FB4" w:rsidRPr="00BC1A1A" w:rsidRDefault="00C668C7" w:rsidP="00907FB4">
      <w:pPr>
        <w:jc w:val="left"/>
        <w:rPr>
          <w:u w:val="single"/>
        </w:rPr>
      </w:pPr>
      <w:r w:rsidRPr="00C668C7">
        <w:t xml:space="preserve">Para deixar um aplicativo mais atraente, foi inserido um ícone de menu na barra do aplicativo. Chamamos um </w:t>
      </w:r>
      <w:proofErr w:type="spellStart"/>
      <w:r w:rsidRPr="00C668C7">
        <w:t>leading</w:t>
      </w:r>
      <w:proofErr w:type="spellEnd"/>
      <w:r w:rsidRPr="00C668C7">
        <w:t xml:space="preserve"> dentro da própria </w:t>
      </w:r>
      <w:proofErr w:type="spellStart"/>
      <w:r w:rsidRPr="00C668C7">
        <w:t>AppBar</w:t>
      </w:r>
      <w:proofErr w:type="spellEnd"/>
      <w:r w:rsidRPr="00C668C7">
        <w:t xml:space="preserve">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68A1907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121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de cor do ícone menu</w:t>
            </w:r>
          </w:p>
        </w:tc>
        <w:tc>
          <w:tcPr>
            <w:tcW w:w="4814" w:type="dxa"/>
          </w:tcPr>
          <w:p w14:paraId="6433465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F2C3D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alteração de cor do ícone menu</w:t>
            </w: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7777777" w:rsidR="00907FB4" w:rsidRDefault="00907FB4" w:rsidP="00907FB4">
      <w:pPr>
        <w:jc w:val="left"/>
      </w:pPr>
      <w:r>
        <w:t>Na figura * mostra-se o código para trocar a cor do ícone se achar necessário. No quesito cor, o Flutter contém várias cores definidas, porém se não achar a ideal, tem a opção de inserir o código “</w:t>
      </w:r>
      <w:proofErr w:type="spellStart"/>
      <w:r>
        <w:t>rgb</w:t>
      </w:r>
      <w:proofErr w:type="spellEnd"/>
      <w:r>
        <w:t>” 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1F243A5A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5F6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do ícone</w:t>
            </w:r>
          </w:p>
        </w:tc>
        <w:tc>
          <w:tcPr>
            <w:tcW w:w="4814" w:type="dxa"/>
          </w:tcPr>
          <w:p w14:paraId="535B7138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34EC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lastRenderedPageBreak/>
              <w:t xml:space="preserve">Figura *: </w:t>
            </w:r>
            <w:r>
              <w:rPr>
                <w:b/>
                <w:sz w:val="18"/>
              </w:rPr>
              <w:t>Tela da alteração do ícone</w:t>
            </w: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77777777" w:rsidR="00907FB4" w:rsidRDefault="00907FB4" w:rsidP="00907FB4">
      <w:pPr>
        <w:jc w:val="left"/>
      </w:pPr>
      <w:r>
        <w:t>Na figura é exibida algumas das opções de ícones que começam com a letra s. No próprio site da ferramenta há todas as imagens dos ícones e seus nomes para poder solicitar.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7B2BFF2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253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chamada de função de campo de texto</w:t>
            </w:r>
          </w:p>
        </w:tc>
        <w:tc>
          <w:tcPr>
            <w:tcW w:w="4814" w:type="dxa"/>
          </w:tcPr>
          <w:p w14:paraId="4846382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035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campo de texto</w:t>
            </w:r>
          </w:p>
        </w:tc>
      </w:tr>
    </w:tbl>
    <w:p w14:paraId="5510122D" w14:textId="77777777" w:rsidR="00907FB4" w:rsidRDefault="00907FB4" w:rsidP="00907FB4"/>
    <w:p w14:paraId="64961B97" w14:textId="77777777" w:rsidR="00907FB4" w:rsidRDefault="00907FB4" w:rsidP="00907FB4">
      <w:r>
        <w:t xml:space="preserve">Para inserir uma caixa de texto, foi chamado uma função com o parâmetro do tipo texto e que retorna um </w:t>
      </w:r>
      <w:proofErr w:type="spellStart"/>
      <w:r>
        <w:rPr>
          <w:i/>
        </w:rPr>
        <w:t>Widget</w:t>
      </w:r>
      <w:proofErr w:type="spellEnd"/>
      <w:r>
        <w:t xml:space="preserve"> </w:t>
      </w:r>
      <w:proofErr w:type="spellStart"/>
      <w:r w:rsidRPr="00A30BB4">
        <w:rPr>
          <w:i/>
        </w:rPr>
        <w:t>TextField</w:t>
      </w:r>
      <w:proofErr w:type="spellEnd"/>
      <w:r>
        <w:t xml:space="preserve"> que é o que foi mostrado na figura ao lado. </w:t>
      </w:r>
    </w:p>
    <w:p w14:paraId="6DAD687D" w14:textId="77777777" w:rsidR="00907FB4" w:rsidRPr="00A30BB4" w:rsidRDefault="00907FB4" w:rsidP="00907FB4"/>
    <w:p w14:paraId="308E6E2F" w14:textId="77777777" w:rsidR="00907FB4" w:rsidRDefault="00907FB4" w:rsidP="00907FB4">
      <w:pPr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4C4" w14:textId="77777777" w:rsidR="00907FB4" w:rsidRDefault="00907FB4" w:rsidP="00907FB4">
      <w:pPr>
        <w:jc w:val="center"/>
        <w:rPr>
          <w:b/>
        </w:rPr>
      </w:pPr>
      <w:r w:rsidRPr="00125EEB">
        <w:rPr>
          <w:b/>
        </w:rPr>
        <w:t xml:space="preserve">Figura *: Código </w:t>
      </w:r>
      <w:r>
        <w:rPr>
          <w:b/>
        </w:rPr>
        <w:t>da função para inserir campo de texto</w:t>
      </w:r>
    </w:p>
    <w:p w14:paraId="3D605F49" w14:textId="77777777" w:rsidR="00907FB4" w:rsidRPr="009A5534" w:rsidRDefault="00907FB4" w:rsidP="00907FB4">
      <w:pPr>
        <w:jc w:val="left"/>
      </w:pPr>
      <w:r>
        <w:lastRenderedPageBreak/>
        <w:t xml:space="preserve">Na função </w:t>
      </w:r>
      <w:proofErr w:type="spellStart"/>
      <w:r w:rsidRPr="00434F5B">
        <w:rPr>
          <w:b/>
        </w:rPr>
        <w:t>retornaTextField</w:t>
      </w:r>
      <w:proofErr w:type="spellEnd"/>
      <w:r>
        <w:t xml:space="preserve"> é </w:t>
      </w:r>
      <w:proofErr w:type="spellStart"/>
      <w:r>
        <w:t>rotornado</w:t>
      </w:r>
      <w:proofErr w:type="spellEnd"/>
      <w:r>
        <w:t xml:space="preserve"> um </w:t>
      </w:r>
      <w:proofErr w:type="spellStart"/>
      <w:r>
        <w:rPr>
          <w:i/>
        </w:rPr>
        <w:t>Widget</w:t>
      </w:r>
      <w:proofErr w:type="spellEnd"/>
      <w:r w:rsidRPr="00F45CAE">
        <w:rPr>
          <w:i/>
        </w:rPr>
        <w:t xml:space="preserve"> </w:t>
      </w:r>
      <w:proofErr w:type="spellStart"/>
      <w:r w:rsidRPr="00F45CAE">
        <w:rPr>
          <w:i/>
        </w:rPr>
        <w:t>TextField</w:t>
      </w:r>
      <w:proofErr w:type="spellEnd"/>
      <w:r>
        <w:t xml:space="preserve">. Dentro desse </w:t>
      </w:r>
      <w:proofErr w:type="spellStart"/>
      <w:r>
        <w:rPr>
          <w:i/>
        </w:rPr>
        <w:t>Widget</w:t>
      </w:r>
      <w:proofErr w:type="spellEnd"/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315DA18B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317A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do botão flutuante</w:t>
            </w:r>
          </w:p>
        </w:tc>
        <w:tc>
          <w:tcPr>
            <w:tcW w:w="4814" w:type="dxa"/>
          </w:tcPr>
          <w:p w14:paraId="7876094E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FC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botão flutuante</w:t>
            </w: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2BC0008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808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da barra inferior de navegação</w:t>
            </w:r>
          </w:p>
        </w:tc>
        <w:tc>
          <w:tcPr>
            <w:tcW w:w="4814" w:type="dxa"/>
          </w:tcPr>
          <w:p w14:paraId="62AF73D6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CCF4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da barra inferior de navegação</w:t>
            </w: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77777777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 figura *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porém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7082E2F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9E2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ancoragem do botão com a barra de navegação</w:t>
            </w:r>
          </w:p>
        </w:tc>
        <w:tc>
          <w:tcPr>
            <w:tcW w:w="4814" w:type="dxa"/>
          </w:tcPr>
          <w:p w14:paraId="6B462825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00AF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ancoragem do botão com a barra de navegação</w:t>
            </w: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proofErr w:type="spellStart"/>
      <w:r w:rsidRPr="00434F5B">
        <w:rPr>
          <w:i/>
        </w:rPr>
        <w:t>FloatingActionByttonLocation</w:t>
      </w:r>
      <w:proofErr w:type="spellEnd"/>
      <w:r w:rsidRPr="00D27A5D">
        <w:t xml:space="preserve"> e chamando o </w:t>
      </w:r>
      <w:proofErr w:type="spellStart"/>
      <w:r w:rsidRPr="00434F5B">
        <w:rPr>
          <w:b/>
        </w:rPr>
        <w:t>centerDocked</w:t>
      </w:r>
      <w:proofErr w:type="spellEnd"/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77777777" w:rsidR="00907FB4" w:rsidRDefault="00907FB4" w:rsidP="00907FB4">
      <w:pPr>
        <w:jc w:val="left"/>
      </w:pPr>
      <w:r>
        <w:t xml:space="preserve">O desenvolvimento dessa simples tela foi </w:t>
      </w:r>
      <w:proofErr w:type="gramStart"/>
      <w:r>
        <w:t>feita</w:t>
      </w:r>
      <w:proofErr w:type="gramEnd"/>
      <w:r>
        <w:t xml:space="preserve"> em 5 minutos e 49 segundos. Percebe-se a alta velocidade de desenvolvimento da ferramenta Flutter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r w:rsidRPr="00C668C7">
        <w:lastRenderedPageBreak/>
        <w:t>CONCEITOS E TECNOLOGIAS COMPLEMENTARES UTILIZADAS NO TRABALHO</w:t>
      </w:r>
    </w:p>
    <w:p w14:paraId="552CD3C7" w14:textId="77777777" w:rsidR="00C668C7" w:rsidRDefault="00C668C7" w:rsidP="00C668C7">
      <w:r>
        <w:t>Nessa sessão será explanada sobre as tecnologias que foram utilizadas para desenvolver esse trabalho por completo.</w:t>
      </w:r>
    </w:p>
    <w:p w14:paraId="33C54D70" w14:textId="77777777" w:rsidR="00C668C7" w:rsidRDefault="00C668C7" w:rsidP="00C668C7">
      <w:r>
        <w:t xml:space="preserve">A principal tecnologia estudada é o </w:t>
      </w:r>
      <w:proofErr w:type="spellStart"/>
      <w:r>
        <w:t>Flutter</w:t>
      </w:r>
      <w:proofErr w:type="spellEnd"/>
      <w:r>
        <w:t xml:space="preserve">, que contém a linguagem de programação </w:t>
      </w:r>
      <w:proofErr w:type="spellStart"/>
      <w:r>
        <w:t>Dart</w:t>
      </w:r>
      <w:proofErr w:type="spellEnd"/>
      <w:r>
        <w:t xml:space="preserve">, pois trata-se de uma linguagem de compilação eficaz. </w:t>
      </w:r>
      <w:proofErr w:type="spellStart"/>
      <w:r>
        <w:t>Firebase</w:t>
      </w:r>
      <w:proofErr w:type="spellEnd"/>
      <w:r>
        <w:t xml:space="preserve"> terá como responsabilidade ser o banco de dados do aplicativo, pois é um banco em nuvem que promete ser rápido. Por fim, para entendimento melhor da aplicação, será utilizado a linguagem UML feita no programa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</w:t>
      </w:r>
    </w:p>
    <w:p w14:paraId="1CBFFD53" w14:textId="33389ADA" w:rsidR="00F4495C" w:rsidRDefault="00C668C7" w:rsidP="00C668C7">
      <w:pPr>
        <w:rPr>
          <w:b/>
          <w:color w:val="FF0000"/>
        </w:rPr>
      </w:pPr>
      <w:r>
        <w:t>Para a compreensão mais aprofundada das tecnologias citadas anteriormente, será explicada detalhadamente cada uma abaixo:</w:t>
      </w:r>
    </w:p>
    <w:p w14:paraId="023A671C" w14:textId="77777777" w:rsidR="00F4495C" w:rsidRDefault="00F4495C" w:rsidP="00F4495C">
      <w:pPr>
        <w:pStyle w:val="Ttulo2"/>
      </w:pPr>
      <w:r>
        <w:t>UML</w:t>
      </w:r>
    </w:p>
    <w:p w14:paraId="15924B68" w14:textId="77777777" w:rsidR="00F4495C" w:rsidRDefault="00F4495C" w:rsidP="00F4495C"/>
    <w:p w14:paraId="28638B09" w14:textId="77777777" w:rsidR="00F4495C" w:rsidRDefault="00F4495C" w:rsidP="00F4495C">
      <w:r>
        <w:t xml:space="preserve">Durante o trabalho de modelagem da aplicação serão desenvolvidos os diagramas conforme a linguagem UML. Para </w:t>
      </w:r>
      <w:proofErr w:type="spellStart"/>
      <w:r>
        <w:t>Portalgsi</w:t>
      </w:r>
      <w:proofErr w:type="spellEnd"/>
      <w:r>
        <w:t xml:space="preserve">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6E7108F1" w14:textId="77777777" w:rsidR="00F4495C" w:rsidRDefault="00F4495C" w:rsidP="00F4495C">
      <w:pPr>
        <w:pStyle w:val="Ttulo2"/>
      </w:pPr>
      <w:r>
        <w:t>ASTAH COMMUNITY</w:t>
      </w:r>
    </w:p>
    <w:p w14:paraId="017108D4" w14:textId="77777777" w:rsidR="00F4495C" w:rsidRDefault="00F4495C" w:rsidP="00F4495C"/>
    <w:p w14:paraId="686C697B" w14:textId="77777777" w:rsidR="00F4495C" w:rsidRDefault="00F4495C" w:rsidP="00F4495C">
      <w:r>
        <w:t xml:space="preserve">Por fim, para auxiliar na produção de diagramas da linguagem UML será utilizada a ferramenta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 E conforme Lima (2016):</w:t>
      </w:r>
    </w:p>
    <w:p w14:paraId="221783EE" w14:textId="77777777" w:rsidR="00F4495C" w:rsidRDefault="00F4495C" w:rsidP="00F4495C"/>
    <w:p w14:paraId="7B2D0425" w14:textId="77777777" w:rsidR="00F4495C" w:rsidRPr="00C50996" w:rsidRDefault="00F4495C" w:rsidP="00F4495C">
      <w:pPr>
        <w:ind w:left="2268"/>
        <w:rPr>
          <w:sz w:val="22"/>
        </w:rPr>
      </w:pPr>
      <w:proofErr w:type="spellStart"/>
      <w:r w:rsidRPr="00C50996">
        <w:rPr>
          <w:sz w:val="22"/>
        </w:rPr>
        <w:t>Astah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Community</w:t>
      </w:r>
      <w:proofErr w:type="spellEnd"/>
      <w:r w:rsidRPr="00C50996">
        <w:rPr>
          <w:sz w:val="22"/>
        </w:rPr>
        <w:t xml:space="preserve"> é um software para modelagem UML (</w:t>
      </w:r>
      <w:proofErr w:type="spellStart"/>
      <w:r w:rsidRPr="00BF64B3">
        <w:rPr>
          <w:i/>
          <w:sz w:val="22"/>
        </w:rPr>
        <w:t>Unified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Modeling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Language</w:t>
      </w:r>
      <w:proofErr w:type="spellEnd"/>
      <w:r w:rsidRPr="00C50996">
        <w:rPr>
          <w:sz w:val="22"/>
        </w:rPr>
        <w:t xml:space="preserve"> – Linguagem de Modelagem Unificada) com suporte a UML 2, </w:t>
      </w:r>
      <w:r w:rsidRPr="00C50996">
        <w:rPr>
          <w:sz w:val="22"/>
        </w:rPr>
        <w:lastRenderedPageBreak/>
        <w:t xml:space="preserve">desenvolvido pela </w:t>
      </w:r>
      <w:proofErr w:type="spellStart"/>
      <w:r w:rsidRPr="00C50996">
        <w:rPr>
          <w:sz w:val="22"/>
        </w:rPr>
        <w:t>Change</w:t>
      </w:r>
      <w:proofErr w:type="spellEnd"/>
      <w:r w:rsidRPr="00C50996">
        <w:rPr>
          <w:sz w:val="22"/>
        </w:rPr>
        <w:t xml:space="preserve"> Vision, </w:t>
      </w:r>
      <w:proofErr w:type="spellStart"/>
      <w:r w:rsidRPr="00C50996">
        <w:rPr>
          <w:sz w:val="22"/>
        </w:rPr>
        <w:t>Inc</w:t>
      </w:r>
      <w:proofErr w:type="spellEnd"/>
      <w:r w:rsidRPr="00C50996">
        <w:rPr>
          <w:sz w:val="22"/>
        </w:rPr>
        <w:t xml:space="preserve"> e disponível para sistemas operacionais Windows 64 bits. Anteriormente conhecido por JUDE, um acrônimo de Java </w:t>
      </w:r>
      <w:proofErr w:type="spellStart"/>
      <w:r w:rsidRPr="00C50996">
        <w:rPr>
          <w:sz w:val="22"/>
        </w:rPr>
        <w:t>and</w:t>
      </w:r>
      <w:proofErr w:type="spellEnd"/>
      <w:r w:rsidRPr="00C50996">
        <w:rPr>
          <w:sz w:val="22"/>
        </w:rPr>
        <w:t xml:space="preserve"> UML </w:t>
      </w:r>
      <w:proofErr w:type="spellStart"/>
      <w:r w:rsidRPr="00C50996">
        <w:rPr>
          <w:sz w:val="22"/>
        </w:rPr>
        <w:t>Developers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Environment</w:t>
      </w:r>
      <w:proofErr w:type="spellEnd"/>
      <w:r w:rsidRPr="00C50996">
        <w:rPr>
          <w:sz w:val="22"/>
        </w:rPr>
        <w:t xml:space="preserve"> (Ambiente para Desenvolvedores UML e Java).</w:t>
      </w:r>
    </w:p>
    <w:p w14:paraId="68FAF4AE" w14:textId="77777777" w:rsidR="00F4495C" w:rsidRDefault="00F4495C" w:rsidP="007C0F95"/>
    <w:p w14:paraId="065F8D5F" w14:textId="77777777" w:rsidR="00DC696E" w:rsidRDefault="00DC696E" w:rsidP="007C0F95"/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6DD2641C" w14:textId="2421CCC9" w:rsidR="00016082" w:rsidRDefault="00016082" w:rsidP="00016082">
      <w:pPr>
        <w:pStyle w:val="Ttulo2"/>
      </w:pPr>
      <w:r>
        <w:t>DART</w:t>
      </w:r>
    </w:p>
    <w:p w14:paraId="279ABB26" w14:textId="77777777" w:rsidR="00DC696E" w:rsidRDefault="00DC696E" w:rsidP="00DC696E"/>
    <w:p w14:paraId="3FB9F5C3" w14:textId="4F83CCD7" w:rsidR="00016082" w:rsidRDefault="00206791" w:rsidP="007820A1">
      <w:r>
        <w:t xml:space="preserve">Será </w:t>
      </w:r>
      <w:proofErr w:type="gramStart"/>
      <w:r>
        <w:t>necessário uma linguagem</w:t>
      </w:r>
      <w:proofErr w:type="gramEnd"/>
      <w:r>
        <w:t xml:space="preserve"> de programação para o desenvolvimento do aplicativo, e será utilizada a linguagem </w:t>
      </w:r>
      <w:proofErr w:type="spellStart"/>
      <w:r w:rsidR="00DC696E">
        <w:t>Dart</w:t>
      </w:r>
      <w:proofErr w:type="spellEnd"/>
      <w:r w:rsidR="00DC696E">
        <w:t xml:space="preserve">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 xml:space="preserve">a Google que é fortemente </w:t>
      </w:r>
      <w:proofErr w:type="spellStart"/>
      <w:r w:rsidR="00985BAC">
        <w:t>tipada</w:t>
      </w:r>
      <w:proofErr w:type="spellEnd"/>
      <w:r w:rsidR="004F16D0">
        <w:t>, que significa que todos as características de um objeto deve ser informado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 xml:space="preserve">substituir o </w:t>
      </w:r>
      <w:proofErr w:type="spellStart"/>
      <w:r w:rsidR="00985BAC">
        <w:t>JavaScript</w:t>
      </w:r>
      <w:proofErr w:type="spellEnd"/>
      <w:r w:rsidR="00985BAC">
        <w:t xml:space="preserve">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</w:t>
      </w:r>
      <w:proofErr w:type="spellStart"/>
      <w:r w:rsidR="00985BAC">
        <w:t>multi-paradigma</w:t>
      </w:r>
      <w:proofErr w:type="spellEnd"/>
      <w:r w:rsidR="00064089">
        <w:t>.</w:t>
      </w:r>
    </w:p>
    <w:p w14:paraId="3E9C377F" w14:textId="3CD9F18C" w:rsidR="00DD212F" w:rsidRDefault="00DD212F" w:rsidP="007820A1">
      <w:r>
        <w:t xml:space="preserve">A linguagem não obteve sucesso em seu objetivo inicial que era para substituir o </w:t>
      </w:r>
      <w:proofErr w:type="spellStart"/>
      <w:r>
        <w:t>JavaScript</w:t>
      </w:r>
      <w:proofErr w:type="spellEnd"/>
      <w:r>
        <w:t xml:space="preserve">, mas com a grande evolução do </w:t>
      </w:r>
      <w:proofErr w:type="spellStart"/>
      <w:r>
        <w:t>Flutter</w:t>
      </w:r>
      <w:proofErr w:type="spellEnd"/>
      <w:r>
        <w:t xml:space="preserve">, o </w:t>
      </w:r>
      <w:proofErr w:type="spellStart"/>
      <w:r>
        <w:t>Dart</w:t>
      </w:r>
      <w:proofErr w:type="spellEnd"/>
      <w:r>
        <w:t xml:space="preserve"> voltou a ganhar o público novamente.</w:t>
      </w:r>
    </w:p>
    <w:p w14:paraId="3AE953BA" w14:textId="5F5CC79C" w:rsidR="00A93B1B" w:rsidRPr="00DC696E" w:rsidRDefault="00A93B1B" w:rsidP="007820A1">
      <w:r>
        <w:t>Essa tecnologia foi inspirada na linguagem C, sendo assim, facilitando 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1C3D5DB5" w14:textId="784D141B" w:rsidR="00016082" w:rsidRDefault="00016082" w:rsidP="00016082">
      <w:pPr>
        <w:pStyle w:val="Ttulo2"/>
      </w:pPr>
      <w:r>
        <w:t>FIREBASE</w:t>
      </w:r>
    </w:p>
    <w:p w14:paraId="560E2923" w14:textId="77777777" w:rsidR="00016082" w:rsidRDefault="00016082" w:rsidP="00016082"/>
    <w:p w14:paraId="6ED19935" w14:textId="0D7AEB23" w:rsidR="00BA2BBA" w:rsidRDefault="00BA2BBA" w:rsidP="00BA2BBA">
      <w:r>
        <w:t xml:space="preserve">Será utilizado </w:t>
      </w:r>
      <w:proofErr w:type="spellStart"/>
      <w:r>
        <w:t>Firebase</w:t>
      </w:r>
      <w:proofErr w:type="spellEnd"/>
      <w:r>
        <w:rPr>
          <w:rStyle w:val="Refdenotaderodap"/>
        </w:rPr>
        <w:footnoteReference w:id="1"/>
      </w:r>
      <w:r>
        <w:t xml:space="preserve"> para fazer o armazenamento do banco de dados</w:t>
      </w:r>
      <w:r w:rsidR="00E31681">
        <w:t xml:space="preserve"> </w:t>
      </w:r>
      <w:proofErr w:type="spellStart"/>
      <w:r w:rsidR="00E31681">
        <w:t>NoSQL</w:t>
      </w:r>
      <w:proofErr w:type="spellEnd"/>
      <w:r>
        <w:t xml:space="preserve">. Conforme Viana (2017) </w:t>
      </w:r>
      <w:proofErr w:type="spellStart"/>
      <w:r>
        <w:t>Firebase</w:t>
      </w:r>
      <w:proofErr w:type="spellEnd"/>
      <w:r>
        <w:t xml:space="preserve"> é uma plataforma web de desenvolvimento que foi </w:t>
      </w:r>
      <w:r>
        <w:lastRenderedPageBreak/>
        <w:t xml:space="preserve">adquirida pela Google e tem seu foco no </w:t>
      </w:r>
      <w:proofErr w:type="spellStart"/>
      <w:r>
        <w:t>back-end</w:t>
      </w:r>
      <w:proofErr w:type="spellEnd"/>
      <w:r>
        <w:rPr>
          <w:rStyle w:val="Refdenotaderodap"/>
        </w:rPr>
        <w:footnoteReference w:id="2"/>
      </w:r>
      <w:r>
        <w:t xml:space="preserve"> de fácil manuseio e de uma enorme facilidade e usabilidade. Existem diversos recursos que essa ferramenta nos auxilia no desenvolvimento e gerenciamento de aplicações, como um banco de dados em tempo real e autenticações através de contas da própria Google.</w:t>
      </w:r>
    </w:p>
    <w:p w14:paraId="4BC2A2AB" w14:textId="6FBBACE8" w:rsidR="009F71B7" w:rsidRDefault="009F71B7" w:rsidP="00BA2BBA">
      <w:r>
        <w:t xml:space="preserve">Além disso, o que chama a atenção nesse banco de dados é </w:t>
      </w:r>
      <w:r w:rsidR="00E31681">
        <w:t xml:space="preserve">que </w:t>
      </w:r>
      <w:r>
        <w:t xml:space="preserve">se caso o dispositivo não tiver conexão com a internet, automaticamente é salvo no aplicativo uma cópia dos dados que foram alterados durante o uso, e quando estabelecer uma conexão os dados </w:t>
      </w:r>
      <w:r w:rsidR="00F54228">
        <w:t>serão</w:t>
      </w:r>
      <w:r>
        <w:t xml:space="preserve"> atualizados na nuvem.</w:t>
      </w:r>
    </w:p>
    <w:p w14:paraId="3F5ADB06" w14:textId="2EED7513" w:rsidR="00624853" w:rsidRDefault="00890650" w:rsidP="00624853">
      <w:r>
        <w:t xml:space="preserve">Como trata-se de uma tecnologia </w:t>
      </w:r>
      <w:proofErr w:type="spellStart"/>
      <w:r>
        <w:t>NoSQL</w:t>
      </w:r>
      <w:proofErr w:type="spellEnd"/>
      <w:r>
        <w:t xml:space="preserve">, o desenvolvedor do aplicativo que estiver usando o </w:t>
      </w:r>
      <w:proofErr w:type="spellStart"/>
      <w:r>
        <w:t>Firebase</w:t>
      </w:r>
      <w:proofErr w:type="spellEnd"/>
      <w:r>
        <w:t xml:space="preserve"> como banco, </w:t>
      </w:r>
      <w:r w:rsidR="00B21A94">
        <w:t xml:space="preserve">segundo </w:t>
      </w:r>
      <w:proofErr w:type="spellStart"/>
      <w:r w:rsidR="00B21A94">
        <w:t>Maes</w:t>
      </w:r>
      <w:proofErr w:type="spellEnd"/>
      <w:r w:rsidR="00B21A94">
        <w:t xml:space="preserve"> (2015?) </w:t>
      </w:r>
      <w:proofErr w:type="gramStart"/>
      <w:r>
        <w:t>terá</w:t>
      </w:r>
      <w:proofErr w:type="gramEnd"/>
      <w:r>
        <w:t xml:space="preserve"> um ganho </w:t>
      </w:r>
      <w:r w:rsidR="005A3BDD">
        <w:t>significativo</w:t>
      </w:r>
      <w:r w:rsidR="00B21A94">
        <w:t xml:space="preserve"> em tempo</w:t>
      </w:r>
      <w:r>
        <w:t>, pois não será necessário criar estruturas gigantes de implementação relacional</w:t>
      </w:r>
      <w:r w:rsidR="005A3BDD">
        <w:t xml:space="preserve"> e </w:t>
      </w:r>
      <w:r w:rsidR="00B21A94">
        <w:t>para a implementação d</w:t>
      </w:r>
      <w:r w:rsidR="005A3BDD">
        <w:t>a mesma. Sendo assim, sua implementação será rápida e fácil, focando</w:t>
      </w:r>
      <w:r w:rsidR="0008036E">
        <w:t xml:space="preserve"> o</w:t>
      </w:r>
      <w:r w:rsidR="005A3BDD">
        <w:t xml:space="preserve"> tempo em problemas mais importantes.</w:t>
      </w:r>
    </w:p>
    <w:p w14:paraId="3D3AE830" w14:textId="77777777" w:rsidR="00207549" w:rsidRDefault="00207549" w:rsidP="00624853"/>
    <w:p w14:paraId="17EA4CD6" w14:textId="77777777" w:rsidR="00207549" w:rsidRDefault="00207549" w:rsidP="00624853"/>
    <w:p w14:paraId="12926797" w14:textId="77777777" w:rsidR="00207549" w:rsidRDefault="00207549" w:rsidP="00624853"/>
    <w:p w14:paraId="159CC807" w14:textId="77777777" w:rsidR="00207549" w:rsidRDefault="00207549" w:rsidP="00624853"/>
    <w:p w14:paraId="3AB2628D" w14:textId="77777777" w:rsidR="00207549" w:rsidRDefault="00207549" w:rsidP="00624853"/>
    <w:p w14:paraId="687B82ED" w14:textId="77777777" w:rsidR="00207549" w:rsidRDefault="00207549" w:rsidP="00624853"/>
    <w:p w14:paraId="655AB7C7" w14:textId="77777777" w:rsidR="00207549" w:rsidRDefault="00207549" w:rsidP="00624853"/>
    <w:p w14:paraId="64494CE5" w14:textId="77777777" w:rsidR="00207549" w:rsidRDefault="00207549" w:rsidP="00624853"/>
    <w:p w14:paraId="470A85BB" w14:textId="77777777" w:rsidR="00C522EE" w:rsidRDefault="00C522EE" w:rsidP="00624853"/>
    <w:p w14:paraId="6A782AC0" w14:textId="7B5829F6" w:rsidR="0075523E" w:rsidRDefault="0075523E" w:rsidP="00624853">
      <w:r>
        <w:t xml:space="preserve">A figura * explana um exemplo do poder do </w:t>
      </w:r>
      <w:proofErr w:type="spellStart"/>
      <w:r>
        <w:t>Firebase</w:t>
      </w:r>
      <w:proofErr w:type="spellEnd"/>
      <w:r>
        <w:t>, onde um ou mais dispositivos conversam com a ferramenta que faz o serviço de juntar os dados para que todos consigam ver as mesmas informaç</w:t>
      </w:r>
      <w:r w:rsidR="00EE1C03">
        <w:t xml:space="preserve">ões em tempo real. O dispositivo manda informação para o </w:t>
      </w:r>
      <w:proofErr w:type="spellStart"/>
      <w:r w:rsidR="00EE1C03">
        <w:t>Firebase</w:t>
      </w:r>
      <w:proofErr w:type="spellEnd"/>
      <w:r w:rsidR="00EE1C03">
        <w:t xml:space="preserve"> que é encarregado de popular a lista com essa informação e depois retorna para os demais dispositivos</w:t>
      </w:r>
      <w:r w:rsidR="006B5D3A">
        <w:t>.</w:t>
      </w:r>
    </w:p>
    <w:p w14:paraId="6E2D49CE" w14:textId="77777777" w:rsidR="009356FE" w:rsidRDefault="009356FE" w:rsidP="00624853"/>
    <w:p w14:paraId="5A7565D6" w14:textId="4BE991F6" w:rsidR="009356FE" w:rsidRDefault="009356FE" w:rsidP="0013791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A915C43" wp14:editId="32C0F8E3">
            <wp:extent cx="4143375" cy="2346823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oud with lis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735" cy="23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D06B" w14:textId="185ED605" w:rsidR="00137911" w:rsidRDefault="00137911" w:rsidP="00137911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</w:t>
      </w:r>
      <w:r>
        <w:rPr>
          <w:b/>
        </w:rPr>
        <w:t xml:space="preserve">Imagem ilustrativa </w:t>
      </w:r>
      <w:proofErr w:type="spellStart"/>
      <w:r>
        <w:rPr>
          <w:b/>
        </w:rPr>
        <w:t>Firebase</w:t>
      </w:r>
      <w:proofErr w:type="spellEnd"/>
      <w:r>
        <w:rPr>
          <w:b/>
        </w:rPr>
        <w:t xml:space="preserve"> com uma lista compartilhada</w:t>
      </w:r>
    </w:p>
    <w:p w14:paraId="6E915142" w14:textId="16D452C6" w:rsidR="0075523E" w:rsidRDefault="0075523E" w:rsidP="0075523E">
      <w:pPr>
        <w:jc w:val="left"/>
      </w:pPr>
    </w:p>
    <w:p w14:paraId="3B487D55" w14:textId="77777777" w:rsidR="00595172" w:rsidRPr="0075523E" w:rsidRDefault="00595172" w:rsidP="0075523E">
      <w:pPr>
        <w:jc w:val="left"/>
      </w:pPr>
    </w:p>
    <w:p w14:paraId="73E4CE50" w14:textId="57F0E193" w:rsidR="00137911" w:rsidRDefault="00430B71" w:rsidP="00430B71">
      <w:pPr>
        <w:jc w:val="left"/>
      </w:pPr>
      <w:r>
        <w:t>Já a figura * tem um exemplo diferente</w:t>
      </w:r>
      <w:r w:rsidR="00C522EE">
        <w:t xml:space="preserve">, porém bem </w:t>
      </w:r>
      <w:r w:rsidR="0051509F">
        <w:t>parecido</w:t>
      </w:r>
      <w:r>
        <w:t xml:space="preserve">. Os dispositivos mandam informações para o </w:t>
      </w:r>
      <w:proofErr w:type="spellStart"/>
      <w:r>
        <w:t>Firebase</w:t>
      </w:r>
      <w:proofErr w:type="spellEnd"/>
      <w:r>
        <w:t xml:space="preserve"> e o mesmo retorna esses dados para todos os dispositivos conectados. </w:t>
      </w:r>
    </w:p>
    <w:p w14:paraId="56EF24FB" w14:textId="48B2A20A" w:rsidR="009356FE" w:rsidRDefault="009356FE" w:rsidP="00137911">
      <w:pPr>
        <w:jc w:val="center"/>
      </w:pPr>
      <w:r>
        <w:rPr>
          <w:noProof/>
          <w:lang w:eastAsia="pt-BR"/>
        </w:rPr>
        <w:drawing>
          <wp:inline distT="0" distB="0" distL="0" distR="0" wp14:anchorId="07FF3786" wp14:editId="4985764F">
            <wp:extent cx="4156221" cy="23472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loud with all dispositve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221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3755" w14:textId="565CE105" w:rsidR="00117806" w:rsidRDefault="00117806" w:rsidP="00117806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</w:t>
      </w:r>
      <w:r>
        <w:rPr>
          <w:b/>
        </w:rPr>
        <w:t xml:space="preserve">Imagem ilustrativa </w:t>
      </w:r>
      <w:proofErr w:type="spellStart"/>
      <w:r>
        <w:rPr>
          <w:b/>
        </w:rPr>
        <w:t>Firebase</w:t>
      </w:r>
      <w:proofErr w:type="spellEnd"/>
      <w:r>
        <w:rPr>
          <w:b/>
        </w:rPr>
        <w:t xml:space="preserve"> com vários dispositivos</w:t>
      </w:r>
    </w:p>
    <w:p w14:paraId="3C953190" w14:textId="6ADFEA9A" w:rsidR="00117806" w:rsidRDefault="00BD750A" w:rsidP="00BD750A">
      <w:pPr>
        <w:jc w:val="left"/>
      </w:pPr>
      <w:r>
        <w:t xml:space="preserve">Na figura * já </w:t>
      </w:r>
      <w:r w:rsidR="00E73BFE">
        <w:t>é a junção dos exemplos acima, mostrando que o sistema pode ser complexo e que a f</w:t>
      </w:r>
      <w:r w:rsidR="00046831">
        <w:t xml:space="preserve">erramenta </w:t>
      </w:r>
      <w:r w:rsidR="00FA7D42">
        <w:t xml:space="preserve">tem total suporte. Podemos concluir que o </w:t>
      </w:r>
      <w:proofErr w:type="spellStart"/>
      <w:r w:rsidR="00FA7D42">
        <w:t>Firebase</w:t>
      </w:r>
      <w:proofErr w:type="spellEnd"/>
      <w:r w:rsidR="00FA7D42">
        <w:t xml:space="preserve"> tem com</w:t>
      </w:r>
      <w:r w:rsidR="00046831">
        <w:t>o foco colher informações e compartilhar com todos dispositivos envolvidos.</w:t>
      </w:r>
      <w:r>
        <w:t xml:space="preserve"> </w:t>
      </w:r>
    </w:p>
    <w:p w14:paraId="3EF07169" w14:textId="6EA0302B" w:rsidR="009356FE" w:rsidRDefault="009356FE" w:rsidP="0013791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264DCBB" wp14:editId="21ADDF0E">
            <wp:extent cx="4168475" cy="2347200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loud firestore with all dipositives and lis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475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4244" w14:textId="5F937DB7" w:rsidR="0099363D" w:rsidRDefault="0099363D" w:rsidP="0099363D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</w:t>
      </w:r>
      <w:r>
        <w:rPr>
          <w:b/>
        </w:rPr>
        <w:t xml:space="preserve">Imagem ilustrativa </w:t>
      </w:r>
      <w:proofErr w:type="spellStart"/>
      <w:r>
        <w:rPr>
          <w:b/>
        </w:rPr>
        <w:t>Firebase</w:t>
      </w:r>
      <w:proofErr w:type="spellEnd"/>
      <w:r>
        <w:rPr>
          <w:b/>
        </w:rPr>
        <w:t xml:space="preserve"> com uma lista compartilhada e vários dispositivos</w:t>
      </w:r>
    </w:p>
    <w:p w14:paraId="0909AC72" w14:textId="77777777" w:rsidR="0099363D" w:rsidRDefault="0099363D" w:rsidP="00137911">
      <w:pPr>
        <w:jc w:val="center"/>
      </w:pPr>
    </w:p>
    <w:p w14:paraId="38744C65" w14:textId="77777777" w:rsidR="00806CD0" w:rsidRDefault="00806CD0" w:rsidP="00BA2BBA"/>
    <w:p w14:paraId="7C174DFE" w14:textId="698D64E9" w:rsidR="00806CD0" w:rsidRDefault="00806CD0" w:rsidP="00624853">
      <w:pPr>
        <w:pStyle w:val="Ttulo2"/>
      </w:pPr>
      <w:r>
        <w:t>visual studio code</w:t>
      </w:r>
    </w:p>
    <w:p w14:paraId="2518092E" w14:textId="77777777" w:rsidR="00806CD0" w:rsidRDefault="00806CD0" w:rsidP="00806CD0"/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 xml:space="preserve">e nesse trabalho será utilizado o Visual Studio </w:t>
      </w:r>
      <w:proofErr w:type="spellStart"/>
      <w:r w:rsidR="00C61B24">
        <w:t>Code</w:t>
      </w:r>
      <w:proofErr w:type="spellEnd"/>
      <w:r w:rsidR="00C61B24">
        <w:t xml:space="preserve">, que conforme </w:t>
      </w:r>
      <w:proofErr w:type="spellStart"/>
      <w:r w:rsidR="00C61B24">
        <w:t>Dionisio</w:t>
      </w:r>
      <w:proofErr w:type="spellEnd"/>
      <w:r w:rsidR="00C61B24">
        <w:t xml:space="preserve">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</w:t>
      </w:r>
      <w:proofErr w:type="spellStart"/>
      <w:r w:rsidR="008535DF">
        <w:t>multi</w:t>
      </w:r>
      <w:r w:rsidR="000D24DC">
        <w:t>-</w:t>
      </w:r>
      <w:r w:rsidR="008535DF">
        <w:t>plataforma</w:t>
      </w:r>
      <w:proofErr w:type="spellEnd"/>
      <w:r w:rsidR="00FC2F1C">
        <w:t xml:space="preserve"> que foi</w:t>
      </w:r>
      <w:r w:rsidR="008535DF">
        <w:t xml:space="preserve"> desenvolvido pela empresa 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Flutter o Visual Studio </w:t>
      </w:r>
      <w:proofErr w:type="spellStart"/>
      <w:r w:rsidR="00BF632D">
        <w:t>Code</w:t>
      </w:r>
      <w:proofErr w:type="spellEnd"/>
      <w:r w:rsidR="00BF632D">
        <w:t xml:space="preserve"> </w:t>
      </w:r>
      <w:r w:rsidR="009432DE">
        <w:t>auxiliou</w:t>
      </w:r>
      <w:r w:rsidR="00BF632D">
        <w:t xml:space="preserve"> muito, pois nele é possível baixar plug-ins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3EB4A9F8" w:rsidR="0046319D" w:rsidRDefault="0046319D" w:rsidP="0046319D">
      <w:pPr>
        <w:pStyle w:val="Ttulo1"/>
      </w:pPr>
      <w:r>
        <w:lastRenderedPageBreak/>
        <w:t>DESENVOLVIMENTO DO PROJETO</w:t>
      </w:r>
    </w:p>
    <w:p w14:paraId="1ADAAF9F" w14:textId="4FA45B31" w:rsidR="00966AF1" w:rsidRPr="00966AF1" w:rsidRDefault="00116E81" w:rsidP="00325D37">
      <w:pPr>
        <w:rPr>
          <w:b/>
          <w:color w:val="FF0000"/>
        </w:rPr>
      </w:pPr>
      <w:r>
        <w:t xml:space="preserve">Pensando na facilitação do desenvolvimento do aplicativo, nessa sessão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 xml:space="preserve">todos exemplos abaixo, foi utilizado o </w:t>
      </w:r>
      <w:proofErr w:type="spellStart"/>
      <w:r w:rsidR="00CC0C66">
        <w:t>Astah</w:t>
      </w:r>
      <w:proofErr w:type="spellEnd"/>
      <w:r w:rsidR="00CC0C66">
        <w:t xml:space="preserve"> </w:t>
      </w:r>
      <w:proofErr w:type="spellStart"/>
      <w:r w:rsidR="00CC0C66">
        <w:t>Community</w:t>
      </w:r>
      <w:proofErr w:type="spellEnd"/>
      <w:r w:rsidR="00CC0C66">
        <w:t xml:space="preserve"> que foi citado anteriormente.</w:t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r>
        <w:t>DIAGRAMA DE CASO DE USO</w:t>
      </w:r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21CDA8FA" w14:textId="7402D656" w:rsidR="00755FEC" w:rsidRDefault="00755FEC" w:rsidP="0046319D">
      <w:r w:rsidRPr="00755FEC">
        <w:t xml:space="preserve">A Figura </w:t>
      </w:r>
      <w:r>
        <w:t>*</w:t>
      </w:r>
      <w:r w:rsidRPr="00755FEC">
        <w:t xml:space="preserve"> apresenta o Diagrama de Caso de Uso geral</w:t>
      </w:r>
      <w:r>
        <w:t>.</w:t>
      </w:r>
    </w:p>
    <w:p w14:paraId="0D2B2F72" w14:textId="77777777" w:rsidR="00A55315" w:rsidRDefault="00A55315" w:rsidP="0046319D"/>
    <w:p w14:paraId="1D7AF115" w14:textId="14AE6EDE" w:rsidR="004612D3" w:rsidRDefault="004612D3" w:rsidP="0046319D"/>
    <w:p w14:paraId="107F7CD0" w14:textId="0D20933C" w:rsidR="004612D3" w:rsidRDefault="000442DD" w:rsidP="00DD488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79E" w14:textId="4A217996" w:rsidR="00C85498" w:rsidRDefault="00A32A6A" w:rsidP="00A32A6A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</w:t>
      </w:r>
      <w:r w:rsidRPr="00F46334">
        <w:rPr>
          <w:b/>
        </w:rPr>
        <w:t xml:space="preserve"> </w:t>
      </w:r>
      <w:r>
        <w:rPr>
          <w:b/>
        </w:rPr>
        <w:t>de Uso</w:t>
      </w:r>
      <w:r w:rsidR="00C85498">
        <w:rPr>
          <w:b/>
        </w:rPr>
        <w:t xml:space="preserve"> – Geral</w:t>
      </w:r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lastRenderedPageBreak/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proofErr w:type="spellStart"/>
            <w:r>
              <w:t>Logar</w:t>
            </w:r>
            <w:proofErr w:type="spellEnd"/>
            <w:r>
              <w:t xml:space="preserve">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BB1286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3EAB9B64" w14:textId="0BB503E3" w:rsidR="00C85498" w:rsidRDefault="00C85498" w:rsidP="00C85498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Fazer login</w:t>
      </w:r>
    </w:p>
    <w:p w14:paraId="2C6E89BB" w14:textId="77777777" w:rsidR="00BA4500" w:rsidRDefault="00BA4500" w:rsidP="0046319D"/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lastRenderedPageBreak/>
              <w:t>Evento inicial</w:t>
            </w:r>
            <w:r>
              <w:t xml:space="preserve">: O usuário começa o caso de uso clicando 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clica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salva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F38AE">
            <w:pPr>
              <w:pStyle w:val="PargrafodaLista"/>
              <w:numPr>
                <w:ilvl w:val="0"/>
                <w:numId w:val="22"/>
              </w:numPr>
              <w:jc w:val="left"/>
            </w:pPr>
            <w:r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7282D19C" w14:textId="461B2A77" w:rsidR="00517ED5" w:rsidRDefault="00517ED5" w:rsidP="00517ED5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Inserir receita ou despesa</w:t>
      </w:r>
    </w:p>
    <w:p w14:paraId="61A16C8B" w14:textId="77777777" w:rsidR="00383DD5" w:rsidRDefault="00383DD5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>: O usuário consegue ver todas as transações feitas.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1B38FEA2" w14:textId="4DCD61FF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Exibir transações</w:t>
      </w:r>
    </w:p>
    <w:p w14:paraId="1F9A700D" w14:textId="77777777" w:rsidR="000F4DC6" w:rsidRPr="00491AF8" w:rsidRDefault="000F4DC6" w:rsidP="0046319D"/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A6208B4" w14:textId="7EFA2910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pagamento</w:t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227797">
            <w:pPr>
              <w:pStyle w:val="PargrafodaLista"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E064A30" w14:textId="76EC6072" w:rsidR="00D42F90" w:rsidRDefault="00D42F90" w:rsidP="00D42F90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vencimento</w:t>
      </w:r>
    </w:p>
    <w:p w14:paraId="656A4B5E" w14:textId="77777777" w:rsidR="0004457B" w:rsidRDefault="0004457B" w:rsidP="0046319D">
      <w:pPr>
        <w:rPr>
          <w:b/>
          <w:color w:val="FF0000"/>
        </w:rPr>
      </w:pPr>
    </w:p>
    <w:p w14:paraId="7C26E2E1" w14:textId="3578D5F6" w:rsidR="0046319D" w:rsidRDefault="0046319D" w:rsidP="0046319D">
      <w:pPr>
        <w:pStyle w:val="Ttulo2"/>
      </w:pPr>
      <w:r>
        <w:t>DIAGRAMA DE CLASSES</w:t>
      </w:r>
    </w:p>
    <w:p w14:paraId="7D68621B" w14:textId="77777777" w:rsidR="004612D3" w:rsidRDefault="004612D3" w:rsidP="004612D3"/>
    <w:p w14:paraId="75CB24D3" w14:textId="6C25F213" w:rsidR="0046319D" w:rsidRDefault="004612D3" w:rsidP="003F09DE">
      <w:r>
        <w:t xml:space="preserve">O diagrama de classe é um diagrama que tem como público alvo pessoas que estão desenvolvendo o projeto, mais específico para o desenvolvedor, pois de acordo com </w:t>
      </w:r>
      <w:proofErr w:type="spellStart"/>
      <w:r>
        <w:t>Tybel</w:t>
      </w:r>
      <w:proofErr w:type="spellEnd"/>
      <w:r>
        <w:t xml:space="preserve">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2E353FB" w14:textId="3AE10507" w:rsidR="00771DE8" w:rsidRDefault="00771DE8" w:rsidP="003F09DE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658AB069" wp14:editId="3B2E3664">
            <wp:extent cx="6120130" cy="36341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s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681" w14:textId="04A207E9" w:rsidR="00F46334" w:rsidRDefault="00F46334" w:rsidP="00F46334">
      <w:pPr>
        <w:jc w:val="center"/>
        <w:rPr>
          <w:b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>: Diagrama de Classes da aplicação</w:t>
      </w:r>
    </w:p>
    <w:p w14:paraId="03D93E1D" w14:textId="77777777" w:rsidR="00085469" w:rsidRDefault="00085469" w:rsidP="00F46334">
      <w:pPr>
        <w:jc w:val="center"/>
        <w:rPr>
          <w:b/>
        </w:rPr>
      </w:pPr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252A706D" w14:textId="77777777" w:rsidR="00085469" w:rsidRPr="00F46334" w:rsidRDefault="00085469" w:rsidP="00F46334">
      <w:pPr>
        <w:jc w:val="center"/>
        <w:rPr>
          <w:b/>
          <w:color w:val="FF0000"/>
        </w:rPr>
      </w:pPr>
    </w:p>
    <w:p w14:paraId="58133F18" w14:textId="0FF2D536" w:rsidR="0099605C" w:rsidRDefault="00AB1C72" w:rsidP="0046319D">
      <w:r>
        <w:t>A leitura da figura exibida acima é da seguinte forma:</w:t>
      </w:r>
    </w:p>
    <w:p w14:paraId="72144DA0" w14:textId="05414F07" w:rsidR="00AB1C72" w:rsidRDefault="00AB1C72" w:rsidP="00AB1C72">
      <w:pPr>
        <w:pStyle w:val="PargrafodaLista"/>
        <w:numPr>
          <w:ilvl w:val="0"/>
          <w:numId w:val="14"/>
        </w:numPr>
      </w:pPr>
      <w:r>
        <w:t>Usuário pode ter zero ou muitas receitas ou despesas;</w:t>
      </w:r>
    </w:p>
    <w:p w14:paraId="1A7B3F8A" w14:textId="034CE402" w:rsidR="00AB1C72" w:rsidRDefault="00AB1C72" w:rsidP="00AB1C72">
      <w:pPr>
        <w:pStyle w:val="PargrafodaLista"/>
        <w:numPr>
          <w:ilvl w:val="0"/>
          <w:numId w:val="14"/>
        </w:numPr>
      </w:pPr>
      <w:r>
        <w:t>Receita ou despesa obrigatoriamente precisa ter um usuário;</w:t>
      </w:r>
    </w:p>
    <w:p w14:paraId="77F9D683" w14:textId="5660AAF7" w:rsidR="00AB1C72" w:rsidRDefault="00AB1C72" w:rsidP="00AB1C72">
      <w:pPr>
        <w:pStyle w:val="PargrafodaLista"/>
        <w:numPr>
          <w:ilvl w:val="0"/>
          <w:numId w:val="14"/>
        </w:numPr>
      </w:pPr>
      <w:r>
        <w:t>Receita ou despesa pode ter zero ou um pagamento;</w:t>
      </w:r>
    </w:p>
    <w:p w14:paraId="119ABF43" w14:textId="218897AA" w:rsidR="00927C80" w:rsidRDefault="00927C80" w:rsidP="00AB1C72">
      <w:pPr>
        <w:pStyle w:val="PargrafodaLista"/>
        <w:numPr>
          <w:ilvl w:val="0"/>
          <w:numId w:val="14"/>
        </w:numPr>
      </w:pPr>
      <w:r>
        <w:t>Receita ou despesa deve ter exatamente 1 categoria;</w:t>
      </w:r>
    </w:p>
    <w:p w14:paraId="37D3E0B7" w14:textId="72C15658" w:rsidR="00AB1C72" w:rsidRDefault="00AB1C72" w:rsidP="00AB1C72">
      <w:pPr>
        <w:pStyle w:val="PargrafodaLista"/>
        <w:numPr>
          <w:ilvl w:val="0"/>
          <w:numId w:val="14"/>
        </w:numPr>
      </w:pPr>
      <w:r>
        <w:t xml:space="preserve">Pagamento </w:t>
      </w:r>
      <w:r w:rsidR="00927C80">
        <w:t>deve ter pelo menos um</w:t>
      </w:r>
      <w:r>
        <w:t xml:space="preserve"> tipo de pagamento;</w:t>
      </w:r>
    </w:p>
    <w:p w14:paraId="102F2097" w14:textId="5353CAE2" w:rsidR="00927C80" w:rsidRDefault="00927C80" w:rsidP="00AB1C72">
      <w:pPr>
        <w:pStyle w:val="PargrafodaLista"/>
        <w:numPr>
          <w:ilvl w:val="0"/>
          <w:numId w:val="14"/>
        </w:numPr>
      </w:pPr>
      <w:r>
        <w:t>Pagamento tem que ter pelo menos um tipo de receita ou despesa;</w:t>
      </w:r>
    </w:p>
    <w:p w14:paraId="285F8146" w14:textId="299163B9" w:rsidR="00AB1C72" w:rsidRDefault="00AB1C72" w:rsidP="00AB1C72">
      <w:pPr>
        <w:pStyle w:val="PargrafodaLista"/>
        <w:numPr>
          <w:ilvl w:val="0"/>
          <w:numId w:val="14"/>
        </w:numPr>
      </w:pPr>
      <w:r>
        <w:t>Tipo de Pagamento pode ter zero ou vários pagamentos;</w:t>
      </w:r>
    </w:p>
    <w:p w14:paraId="78387946" w14:textId="635CC10C" w:rsidR="00AB1C72" w:rsidRDefault="00D748B4" w:rsidP="00AB1C72">
      <w:pPr>
        <w:pStyle w:val="PargrafodaLista"/>
        <w:numPr>
          <w:ilvl w:val="0"/>
          <w:numId w:val="14"/>
        </w:numPr>
      </w:pPr>
      <w:r>
        <w:t>Categoria pode ter zero ou muitas receitas ou despesas;</w:t>
      </w:r>
      <w:r w:rsidR="005F436F">
        <w:t xml:space="preserve"> e,</w:t>
      </w:r>
    </w:p>
    <w:p w14:paraId="2B0E6C48" w14:textId="67E44514" w:rsidR="005F436F" w:rsidRDefault="005F436F" w:rsidP="00AB1C72">
      <w:pPr>
        <w:pStyle w:val="PargrafodaLista"/>
        <w:numPr>
          <w:ilvl w:val="0"/>
          <w:numId w:val="14"/>
        </w:numPr>
      </w:pPr>
      <w:r>
        <w:t>Tipo pode existir zero ou várias categorias.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r>
        <w:lastRenderedPageBreak/>
        <w:t>DIAGRAMA DE ATIVIDADE</w:t>
      </w:r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proofErr w:type="spellStart"/>
      <w:r w:rsidR="00F26F9F" w:rsidRPr="0004729D">
        <w:t>Lucidchart</w:t>
      </w:r>
      <w:proofErr w:type="spellEnd"/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0AAC9BCB" w14:textId="45B38272" w:rsidR="009E3E4E" w:rsidRDefault="008263C3" w:rsidP="009E3E4E">
      <w:r>
        <w:rPr>
          <w:noProof/>
          <w:lang w:eastAsia="pt-BR"/>
        </w:rPr>
        <w:drawing>
          <wp:inline distT="0" distB="0" distL="0" distR="0" wp14:anchorId="11104785" wp14:editId="43D8F7D3">
            <wp:extent cx="6120130" cy="5162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Atividad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FE3" w14:textId="7632598A" w:rsidR="008263C3" w:rsidRPr="00F46334" w:rsidRDefault="008263C3" w:rsidP="008263C3">
      <w:pPr>
        <w:jc w:val="center"/>
        <w:rPr>
          <w:b/>
          <w:color w:val="FF0000"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Atividade</w:t>
      </w:r>
      <w:r w:rsidRPr="00F46334">
        <w:rPr>
          <w:b/>
        </w:rPr>
        <w:t xml:space="preserve"> </w:t>
      </w:r>
      <w:r w:rsidR="00284726">
        <w:rPr>
          <w:b/>
        </w:rPr>
        <w:t>para inserir despesa ou receita</w:t>
      </w:r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77777777" w:rsidR="00976C67" w:rsidRDefault="00976C67" w:rsidP="00C27136"/>
    <w:p w14:paraId="6846E8D2" w14:textId="77777777" w:rsidR="00B84104" w:rsidRDefault="00B84104" w:rsidP="00D27A5D">
      <w:pPr>
        <w:jc w:val="left"/>
      </w:pPr>
    </w:p>
    <w:p w14:paraId="407F0AF3" w14:textId="77777777" w:rsidR="0018762D" w:rsidRDefault="0018762D" w:rsidP="00D27A5D">
      <w:pPr>
        <w:jc w:val="left"/>
      </w:pPr>
    </w:p>
    <w:p w14:paraId="64D3E91D" w14:textId="77777777" w:rsidR="0018762D" w:rsidRDefault="0018762D" w:rsidP="00D27A5D">
      <w:pPr>
        <w:jc w:val="left"/>
      </w:pPr>
    </w:p>
    <w:p w14:paraId="30A2D966" w14:textId="77777777" w:rsidR="0018762D" w:rsidRDefault="0018762D" w:rsidP="00D27A5D">
      <w:pPr>
        <w:jc w:val="left"/>
      </w:pPr>
    </w:p>
    <w:p w14:paraId="727AEC0D" w14:textId="77777777" w:rsidR="0018762D" w:rsidRDefault="0018762D" w:rsidP="00D27A5D">
      <w:pPr>
        <w:jc w:val="left"/>
      </w:pPr>
    </w:p>
    <w:p w14:paraId="70BEB24B" w14:textId="77777777" w:rsidR="0018762D" w:rsidRPr="00D27A5D" w:rsidRDefault="0018762D" w:rsidP="00D27A5D">
      <w:pPr>
        <w:jc w:val="left"/>
      </w:pPr>
    </w:p>
    <w:p w14:paraId="79846BBD" w14:textId="6272046A" w:rsidR="00976C67" w:rsidRDefault="00976C67" w:rsidP="000D2F0D">
      <w:pPr>
        <w:pStyle w:val="Ttulo1"/>
      </w:pPr>
      <w:r>
        <w:t>CRONOGRAMA</w:t>
      </w:r>
    </w:p>
    <w:tbl>
      <w:tblPr>
        <w:tblW w:w="972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578"/>
        <w:gridCol w:w="603"/>
        <w:gridCol w:w="524"/>
        <w:gridCol w:w="523"/>
        <w:gridCol w:w="510"/>
        <w:gridCol w:w="631"/>
        <w:gridCol w:w="556"/>
        <w:gridCol w:w="560"/>
        <w:gridCol w:w="535"/>
        <w:gridCol w:w="478"/>
        <w:gridCol w:w="601"/>
        <w:gridCol w:w="490"/>
      </w:tblGrid>
      <w:tr w:rsidR="00537737" w:rsidRPr="00537737" w14:paraId="71398FBE" w14:textId="77777777" w:rsidTr="00537737">
        <w:trPr>
          <w:trHeight w:val="435"/>
        </w:trPr>
        <w:tc>
          <w:tcPr>
            <w:tcW w:w="3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587DE48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eastAsia="pt-BR"/>
              </w:rPr>
              <w:t>ATIVIDADES</w:t>
            </w:r>
          </w:p>
        </w:tc>
        <w:tc>
          <w:tcPr>
            <w:tcW w:w="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8674534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OUT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CD69595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NOV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F357016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DEZ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019D8AE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JAN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A9A5924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FEV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E5A69F5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MAR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D9FB877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ABR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3748C9E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MAI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94345A4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JUN</w:t>
            </w:r>
          </w:p>
        </w:tc>
        <w:tc>
          <w:tcPr>
            <w:tcW w:w="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4D37FEB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JUL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0DF1DF6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AGO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A8D13B3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SET</w:t>
            </w:r>
          </w:p>
        </w:tc>
      </w:tr>
      <w:tr w:rsidR="00537737" w:rsidRPr="00537737" w14:paraId="3CB46CE8" w14:textId="77777777" w:rsidTr="00537737">
        <w:trPr>
          <w:trHeight w:val="6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C646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ELABORAÇÃO DO PRÉ PROJETO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35B5CC4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A6A33A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C7D8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78D1E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1867C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52ECC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1745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E816D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C1715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6608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52559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AB4CF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5E8A9ED2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C2DDB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LEVANTAMENTO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0A2B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F8D1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E457FC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42F05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C3D8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08BB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4C4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A8745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83774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83EAE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7B9B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FDAAB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63250668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BB98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ANÁLISE DO SISTEMA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A393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157B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2ECE901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457AFBA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A15171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362312D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67AE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5BD9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83E2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60DD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E454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5846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0AEF53E3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3BD5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ESTUDO SOBRE O FLUTTER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297B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F3A97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2B90D7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6046D39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83032A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0C131E1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5476E6E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7085C1E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566C906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1DECEFB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B5756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5F18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2838492C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1D36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DESENV. DO APLICATIVO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7E92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47D1E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614D9F1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79DCB9A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23CA168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ACF05F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325D00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2CAA152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13F9472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5D2AF3B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5745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DC65C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48697073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5BEF5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EXAME QUALIFICAÇÃO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95B4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2EC27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E7918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674E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0B19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9D39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25A7D4C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A865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1FE22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35229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7C6B3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9388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7031F742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BBF7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TESTES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BD691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4581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3421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EA615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A608C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C560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2E6DDF5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481D729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2CC27D0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3C432B6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5725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60AF4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6A9EA998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E79A7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ESCRITA VERSÃO FINAL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1D618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36EE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18AB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A3C50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C9A37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1AA0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33E00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6232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751FEC0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64AFC13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4593EC4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CAB2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3E9CAF9B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D0F6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APRESENTAÇÃO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58EF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6A15F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A3B3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F731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8E403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41A30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17D40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DE8E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C05D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9A80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F1B7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55CD435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</w:tbl>
    <w:p w14:paraId="74145574" w14:textId="77777777" w:rsidR="00525FC2" w:rsidRDefault="00525FC2" w:rsidP="00976C67"/>
    <w:p w14:paraId="0A5FEEB9" w14:textId="77777777" w:rsidR="00F3212F" w:rsidRDefault="00F3212F" w:rsidP="00976C67"/>
    <w:p w14:paraId="3D9AA3AF" w14:textId="2419BF9B" w:rsidR="00F3212F" w:rsidRDefault="00F3212F" w:rsidP="00F3212F">
      <w:pPr>
        <w:pStyle w:val="Ttulo1"/>
      </w:pPr>
      <w:r w:rsidRPr="00F3212F">
        <w:lastRenderedPageBreak/>
        <w:t>CONSIDERAÇÕES FINAIS</w:t>
      </w:r>
    </w:p>
    <w:p w14:paraId="1D55F737" w14:textId="77777777" w:rsidR="00F3212F" w:rsidRDefault="00F3212F" w:rsidP="00F3212F"/>
    <w:p w14:paraId="79A04055" w14:textId="02FBA762" w:rsidR="00D61098" w:rsidRDefault="00D61098" w:rsidP="00D61098">
      <w:r>
        <w:t xml:space="preserve">Houve diversas adversidades no processo de finalização desse trabalho, pois trata-se de uma tecnologia nova no mercado e consequentemente não obtendo 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 que tive foi achar Widgets personalizados, como um botão que troca de posição dependendo da opção selecionada com a finalidade de deixar a aplicação mais atraente ao usuário. Obtive outras dificuldades também como conectar meu aplicativo com o banco do </w:t>
      </w:r>
      <w:proofErr w:type="spellStart"/>
      <w:r>
        <w:t>Firebase</w:t>
      </w:r>
      <w:proofErr w:type="spellEnd"/>
      <w:r>
        <w:t xml:space="preserve">, pois alguns tutoriais ou sites não estavam dando certo para minha versão, somente </w:t>
      </w:r>
      <w:r>
        <w:t>um vídeo</w:t>
      </w:r>
      <w:r>
        <w:t xml:space="preserve"> aula que me ajudou a ter sucesso na conexão.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</w:t>
      </w:r>
      <w:r>
        <w:t xml:space="preserve">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595293ED" w14:textId="72C6F07F" w:rsidR="00525FC2" w:rsidRDefault="00525FC2" w:rsidP="00525FC2">
      <w:pPr>
        <w:pStyle w:val="Ttulo1"/>
      </w:pPr>
      <w:r>
        <w:t>REFERÊNCIAS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 xml:space="preserve">Introdução ao Visual Studio </w:t>
      </w:r>
      <w:proofErr w:type="spellStart"/>
      <w:r>
        <w:rPr>
          <w:b/>
        </w:rPr>
        <w:t>Code</w:t>
      </w:r>
      <w:proofErr w:type="spellEnd"/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44197694" w:rsidR="00097820" w:rsidRDefault="00097820" w:rsidP="00097820">
      <w:r>
        <w:lastRenderedPageBreak/>
        <w:t xml:space="preserve">GUEDES, </w:t>
      </w:r>
      <w:proofErr w:type="spellStart"/>
      <w:r>
        <w:t>Marylene</w:t>
      </w:r>
      <w:proofErr w:type="spellEnd"/>
      <w:r>
        <w:t xml:space="preserve">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Dart</w:t>
      </w:r>
      <w:proofErr w:type="spellEnd"/>
      <w:r w:rsidRPr="003F2576">
        <w:rPr>
          <w:b/>
        </w:rPr>
        <w:t>?</w:t>
      </w:r>
      <w:r>
        <w:t>.</w:t>
      </w:r>
      <w:proofErr w:type="gramEnd"/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 xml:space="preserve">Modele softwares com </w:t>
      </w:r>
      <w:proofErr w:type="spellStart"/>
      <w:r w:rsidRPr="003F2576">
        <w:rPr>
          <w:b/>
        </w:rPr>
        <w:t>Astah</w:t>
      </w:r>
      <w:proofErr w:type="spellEnd"/>
      <w:r w:rsidRPr="003F2576">
        <w:rPr>
          <w:b/>
        </w:rPr>
        <w:t xml:space="preserve"> </w:t>
      </w:r>
      <w:proofErr w:type="spellStart"/>
      <w:r w:rsidRPr="003F2576">
        <w:rPr>
          <w:b/>
        </w:rPr>
        <w:t>Community</w:t>
      </w:r>
      <w:proofErr w:type="spellEnd"/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45" w:history="1"/>
      <w:r>
        <w:t>&gt;. Acesso em: 02 mar. 2020.</w:t>
      </w:r>
    </w:p>
    <w:p w14:paraId="104E1DEF" w14:textId="4D9A9749" w:rsidR="00097820" w:rsidRDefault="00097820" w:rsidP="00097820">
      <w:r>
        <w:t xml:space="preserve">MAES, Jefferson. </w:t>
      </w:r>
      <w:proofErr w:type="spellStart"/>
      <w:r w:rsidRPr="0038316C">
        <w:rPr>
          <w:b/>
        </w:rPr>
        <w:t>Firebase</w:t>
      </w:r>
      <w:proofErr w:type="spellEnd"/>
      <w:r w:rsidRPr="0038316C">
        <w:rPr>
          <w:b/>
        </w:rPr>
        <w:t xml:space="preserve"> o que é e para que </w:t>
      </w:r>
      <w:proofErr w:type="gramStart"/>
      <w:r w:rsidRPr="0038316C">
        <w:rPr>
          <w:b/>
        </w:rPr>
        <w:t>serve?</w:t>
      </w:r>
      <w:r>
        <w:t>.</w:t>
      </w:r>
      <w:proofErr w:type="gramEnd"/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t xml:space="preserve">MAGALHÃES, Túlio. </w:t>
      </w:r>
      <w:r w:rsidRPr="003F2576">
        <w:rPr>
          <w:b/>
        </w:rPr>
        <w:t xml:space="preserve">Flutter: tudo sobre o queridinho do </w:t>
      </w:r>
      <w:proofErr w:type="spellStart"/>
      <w:r w:rsidRPr="003F2576">
        <w:rPr>
          <w:b/>
        </w:rPr>
        <w:t>google</w:t>
      </w:r>
      <w:proofErr w:type="spellEnd"/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3D8DB64B" w14:textId="77777777" w:rsidR="00097820" w:rsidRDefault="00097820" w:rsidP="00097820">
      <w:r>
        <w:t xml:space="preserve">PORTAGSI. </w:t>
      </w:r>
      <w:r w:rsidRPr="003F2576">
        <w:rPr>
          <w:b/>
        </w:rPr>
        <w:t xml:space="preserve">O que é </w:t>
      </w:r>
      <w:proofErr w:type="gramStart"/>
      <w:r w:rsidRPr="003F2576">
        <w:rPr>
          <w:b/>
        </w:rPr>
        <w:t>UML?</w:t>
      </w:r>
      <w:r>
        <w:t>.</w:t>
      </w:r>
      <w:proofErr w:type="gramEnd"/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1A0CBFCF" w14:textId="55A28A6A" w:rsidR="009B494A" w:rsidRDefault="009B494A" w:rsidP="0009782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46" w:history="1"/>
      <w:r>
        <w:t>&gt;. Acesso em: 02 mar. 2020.</w:t>
      </w:r>
    </w:p>
    <w:p w14:paraId="4A834D00" w14:textId="009721C2" w:rsidR="00097820" w:rsidRPr="004D3A11" w:rsidRDefault="00097820" w:rsidP="00097820">
      <w:r>
        <w:t xml:space="preserve">VIANA, Daniel. </w:t>
      </w:r>
      <w:proofErr w:type="spellStart"/>
      <w:r w:rsidRPr="003F2576">
        <w:rPr>
          <w:b/>
        </w:rPr>
        <w:t>Firebase</w:t>
      </w:r>
      <w:proofErr w:type="spellEnd"/>
      <w:r w:rsidRPr="003F2576">
        <w:rPr>
          <w:b/>
        </w:rPr>
        <w:t>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47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528521" w14:textId="77777777" w:rsidR="00F20890" w:rsidRDefault="00F20890" w:rsidP="00774571">
      <w:pPr>
        <w:spacing w:before="0" w:after="0" w:line="240" w:lineRule="auto"/>
      </w:pPr>
      <w:r>
        <w:separator/>
      </w:r>
    </w:p>
  </w:endnote>
  <w:endnote w:type="continuationSeparator" w:id="0">
    <w:p w14:paraId="6242F66B" w14:textId="77777777" w:rsidR="00F20890" w:rsidRDefault="00F20890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3E5476" w14:textId="77777777" w:rsidR="00F20890" w:rsidRDefault="00F20890" w:rsidP="00774571">
      <w:pPr>
        <w:spacing w:before="0" w:after="0" w:line="240" w:lineRule="auto"/>
      </w:pPr>
      <w:r>
        <w:separator/>
      </w:r>
    </w:p>
  </w:footnote>
  <w:footnote w:type="continuationSeparator" w:id="0">
    <w:p w14:paraId="66B9E090" w14:textId="77777777" w:rsidR="00F20890" w:rsidRDefault="00F20890" w:rsidP="00774571">
      <w:pPr>
        <w:spacing w:before="0" w:after="0" w:line="240" w:lineRule="auto"/>
      </w:pPr>
      <w:r>
        <w:continuationSeparator/>
      </w:r>
    </w:p>
  </w:footnote>
  <w:footnote w:id="1">
    <w:p w14:paraId="79EF7213" w14:textId="77777777" w:rsidR="00C668C7" w:rsidRDefault="00C668C7" w:rsidP="00BA2B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https://firebase.google.com/</w:t>
        </w:r>
      </w:hyperlink>
    </w:p>
  </w:footnote>
  <w:footnote w:id="2">
    <w:p w14:paraId="71F82B6D" w14:textId="77777777" w:rsidR="00C668C7" w:rsidRDefault="00C668C7" w:rsidP="00BA2BBA">
      <w:pPr>
        <w:pStyle w:val="Textodenotaderodap"/>
      </w:pPr>
      <w:r>
        <w:rPr>
          <w:rStyle w:val="Refdenotaderodap"/>
        </w:rPr>
        <w:footnoteRef/>
      </w:r>
      <w:r>
        <w:t xml:space="preserve"> Etapa de desenvolvimento responsável em implementar as regras de negócios da aplicação.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C668C7" w:rsidRDefault="00C668C7">
    <w:pPr>
      <w:pStyle w:val="Cabealho"/>
      <w:jc w:val="right"/>
    </w:pPr>
  </w:p>
  <w:p w14:paraId="466B3477" w14:textId="77777777" w:rsidR="00C668C7" w:rsidRDefault="00C668C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C668C7" w:rsidRPr="00521DC1" w:rsidRDefault="00C668C7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95350E">
      <w:rPr>
        <w:noProof/>
        <w:sz w:val="20"/>
        <w:szCs w:val="20"/>
      </w:rPr>
      <w:t>23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C464D572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7B63"/>
    <w:rsid w:val="00012812"/>
    <w:rsid w:val="00016082"/>
    <w:rsid w:val="000164CE"/>
    <w:rsid w:val="000176E6"/>
    <w:rsid w:val="0002155D"/>
    <w:rsid w:val="00021816"/>
    <w:rsid w:val="000227AA"/>
    <w:rsid w:val="00023248"/>
    <w:rsid w:val="00026D5C"/>
    <w:rsid w:val="00030D54"/>
    <w:rsid w:val="00030DEB"/>
    <w:rsid w:val="00031D11"/>
    <w:rsid w:val="00037AD1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965"/>
    <w:rsid w:val="00064089"/>
    <w:rsid w:val="00067CC5"/>
    <w:rsid w:val="00076A77"/>
    <w:rsid w:val="0008036E"/>
    <w:rsid w:val="00083749"/>
    <w:rsid w:val="00085469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CC7"/>
    <w:rsid w:val="000C2E5A"/>
    <w:rsid w:val="000D24DC"/>
    <w:rsid w:val="000D2F0D"/>
    <w:rsid w:val="000D6ACF"/>
    <w:rsid w:val="000D76BE"/>
    <w:rsid w:val="000E1A20"/>
    <w:rsid w:val="000E5CB4"/>
    <w:rsid w:val="000E62B6"/>
    <w:rsid w:val="000E75C8"/>
    <w:rsid w:val="000F4DC6"/>
    <w:rsid w:val="000F7E89"/>
    <w:rsid w:val="001103FC"/>
    <w:rsid w:val="0011633D"/>
    <w:rsid w:val="00116E81"/>
    <w:rsid w:val="00117806"/>
    <w:rsid w:val="001250E2"/>
    <w:rsid w:val="00125EEB"/>
    <w:rsid w:val="00135EF5"/>
    <w:rsid w:val="00136279"/>
    <w:rsid w:val="00137911"/>
    <w:rsid w:val="00140D2F"/>
    <w:rsid w:val="00142631"/>
    <w:rsid w:val="00157FC7"/>
    <w:rsid w:val="00164BB8"/>
    <w:rsid w:val="001715CF"/>
    <w:rsid w:val="001811D9"/>
    <w:rsid w:val="0018762D"/>
    <w:rsid w:val="00191186"/>
    <w:rsid w:val="001919F2"/>
    <w:rsid w:val="001A1ED6"/>
    <w:rsid w:val="001A5BFB"/>
    <w:rsid w:val="001A5F02"/>
    <w:rsid w:val="001B7136"/>
    <w:rsid w:val="001B7376"/>
    <w:rsid w:val="001C6492"/>
    <w:rsid w:val="001C6A0E"/>
    <w:rsid w:val="001C6F38"/>
    <w:rsid w:val="001D2CF9"/>
    <w:rsid w:val="001D6502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23B31"/>
    <w:rsid w:val="00227797"/>
    <w:rsid w:val="0023203F"/>
    <w:rsid w:val="002430E6"/>
    <w:rsid w:val="002431F6"/>
    <w:rsid w:val="00250643"/>
    <w:rsid w:val="00251CC6"/>
    <w:rsid w:val="00253872"/>
    <w:rsid w:val="00257777"/>
    <w:rsid w:val="0026286C"/>
    <w:rsid w:val="00263A17"/>
    <w:rsid w:val="0026457A"/>
    <w:rsid w:val="002808E5"/>
    <w:rsid w:val="00284726"/>
    <w:rsid w:val="00291BC7"/>
    <w:rsid w:val="002956D4"/>
    <w:rsid w:val="002A1CC8"/>
    <w:rsid w:val="002A26D6"/>
    <w:rsid w:val="002A3DE9"/>
    <w:rsid w:val="002B1D97"/>
    <w:rsid w:val="002B20D4"/>
    <w:rsid w:val="002C5549"/>
    <w:rsid w:val="002D0BC0"/>
    <w:rsid w:val="002D0C95"/>
    <w:rsid w:val="002E1F45"/>
    <w:rsid w:val="002E4E0D"/>
    <w:rsid w:val="002E515F"/>
    <w:rsid w:val="002E68D8"/>
    <w:rsid w:val="002F10C6"/>
    <w:rsid w:val="002F1AA3"/>
    <w:rsid w:val="002F2AEF"/>
    <w:rsid w:val="002F683C"/>
    <w:rsid w:val="00301D17"/>
    <w:rsid w:val="00302D54"/>
    <w:rsid w:val="003033D7"/>
    <w:rsid w:val="00310AA6"/>
    <w:rsid w:val="00312E64"/>
    <w:rsid w:val="00313023"/>
    <w:rsid w:val="003221C3"/>
    <w:rsid w:val="00322420"/>
    <w:rsid w:val="0032322E"/>
    <w:rsid w:val="00323D88"/>
    <w:rsid w:val="00325D37"/>
    <w:rsid w:val="00330E85"/>
    <w:rsid w:val="003339C4"/>
    <w:rsid w:val="00333EFC"/>
    <w:rsid w:val="003356BC"/>
    <w:rsid w:val="00340185"/>
    <w:rsid w:val="0034227E"/>
    <w:rsid w:val="00343AB9"/>
    <w:rsid w:val="003447CF"/>
    <w:rsid w:val="003545F7"/>
    <w:rsid w:val="00362EA3"/>
    <w:rsid w:val="00366A9B"/>
    <w:rsid w:val="0037059D"/>
    <w:rsid w:val="00371525"/>
    <w:rsid w:val="0038316C"/>
    <w:rsid w:val="00383DD5"/>
    <w:rsid w:val="00385989"/>
    <w:rsid w:val="00386C81"/>
    <w:rsid w:val="00392703"/>
    <w:rsid w:val="00396FF7"/>
    <w:rsid w:val="003A132F"/>
    <w:rsid w:val="003A6828"/>
    <w:rsid w:val="003B6B91"/>
    <w:rsid w:val="003D0700"/>
    <w:rsid w:val="003E0E6F"/>
    <w:rsid w:val="003E3038"/>
    <w:rsid w:val="003F09DE"/>
    <w:rsid w:val="003F0BC4"/>
    <w:rsid w:val="003F2576"/>
    <w:rsid w:val="003F6A89"/>
    <w:rsid w:val="00405748"/>
    <w:rsid w:val="00412672"/>
    <w:rsid w:val="00417A1D"/>
    <w:rsid w:val="00420091"/>
    <w:rsid w:val="00422053"/>
    <w:rsid w:val="00430B71"/>
    <w:rsid w:val="00434F5B"/>
    <w:rsid w:val="00443EC7"/>
    <w:rsid w:val="00451988"/>
    <w:rsid w:val="004559B8"/>
    <w:rsid w:val="004574CF"/>
    <w:rsid w:val="004612D3"/>
    <w:rsid w:val="00461966"/>
    <w:rsid w:val="0046319D"/>
    <w:rsid w:val="00480F10"/>
    <w:rsid w:val="004838AD"/>
    <w:rsid w:val="00485D2C"/>
    <w:rsid w:val="00486811"/>
    <w:rsid w:val="00490BEC"/>
    <w:rsid w:val="00491AF8"/>
    <w:rsid w:val="00491B6C"/>
    <w:rsid w:val="0049330C"/>
    <w:rsid w:val="004953EA"/>
    <w:rsid w:val="004954FA"/>
    <w:rsid w:val="00496DEB"/>
    <w:rsid w:val="0049721A"/>
    <w:rsid w:val="004A2596"/>
    <w:rsid w:val="004A4877"/>
    <w:rsid w:val="004A6605"/>
    <w:rsid w:val="004B2AC2"/>
    <w:rsid w:val="004B71EA"/>
    <w:rsid w:val="004C0E29"/>
    <w:rsid w:val="004C31DB"/>
    <w:rsid w:val="004C6450"/>
    <w:rsid w:val="004C7F81"/>
    <w:rsid w:val="004D3A11"/>
    <w:rsid w:val="004D4F71"/>
    <w:rsid w:val="004D6AB0"/>
    <w:rsid w:val="004E0A3F"/>
    <w:rsid w:val="004E0CFE"/>
    <w:rsid w:val="004E1ADC"/>
    <w:rsid w:val="004E1DDD"/>
    <w:rsid w:val="004E3EDD"/>
    <w:rsid w:val="004E6D90"/>
    <w:rsid w:val="004F0C3F"/>
    <w:rsid w:val="004F1068"/>
    <w:rsid w:val="004F16D0"/>
    <w:rsid w:val="004F609B"/>
    <w:rsid w:val="004F7F46"/>
    <w:rsid w:val="0051378D"/>
    <w:rsid w:val="0051509F"/>
    <w:rsid w:val="00517ED5"/>
    <w:rsid w:val="0052130B"/>
    <w:rsid w:val="00521DC1"/>
    <w:rsid w:val="00525FC2"/>
    <w:rsid w:val="00531344"/>
    <w:rsid w:val="00537307"/>
    <w:rsid w:val="00537737"/>
    <w:rsid w:val="0054051D"/>
    <w:rsid w:val="005413A7"/>
    <w:rsid w:val="00552FBF"/>
    <w:rsid w:val="0055430B"/>
    <w:rsid w:val="005559D7"/>
    <w:rsid w:val="0055661B"/>
    <w:rsid w:val="005626BB"/>
    <w:rsid w:val="00562B36"/>
    <w:rsid w:val="00566AAF"/>
    <w:rsid w:val="00572129"/>
    <w:rsid w:val="00572799"/>
    <w:rsid w:val="00574CCF"/>
    <w:rsid w:val="00595172"/>
    <w:rsid w:val="005A3BDD"/>
    <w:rsid w:val="005A5C13"/>
    <w:rsid w:val="005B1A22"/>
    <w:rsid w:val="005C64FF"/>
    <w:rsid w:val="005D1BD9"/>
    <w:rsid w:val="005D38F4"/>
    <w:rsid w:val="005D45F8"/>
    <w:rsid w:val="005D7ED3"/>
    <w:rsid w:val="005E16D9"/>
    <w:rsid w:val="005E2F80"/>
    <w:rsid w:val="005E31FC"/>
    <w:rsid w:val="005F436F"/>
    <w:rsid w:val="005F5FC0"/>
    <w:rsid w:val="005F61A6"/>
    <w:rsid w:val="006020B1"/>
    <w:rsid w:val="006158B8"/>
    <w:rsid w:val="00624853"/>
    <w:rsid w:val="00625EA6"/>
    <w:rsid w:val="00636C66"/>
    <w:rsid w:val="006562E0"/>
    <w:rsid w:val="0065681D"/>
    <w:rsid w:val="00663BFA"/>
    <w:rsid w:val="00666DDB"/>
    <w:rsid w:val="006671B8"/>
    <w:rsid w:val="006739C4"/>
    <w:rsid w:val="006761E1"/>
    <w:rsid w:val="00682681"/>
    <w:rsid w:val="00682E6F"/>
    <w:rsid w:val="00683362"/>
    <w:rsid w:val="00693C96"/>
    <w:rsid w:val="00694DD7"/>
    <w:rsid w:val="006A13BC"/>
    <w:rsid w:val="006B5D3A"/>
    <w:rsid w:val="006B6283"/>
    <w:rsid w:val="006C2C84"/>
    <w:rsid w:val="006D448D"/>
    <w:rsid w:val="006D4CB7"/>
    <w:rsid w:val="006E69FE"/>
    <w:rsid w:val="006F0708"/>
    <w:rsid w:val="006F24DF"/>
    <w:rsid w:val="006F2DFD"/>
    <w:rsid w:val="006F3061"/>
    <w:rsid w:val="006F42B7"/>
    <w:rsid w:val="007029D8"/>
    <w:rsid w:val="007119E5"/>
    <w:rsid w:val="007275E4"/>
    <w:rsid w:val="00734BF5"/>
    <w:rsid w:val="007420DE"/>
    <w:rsid w:val="0075523E"/>
    <w:rsid w:val="00755DF3"/>
    <w:rsid w:val="00755FEC"/>
    <w:rsid w:val="00760228"/>
    <w:rsid w:val="00760665"/>
    <w:rsid w:val="0076076B"/>
    <w:rsid w:val="00766DC3"/>
    <w:rsid w:val="00771DE8"/>
    <w:rsid w:val="007723D9"/>
    <w:rsid w:val="00774571"/>
    <w:rsid w:val="007820A1"/>
    <w:rsid w:val="00782B49"/>
    <w:rsid w:val="00790CBA"/>
    <w:rsid w:val="00793E3C"/>
    <w:rsid w:val="00795F80"/>
    <w:rsid w:val="007A0010"/>
    <w:rsid w:val="007A704E"/>
    <w:rsid w:val="007B52AB"/>
    <w:rsid w:val="007B61CE"/>
    <w:rsid w:val="007C0702"/>
    <w:rsid w:val="007C0F95"/>
    <w:rsid w:val="007C5D76"/>
    <w:rsid w:val="007C5F35"/>
    <w:rsid w:val="007C7924"/>
    <w:rsid w:val="007D1E62"/>
    <w:rsid w:val="007D444C"/>
    <w:rsid w:val="007D644D"/>
    <w:rsid w:val="007E68E0"/>
    <w:rsid w:val="007F155B"/>
    <w:rsid w:val="007F1EF5"/>
    <w:rsid w:val="007F5EA3"/>
    <w:rsid w:val="007F711D"/>
    <w:rsid w:val="00804A9C"/>
    <w:rsid w:val="00806CD0"/>
    <w:rsid w:val="008263C3"/>
    <w:rsid w:val="00831030"/>
    <w:rsid w:val="0083219E"/>
    <w:rsid w:val="008417F7"/>
    <w:rsid w:val="00844600"/>
    <w:rsid w:val="00847326"/>
    <w:rsid w:val="008535DF"/>
    <w:rsid w:val="0085612C"/>
    <w:rsid w:val="008578A6"/>
    <w:rsid w:val="00863C28"/>
    <w:rsid w:val="008718B0"/>
    <w:rsid w:val="00874CEA"/>
    <w:rsid w:val="0087526C"/>
    <w:rsid w:val="00882572"/>
    <w:rsid w:val="008834AF"/>
    <w:rsid w:val="00886C24"/>
    <w:rsid w:val="00886FD3"/>
    <w:rsid w:val="00890650"/>
    <w:rsid w:val="008952DF"/>
    <w:rsid w:val="008A2E12"/>
    <w:rsid w:val="008A4579"/>
    <w:rsid w:val="008B04E0"/>
    <w:rsid w:val="008B0F04"/>
    <w:rsid w:val="008B1F27"/>
    <w:rsid w:val="008B255D"/>
    <w:rsid w:val="008B41BA"/>
    <w:rsid w:val="008B7275"/>
    <w:rsid w:val="008C0D58"/>
    <w:rsid w:val="008C24AA"/>
    <w:rsid w:val="008C312A"/>
    <w:rsid w:val="008C54D9"/>
    <w:rsid w:val="008D0A7C"/>
    <w:rsid w:val="008E7A01"/>
    <w:rsid w:val="008F1DE1"/>
    <w:rsid w:val="0090081B"/>
    <w:rsid w:val="00907FB4"/>
    <w:rsid w:val="00911646"/>
    <w:rsid w:val="00914A01"/>
    <w:rsid w:val="00915FA7"/>
    <w:rsid w:val="0091789F"/>
    <w:rsid w:val="009220B6"/>
    <w:rsid w:val="00927158"/>
    <w:rsid w:val="00927C80"/>
    <w:rsid w:val="00931B00"/>
    <w:rsid w:val="009356FE"/>
    <w:rsid w:val="0094100E"/>
    <w:rsid w:val="0094317E"/>
    <w:rsid w:val="009432DE"/>
    <w:rsid w:val="009447B5"/>
    <w:rsid w:val="0094576D"/>
    <w:rsid w:val="00951500"/>
    <w:rsid w:val="00951C57"/>
    <w:rsid w:val="0095350E"/>
    <w:rsid w:val="009603B5"/>
    <w:rsid w:val="00965C90"/>
    <w:rsid w:val="00966AF1"/>
    <w:rsid w:val="009670E8"/>
    <w:rsid w:val="009705C2"/>
    <w:rsid w:val="00976C67"/>
    <w:rsid w:val="00977354"/>
    <w:rsid w:val="00985BAC"/>
    <w:rsid w:val="009868FA"/>
    <w:rsid w:val="0099363D"/>
    <w:rsid w:val="0099605C"/>
    <w:rsid w:val="009A2C50"/>
    <w:rsid w:val="009A5534"/>
    <w:rsid w:val="009B494A"/>
    <w:rsid w:val="009C5E6F"/>
    <w:rsid w:val="009D59FA"/>
    <w:rsid w:val="009E1784"/>
    <w:rsid w:val="009E3E4E"/>
    <w:rsid w:val="009E519B"/>
    <w:rsid w:val="009E6FE2"/>
    <w:rsid w:val="009F025E"/>
    <w:rsid w:val="009F2B29"/>
    <w:rsid w:val="009F4495"/>
    <w:rsid w:val="009F71B7"/>
    <w:rsid w:val="009F7C34"/>
    <w:rsid w:val="00A0445C"/>
    <w:rsid w:val="00A061A2"/>
    <w:rsid w:val="00A071AF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402A"/>
    <w:rsid w:val="00A444F2"/>
    <w:rsid w:val="00A4735C"/>
    <w:rsid w:val="00A473B0"/>
    <w:rsid w:val="00A51BB5"/>
    <w:rsid w:val="00A55315"/>
    <w:rsid w:val="00A55FC0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7F1D"/>
    <w:rsid w:val="00AA349C"/>
    <w:rsid w:val="00AB1C72"/>
    <w:rsid w:val="00AB22CA"/>
    <w:rsid w:val="00AB2905"/>
    <w:rsid w:val="00AC2DC7"/>
    <w:rsid w:val="00AC3C10"/>
    <w:rsid w:val="00AD269A"/>
    <w:rsid w:val="00AD4258"/>
    <w:rsid w:val="00AE413C"/>
    <w:rsid w:val="00AE6190"/>
    <w:rsid w:val="00AF2CD9"/>
    <w:rsid w:val="00AF6287"/>
    <w:rsid w:val="00AF7398"/>
    <w:rsid w:val="00B00D3F"/>
    <w:rsid w:val="00B04A8F"/>
    <w:rsid w:val="00B115E5"/>
    <w:rsid w:val="00B21A94"/>
    <w:rsid w:val="00B21F61"/>
    <w:rsid w:val="00B2498D"/>
    <w:rsid w:val="00B43039"/>
    <w:rsid w:val="00B4554D"/>
    <w:rsid w:val="00B4563D"/>
    <w:rsid w:val="00B4577E"/>
    <w:rsid w:val="00B53BAA"/>
    <w:rsid w:val="00B54792"/>
    <w:rsid w:val="00B55C67"/>
    <w:rsid w:val="00B56B72"/>
    <w:rsid w:val="00B61D2A"/>
    <w:rsid w:val="00B65D99"/>
    <w:rsid w:val="00B662FB"/>
    <w:rsid w:val="00B770E9"/>
    <w:rsid w:val="00B84104"/>
    <w:rsid w:val="00B972A7"/>
    <w:rsid w:val="00BA1351"/>
    <w:rsid w:val="00BA2BBA"/>
    <w:rsid w:val="00BA4500"/>
    <w:rsid w:val="00BA5256"/>
    <w:rsid w:val="00BB1286"/>
    <w:rsid w:val="00BB6784"/>
    <w:rsid w:val="00BC079A"/>
    <w:rsid w:val="00BC1A1A"/>
    <w:rsid w:val="00BC25B6"/>
    <w:rsid w:val="00BC3863"/>
    <w:rsid w:val="00BC746B"/>
    <w:rsid w:val="00BC7ECB"/>
    <w:rsid w:val="00BD5D4D"/>
    <w:rsid w:val="00BD69C4"/>
    <w:rsid w:val="00BD750A"/>
    <w:rsid w:val="00BE2954"/>
    <w:rsid w:val="00BE3133"/>
    <w:rsid w:val="00BE3464"/>
    <w:rsid w:val="00BE3CBD"/>
    <w:rsid w:val="00BF632D"/>
    <w:rsid w:val="00BF64B3"/>
    <w:rsid w:val="00BF6A83"/>
    <w:rsid w:val="00C11A87"/>
    <w:rsid w:val="00C131AB"/>
    <w:rsid w:val="00C1390A"/>
    <w:rsid w:val="00C1413F"/>
    <w:rsid w:val="00C22E2C"/>
    <w:rsid w:val="00C27136"/>
    <w:rsid w:val="00C30B1E"/>
    <w:rsid w:val="00C34382"/>
    <w:rsid w:val="00C35D27"/>
    <w:rsid w:val="00C411F3"/>
    <w:rsid w:val="00C41C5E"/>
    <w:rsid w:val="00C50996"/>
    <w:rsid w:val="00C522EE"/>
    <w:rsid w:val="00C523FC"/>
    <w:rsid w:val="00C567AE"/>
    <w:rsid w:val="00C61B24"/>
    <w:rsid w:val="00C62F99"/>
    <w:rsid w:val="00C668C7"/>
    <w:rsid w:val="00C7236B"/>
    <w:rsid w:val="00C77A0C"/>
    <w:rsid w:val="00C8095E"/>
    <w:rsid w:val="00C83B73"/>
    <w:rsid w:val="00C85498"/>
    <w:rsid w:val="00C87C97"/>
    <w:rsid w:val="00C92418"/>
    <w:rsid w:val="00CA0D64"/>
    <w:rsid w:val="00CA6762"/>
    <w:rsid w:val="00CB4A65"/>
    <w:rsid w:val="00CB626C"/>
    <w:rsid w:val="00CC0C66"/>
    <w:rsid w:val="00CC335D"/>
    <w:rsid w:val="00CC560F"/>
    <w:rsid w:val="00D044C2"/>
    <w:rsid w:val="00D1216F"/>
    <w:rsid w:val="00D1284D"/>
    <w:rsid w:val="00D26C33"/>
    <w:rsid w:val="00D27A5D"/>
    <w:rsid w:val="00D303BA"/>
    <w:rsid w:val="00D30C3C"/>
    <w:rsid w:val="00D31D69"/>
    <w:rsid w:val="00D40978"/>
    <w:rsid w:val="00D40E63"/>
    <w:rsid w:val="00D42F90"/>
    <w:rsid w:val="00D45363"/>
    <w:rsid w:val="00D46087"/>
    <w:rsid w:val="00D47E00"/>
    <w:rsid w:val="00D57869"/>
    <w:rsid w:val="00D61098"/>
    <w:rsid w:val="00D6165C"/>
    <w:rsid w:val="00D63441"/>
    <w:rsid w:val="00D65D2C"/>
    <w:rsid w:val="00D72E51"/>
    <w:rsid w:val="00D748B4"/>
    <w:rsid w:val="00D9244B"/>
    <w:rsid w:val="00D93167"/>
    <w:rsid w:val="00D97BCB"/>
    <w:rsid w:val="00DA1035"/>
    <w:rsid w:val="00DA18A5"/>
    <w:rsid w:val="00DA2E20"/>
    <w:rsid w:val="00DA460E"/>
    <w:rsid w:val="00DC0FD3"/>
    <w:rsid w:val="00DC4E4A"/>
    <w:rsid w:val="00DC533F"/>
    <w:rsid w:val="00DC696E"/>
    <w:rsid w:val="00DD019A"/>
    <w:rsid w:val="00DD212F"/>
    <w:rsid w:val="00DD488E"/>
    <w:rsid w:val="00DD5222"/>
    <w:rsid w:val="00DE599A"/>
    <w:rsid w:val="00DE6FDD"/>
    <w:rsid w:val="00DF424F"/>
    <w:rsid w:val="00E02562"/>
    <w:rsid w:val="00E0357B"/>
    <w:rsid w:val="00E04CD5"/>
    <w:rsid w:val="00E055AC"/>
    <w:rsid w:val="00E11AF7"/>
    <w:rsid w:val="00E17E0C"/>
    <w:rsid w:val="00E25F8E"/>
    <w:rsid w:val="00E26B65"/>
    <w:rsid w:val="00E31681"/>
    <w:rsid w:val="00E34938"/>
    <w:rsid w:val="00E420D0"/>
    <w:rsid w:val="00E477B5"/>
    <w:rsid w:val="00E5053E"/>
    <w:rsid w:val="00E5075E"/>
    <w:rsid w:val="00E5296B"/>
    <w:rsid w:val="00E57EDE"/>
    <w:rsid w:val="00E70393"/>
    <w:rsid w:val="00E73BFE"/>
    <w:rsid w:val="00E76756"/>
    <w:rsid w:val="00E90CB7"/>
    <w:rsid w:val="00E94530"/>
    <w:rsid w:val="00E96543"/>
    <w:rsid w:val="00EA260B"/>
    <w:rsid w:val="00EB6115"/>
    <w:rsid w:val="00EC08FF"/>
    <w:rsid w:val="00EC0ED4"/>
    <w:rsid w:val="00EC1124"/>
    <w:rsid w:val="00ED5033"/>
    <w:rsid w:val="00EE1C03"/>
    <w:rsid w:val="00EE5538"/>
    <w:rsid w:val="00EF0642"/>
    <w:rsid w:val="00F019E2"/>
    <w:rsid w:val="00F03974"/>
    <w:rsid w:val="00F06212"/>
    <w:rsid w:val="00F06407"/>
    <w:rsid w:val="00F107D7"/>
    <w:rsid w:val="00F20890"/>
    <w:rsid w:val="00F22D8E"/>
    <w:rsid w:val="00F2533A"/>
    <w:rsid w:val="00F26F9F"/>
    <w:rsid w:val="00F27325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4228"/>
    <w:rsid w:val="00F56C84"/>
    <w:rsid w:val="00F700AD"/>
    <w:rsid w:val="00F70C06"/>
    <w:rsid w:val="00F71C3E"/>
    <w:rsid w:val="00F757A2"/>
    <w:rsid w:val="00F85F72"/>
    <w:rsid w:val="00F86E8E"/>
    <w:rsid w:val="00F944D7"/>
    <w:rsid w:val="00F97868"/>
    <w:rsid w:val="00FA09C0"/>
    <w:rsid w:val="00FA43AB"/>
    <w:rsid w:val="00FA7D42"/>
    <w:rsid w:val="00FC2F1C"/>
    <w:rsid w:val="00FC74EE"/>
    <w:rsid w:val="00FD1AFB"/>
    <w:rsid w:val="00FD2176"/>
    <w:rsid w:val="00FD4887"/>
    <w:rsid w:val="00FD534C"/>
    <w:rsid w:val="00FD7863"/>
    <w:rsid w:val="00FF03DF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BC746B"/>
    <w:pPr>
      <w:keepNext/>
      <w:keepLines/>
      <w:numPr>
        <w:numId w:val="11"/>
      </w:numPr>
      <w:spacing w:before="0" w:after="960" w:line="240" w:lineRule="auto"/>
      <w:ind w:left="720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D6165C"/>
    <w:pPr>
      <w:numPr>
        <w:ilvl w:val="3"/>
        <w:numId w:val="11"/>
      </w:numPr>
      <w:spacing w:before="480" w:after="480" w:line="240" w:lineRule="auto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BC746B"/>
    <w:rPr>
      <w:rFonts w:ascii="Arial" w:eastAsia="Times New Roman" w:hAnsi="Arial" w:cs="Times New Roman"/>
      <w:b/>
      <w:caps/>
      <w:sz w:val="28"/>
      <w:szCs w:val="32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D6165C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2E515F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emf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yperlink" Target="https://www.devmedia.com.br/introducao-ao-visual-studio-code/344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g"/><Relationship Id="rId46" Type="http://schemas.openxmlformats.org/officeDocument/2006/relationships/hyperlink" Target="https://www.devmedia.com.br/introducao-ao-visual-studio-code/34418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firebase.google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CAF26-56CD-4F85-ABA4-D51D3D3E0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733</TotalTime>
  <Pages>45</Pages>
  <Words>5304</Words>
  <Characters>28646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33883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533</cp:revision>
  <dcterms:created xsi:type="dcterms:W3CDTF">2019-11-21T17:36:00Z</dcterms:created>
  <dcterms:modified xsi:type="dcterms:W3CDTF">2020-07-09T15:45:00Z</dcterms:modified>
</cp:coreProperties>
</file>