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21EE2FA5" w:rsidR="00263A17" w:rsidRDefault="000E5CB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E</w:t>
      </w:r>
      <w:r w:rsidR="0000131A">
        <w:rPr>
          <w:rFonts w:cs="Arial"/>
          <w:color w:val="000000"/>
          <w:sz w:val="20"/>
          <w:szCs w:val="20"/>
          <w:lang w:eastAsia="pt-BR"/>
        </w:rPr>
        <w:t>xame de Q</w:t>
      </w:r>
      <w:r>
        <w:rPr>
          <w:rFonts w:cs="Arial"/>
          <w:color w:val="000000"/>
          <w:sz w:val="20"/>
          <w:szCs w:val="20"/>
          <w:lang w:eastAsia="pt-BR"/>
        </w:rPr>
        <w:t xml:space="preserve">ualificação como requisito para o </w:t>
      </w:r>
      <w:r w:rsidR="006562E0">
        <w:rPr>
          <w:rFonts w:cs="Arial"/>
          <w:color w:val="000000"/>
          <w:sz w:val="20"/>
          <w:szCs w:val="20"/>
          <w:lang w:eastAsia="pt-BR"/>
        </w:rPr>
        <w:t xml:space="preserve">Trabalho </w:t>
      </w:r>
      <w:r w:rsidR="00965C90">
        <w:rPr>
          <w:rFonts w:cs="Arial"/>
          <w:color w:val="000000"/>
          <w:sz w:val="20"/>
          <w:szCs w:val="20"/>
          <w:lang w:eastAsia="pt-BR"/>
        </w:rPr>
        <w:t xml:space="preserve">de </w:t>
      </w:r>
      <w:r w:rsidR="006562E0">
        <w:rPr>
          <w:rFonts w:cs="Arial"/>
          <w:color w:val="000000"/>
          <w:sz w:val="20"/>
          <w:szCs w:val="20"/>
          <w:lang w:eastAsia="pt-BR"/>
        </w:rPr>
        <w:t>Conclusão de Curso</w:t>
      </w:r>
      <w:r w:rsidR="00965C90">
        <w:rPr>
          <w:rFonts w:cs="Arial"/>
          <w:color w:val="000000"/>
          <w:sz w:val="20"/>
          <w:szCs w:val="20"/>
          <w:lang w:eastAsia="pt-BR"/>
        </w:rPr>
        <w:t xml:space="preserve"> apresentado ao curso de</w:t>
      </w:r>
      <w:r w:rsidR="004C6450">
        <w:rPr>
          <w:rFonts w:cs="Arial"/>
          <w:color w:val="000000"/>
          <w:sz w:val="20"/>
          <w:szCs w:val="20"/>
          <w:lang w:eastAsia="pt-BR"/>
        </w:rPr>
        <w:t xml:space="preserve"> 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447E329F" w:rsidR="00263A17"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 (</w:t>
      </w:r>
      <w:r w:rsidR="00263A17">
        <w:rPr>
          <w:rFonts w:cs="Arial"/>
          <w:b/>
          <w:bCs/>
          <w:color w:val="000000"/>
          <w:sz w:val="20"/>
          <w:szCs w:val="20"/>
          <w:lang w:eastAsia="pt-BR"/>
        </w:rPr>
        <w:t>a):</w:t>
      </w:r>
      <w:r w:rsidR="004C6450">
        <w:rPr>
          <w:rFonts w:cs="Arial"/>
          <w:b/>
          <w:bCs/>
          <w:color w:val="000000"/>
          <w:sz w:val="20"/>
          <w:szCs w:val="20"/>
          <w:lang w:eastAsia="pt-BR"/>
        </w:rPr>
        <w:t xml:space="preserve"> Cristhian Nunes Dias</w:t>
      </w:r>
    </w:p>
    <w:p w14:paraId="0C5435D0" w14:textId="459322B2" w:rsidR="00263A17" w:rsidRPr="00815B04" w:rsidRDefault="00D9244B"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 (</w:t>
      </w:r>
      <w:r w:rsidR="00263A17">
        <w:rPr>
          <w:rFonts w:cs="Arial"/>
          <w:b/>
          <w:bCs/>
          <w:color w:val="000000"/>
          <w:sz w:val="20"/>
          <w:szCs w:val="20"/>
          <w:lang w:eastAsia="pt-BR"/>
        </w:rPr>
        <w:t>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0A3103A9" w:rsidR="00A81ED7" w:rsidRPr="006E4D4B" w:rsidRDefault="0000131A" w:rsidP="00A81ED7">
      <w:pPr>
        <w:autoSpaceDN w:val="0"/>
        <w:adjustRightInd w:val="0"/>
        <w:spacing w:before="0" w:after="0" w:line="240" w:lineRule="auto"/>
        <w:ind w:left="4536"/>
        <w:rPr>
          <w:rFonts w:cs="Arial"/>
        </w:rPr>
      </w:pPr>
      <w:r>
        <w:rPr>
          <w:rFonts w:cs="Arial"/>
          <w:color w:val="000000"/>
          <w:sz w:val="20"/>
          <w:szCs w:val="20"/>
          <w:lang w:eastAsia="pt-BR"/>
        </w:rPr>
        <w:t xml:space="preserve">Exame de Qualificação como requisito para o </w:t>
      </w:r>
      <w:r w:rsidR="00A81ED7">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Pr>
                <w:rFonts w:cs="Arial"/>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DA2C4E1" w14:textId="77698ABA" w:rsidR="00D40978" w:rsidRDefault="00A81ED7" w:rsidP="00D9244B">
      <w:pPr>
        <w:spacing w:before="0" w:after="0" w:line="240" w:lineRule="auto"/>
        <w:jc w:val="center"/>
        <w:rPr>
          <w:rFonts w:cs="Arial"/>
        </w:rPr>
      </w:pPr>
      <w:r w:rsidRPr="00053C44">
        <w:rPr>
          <w:rFonts w:cs="Arial"/>
        </w:rPr>
        <w:t>Assis/SP</w:t>
      </w:r>
      <w:r w:rsidR="00D9244B">
        <w:rPr>
          <w:rFonts w:cs="Arial"/>
        </w:rPr>
        <w:br/>
      </w:r>
      <w:r w:rsidRPr="00053C44">
        <w:rPr>
          <w:rFonts w:cs="Arial"/>
        </w:rPr>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22619E" w:rsidRPr="00D40978" w:rsidRDefault="0022619E"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22619E" w:rsidRPr="00D40978" w:rsidRDefault="0022619E"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7E9A5F58"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aos meus pais Aparecido Ferreira Dias e Vera Lúcia Nunes Dias por sempre me ajudar a conquistar tudo que tenho hoje, e por me dar privilégios que foram cruciais para o término desse trabalho. </w:t>
      </w:r>
      <w:r w:rsidR="00D9244B">
        <w:rPr>
          <w:rFonts w:eastAsia="Times New Roman" w:cs="Arial"/>
          <w:szCs w:val="24"/>
          <w:lang w:eastAsia="pt-BR"/>
        </w:rPr>
        <w:t>Pelo apoio incondicional</w:t>
      </w:r>
      <w:r w:rsidR="006E69FE">
        <w:rPr>
          <w:rFonts w:eastAsia="Times New Roman" w:cs="Arial"/>
          <w:szCs w:val="24"/>
          <w:lang w:eastAsia="pt-BR"/>
        </w:rPr>
        <w:t xml:space="preserve">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17FA2621"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 xml:space="preserve">Agradeço </w:t>
      </w:r>
      <w:r w:rsidR="00D9244B">
        <w:rPr>
          <w:rFonts w:eastAsia="Times New Roman" w:cs="Arial"/>
          <w:szCs w:val="24"/>
          <w:lang w:eastAsia="pt-BR"/>
        </w:rPr>
        <w:t>a</w:t>
      </w:r>
      <w:r>
        <w:rPr>
          <w:rFonts w:eastAsia="Times New Roman" w:cs="Arial"/>
          <w:szCs w:val="24"/>
          <w:lang w:eastAsia="pt-BR"/>
        </w:rPr>
        <w:t xml:space="preserve">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34FF26B0" w:rsidR="0022619E" w:rsidRDefault="0022619E" w:rsidP="008B41BA">
                            <w:pPr>
                              <w:spacing w:before="100" w:beforeAutospacing="1" w:after="0" w:line="240" w:lineRule="auto"/>
                            </w:pPr>
                            <w:r>
                              <w:t>“</w:t>
                            </w:r>
                            <w:r w:rsidRPr="008B41BA">
                              <w:t>Não espere o futuro mudar tua vida, porque o futuro é a consequência do presente.</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34FF26B0" w:rsidR="0022619E" w:rsidRDefault="0022619E" w:rsidP="008B41BA">
                      <w:pPr>
                        <w:spacing w:before="100" w:beforeAutospacing="1" w:after="0" w:line="240" w:lineRule="auto"/>
                      </w:pPr>
                      <w:r>
                        <w:t>“</w:t>
                      </w:r>
                      <w:r w:rsidRPr="008B41BA">
                        <w:t>Não espere o futuro mudar tua vida, porque o futuro é a consequência do presente.</w:t>
                      </w:r>
                      <w:r>
                        <w:t xml:space="preserve"> ”</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7DA1E629" w:rsidR="00927158" w:rsidRPr="00200FC3" w:rsidRDefault="00927158" w:rsidP="00927158">
      <w:pPr>
        <w:spacing w:before="0" w:after="0" w:line="240" w:lineRule="auto"/>
      </w:pPr>
      <w:r>
        <w:rPr>
          <w:b/>
        </w:rPr>
        <w:t>Palavras-chave:</w:t>
      </w:r>
      <w:r w:rsidRPr="00F53BB5">
        <w:t xml:space="preserve"> </w:t>
      </w:r>
      <w:r>
        <w:t>Flutter, Dart, Firebase, Desenvolvimento Híbrido, UML, Astah Community</w:t>
      </w:r>
      <w:r w:rsidR="000A644E">
        <w:t>, Visual Studio Code.</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6E033ED9" w14:textId="77777777" w:rsidR="00E76756" w:rsidRPr="00E94530" w:rsidRDefault="00E76756">
      <w:pPr>
        <w:pStyle w:val="CabealhodoSumrio"/>
        <w:rPr>
          <w:lang w:val="en-US"/>
        </w:rPr>
      </w:pPr>
    </w:p>
    <w:p w14:paraId="6867EC77" w14:textId="77777777" w:rsidR="00302D54" w:rsidRDefault="00302D54">
      <w:pPr>
        <w:pStyle w:val="CabealhodoSumrio"/>
      </w:pPr>
      <w:r>
        <w:lastRenderedPageBreak/>
        <w:t>Sumário</w:t>
      </w: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r w:rsidRPr="00031D11">
        <w:lastRenderedPageBreak/>
        <w:t>Introdução</w:t>
      </w:r>
      <w:bookmarkEnd w:id="0"/>
      <w:bookmarkEnd w:id="1"/>
    </w:p>
    <w:p w14:paraId="67D7B174" w14:textId="0303935B" w:rsidR="004F7F46" w:rsidRDefault="00D9244B" w:rsidP="00D9244B">
      <w:r w:rsidRPr="00D9244B">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47754BF6" w14:textId="2A50C46E" w:rsidR="00D9244B" w:rsidRDefault="00D9244B" w:rsidP="00D9244B">
      <w:r w:rsidRPr="00D9244B">
        <w:t>Dito isso, a procura de aplicações fluídas para controle de gastos e planejamento financeiro está cada vez maior. Com base nessas observações, é proposto o desenvolvimento de uma aplicação para gerenciar tais transações.</w:t>
      </w:r>
    </w:p>
    <w:p w14:paraId="778C6A54" w14:textId="2BA237F3" w:rsidR="00D9244B" w:rsidRDefault="00D9244B" w:rsidP="00D9244B">
      <w:r w:rsidRPr="00D9244B">
        <w:t>No desenvolvimento, a administração do tempo é muito importante, pois se feito de maneira correta, a produtividade aumenta significativamente. Hoje no mercado há várias ferramentas para nos auxiliarem, e uma delas é o Flutter1, que traz uma facilidade enorme em desenvolver aplicativos móveis de uma forma híbrida sem precisar retrabalhar no código.</w:t>
      </w:r>
    </w:p>
    <w:p w14:paraId="09492BF0" w14:textId="13597C9F" w:rsidR="00D9244B" w:rsidRDefault="00D9244B" w:rsidP="00D9244B">
      <w:r w:rsidRPr="00D9244B">
        <w:t>Segundo Magalhães (2019) o Flutter tem seu próprio framework de processamento, o que quer dizer que ele não dependerá de nada específico de cada plataforma. Todos os efeitos que há no sistema operacional IOS2 e Android3 estão incluídos na ferramenta. Nele também contém uma opção de visualização em segundos de todas alterações feitas sem precisar recompilar o aplicativo no celular, isso tudo de forma rápida e simples para o desenvolvimento da aplicação móvel de finanças.</w:t>
      </w:r>
    </w:p>
    <w:p w14:paraId="6B0EA691" w14:textId="2F456DA1" w:rsidR="00D9244B" w:rsidRDefault="00D9244B" w:rsidP="00D9244B">
      <w:r w:rsidRPr="00D9244B">
        <w:t>Os aplicativos que se sobressaem no mercado hoje, são os com design mais trabalhados, com animações que chamam atenção e de uma usabilidade rápida. A Tecnologia Flutter contém tudo isso, sendo escalável, pois permite uma fácil manutenção de código fonte.</w:t>
      </w:r>
    </w:p>
    <w:p w14:paraId="3B38C806" w14:textId="77777777" w:rsidR="00D9244B" w:rsidRDefault="00D9244B" w:rsidP="00D9244B"/>
    <w:p w14:paraId="2210569E" w14:textId="77777777" w:rsidR="004F7F46" w:rsidRDefault="004F7F46" w:rsidP="004F7F46"/>
    <w:p w14:paraId="7B617391" w14:textId="77777777" w:rsidR="00D9244B" w:rsidRPr="004F7F46" w:rsidRDefault="00D9244B" w:rsidP="004F7F46"/>
    <w:p w14:paraId="70CA5146" w14:textId="7BA955D0" w:rsidR="00663BFA" w:rsidRPr="00663BFA" w:rsidRDefault="009F4495" w:rsidP="000F7E89">
      <w:pPr>
        <w:pStyle w:val="Ttulo2"/>
      </w:pPr>
      <w:r>
        <w:lastRenderedPageBreak/>
        <w:t>OBJETIVOS</w:t>
      </w:r>
    </w:p>
    <w:p w14:paraId="798A0B7F" w14:textId="72357868" w:rsidR="009F4495" w:rsidRDefault="00D9244B" w:rsidP="009F4495">
      <w:r w:rsidRPr="00D9244B">
        <w:t>Um dos objetivos com o desenvolvimento e implementação desse trabalho é produzir por meio de um aplicativo hibrido, informações que auxiliará o usuário a fazer o controle monetário, pois servirá como suporte financeiro pessoal de diversas despesas pessoais, pois nele será contido as funcionalidades de inserção, remoção, exclusão e edição de dados de uma maneira simplificada para que não seja difícil de utilizar e muito menos demorado. Conterá também uma interface fluída, elegante, sempre priorizando o desempenho.</w:t>
      </w:r>
    </w:p>
    <w:p w14:paraId="08591689" w14:textId="3A13B309" w:rsidR="00D9244B" w:rsidRDefault="00D9244B" w:rsidP="009F4495">
      <w:r w:rsidRPr="00D9244B">
        <w:t>Além da aplicação móvel, também terá como um dos focos expor mais sobre a ferramenta Flutter, pois trata-se de uma tecnologia de fácil aprendizagem e com um ótimo desempenho por se utilizar comunicação nativa com o dispositivo.</w:t>
      </w:r>
    </w:p>
    <w:p w14:paraId="2A4E0413" w14:textId="77777777" w:rsidR="00663BFA" w:rsidRDefault="00663BFA" w:rsidP="009F4495"/>
    <w:p w14:paraId="699B8D98" w14:textId="3F4838F3" w:rsidR="009F4495" w:rsidRDefault="009F4495" w:rsidP="000F7E89">
      <w:pPr>
        <w:pStyle w:val="Ttulo2"/>
      </w:pPr>
      <w:r>
        <w:t>JUSTIFICATIVA</w:t>
      </w:r>
    </w:p>
    <w:p w14:paraId="36596F02" w14:textId="44CC684E" w:rsidR="004E1DDD" w:rsidRDefault="00663BFA" w:rsidP="009F4495">
      <w:r w:rsidRPr="00663BFA">
        <w:t>Este trabalho se justifica pela necessidade de aprimorar a produtividade em programação móvel híbrida, utilizando todo o conhecimento adquirido pelo curso de Análise e Desenvolvimento de Sistema e juntamente com a indispensabilidade da aplicação de controle monetário pessoal. Como mencionado anteriormente, a aplicação será para o controle e planejamento financeiro, auxiliando no desenvolvimento rápido e fluído com um melhor aproveitamento de códigos.</w:t>
      </w:r>
    </w:p>
    <w:p w14:paraId="50BD9B8E" w14:textId="24C61BA3" w:rsidR="00663BFA" w:rsidRDefault="00663BFA" w:rsidP="009F4495">
      <w:r w:rsidRPr="00663BFA">
        <w:t>Outra defesa para esse trabalho, dá-se pela ausência de informações para essa nova tecnologia, que está crescendo pelo decorrer dos anos. Essa ferramenta mencionada tem como finalidade principal o desenvolvimento híbrido de aplicações, que só necessita de uma linguagem de programação para ser feita, dito isso, com apenas um código, é possível instalar e executar em qualquer dispositivo móvel, que consequentemente acaba sendo obtido um aumento significativo na produtividade e ao mesmo tempo expondo seus pontos positivos e negativos para futuros desenvolvedores. Essa ferramenta será o Flutter que utiliza a linguagem de programação Dart4 para fins de obter ótimos resultados de desempenho na execução da aplicação e velocidade no seu desenvolvimento.</w:t>
      </w:r>
    </w:p>
    <w:p w14:paraId="0F940153" w14:textId="77777777" w:rsidR="009F4495" w:rsidRDefault="009F4495" w:rsidP="009F4495"/>
    <w:p w14:paraId="6D39945B" w14:textId="7EB3D4A4" w:rsidR="009F4495" w:rsidRDefault="009F4495" w:rsidP="009F4495">
      <w:pPr>
        <w:pStyle w:val="Ttulo2"/>
      </w:pPr>
      <w:r>
        <w:lastRenderedPageBreak/>
        <w:t>MOTIVAÇÃO</w:t>
      </w:r>
    </w:p>
    <w:p w14:paraId="4A1DA84F" w14:textId="77777777" w:rsidR="00663BFA" w:rsidRDefault="00663BFA" w:rsidP="00663BFA">
      <w:r>
        <w:t>A motivação para a produção desse trabalho surgiu da necessidade de gerar aplicações rápidas, com design elegante, com uma altíssima fluidez de animações, com código híbrido, executando tanto em IOS quanto em Android e para conclusão do curso de Análise e Desenvolvimento de Sistemas.</w:t>
      </w:r>
    </w:p>
    <w:p w14:paraId="39943F1E" w14:textId="6ECEACB2" w:rsidR="009F4495" w:rsidRDefault="00663BFA" w:rsidP="00663BFA">
      <w:r>
        <w:t>Além disso, toda a experiência que foi aprendida em engenharia de software teve um papel primordial para definição de todo o projeto, pois por se tratar de tecnologias que não usamos no curso, consegue-se desenvolver a aplicação, pois o conceito utilizado foi o mesmo. E por fim, a maior motivação é aprender uma nova tecnologia e desenvolver uma aplicação que me ajudará a crescer profissionalmente, com a finalidade de não ser um trabalho em vão.</w:t>
      </w:r>
    </w:p>
    <w:p w14:paraId="5160238F" w14:textId="07A9E556" w:rsidR="009F4495" w:rsidRDefault="009F4495" w:rsidP="009F4495">
      <w:pPr>
        <w:pStyle w:val="Ttulo2"/>
      </w:pPr>
      <w:r>
        <w:t>PERSPECTIVA DE CONTRIBUIÇÃO</w:t>
      </w:r>
    </w:p>
    <w:p w14:paraId="2127B7B5" w14:textId="77777777" w:rsidR="009F4495" w:rsidRDefault="009F4495" w:rsidP="009F4495"/>
    <w:p w14:paraId="0ED70A79" w14:textId="77777777" w:rsidR="00663BFA" w:rsidRDefault="00663BFA" w:rsidP="00663BFA">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6AB96D3E" w14:textId="77777777" w:rsidR="00663BFA" w:rsidRDefault="00663BFA" w:rsidP="00663BFA">
      <w:r>
        <w:t>Será contribuído para comunidade também as vantagens e desvantagens de utilizar a ferramenta Flutter para desenvolver aplicações.</w:t>
      </w:r>
    </w:p>
    <w:p w14:paraId="0AE8B1FA" w14:textId="66A0C095" w:rsidR="009F4495" w:rsidRDefault="00663BFA" w:rsidP="00663BFA">
      <w:r>
        <w:t>Como a ferramenta é nova, a agregação para a área de estudo é alta, pois não há muito material disponível (artigos, livros, tutoriais, cursos, etc.) sobre o Flutter.</w:t>
      </w:r>
    </w:p>
    <w:p w14:paraId="2381CB69" w14:textId="77777777" w:rsidR="000F7E89" w:rsidRDefault="000F7E89" w:rsidP="00663BFA"/>
    <w:p w14:paraId="1C008443" w14:textId="2D8EE2A2" w:rsidR="009F4495" w:rsidRDefault="009F4495" w:rsidP="009F4495">
      <w:pPr>
        <w:pStyle w:val="Ttulo2"/>
      </w:pPr>
      <w:r>
        <w:t>METODOLOGIA</w:t>
      </w:r>
    </w:p>
    <w:p w14:paraId="17860D14" w14:textId="77777777" w:rsidR="000F7E89" w:rsidRDefault="000F7E89" w:rsidP="000F7E89">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w:t>
      </w:r>
      <w:r>
        <w:lastRenderedPageBreak/>
        <w:t>financeiramente, com agregação de um levantamento de requisitos, ou seja, as funcionalidades que necessitam em uma aplicação para os ajudar.</w:t>
      </w:r>
    </w:p>
    <w:p w14:paraId="5A7F279F" w14:textId="1A323422" w:rsidR="00CA6762" w:rsidRDefault="000F7E89" w:rsidP="009F4495">
      <w:r>
        <w:t xml:space="preserve">Para fazer os casos de usos, diagrama de atividades, diagrama de classes será usado a linguagem UML com base no programa Astah, nele consegue-se realizar trabalhos com uma agilidade maior por ser simples e objetivo. Para o desenvolvimento do aplicativo em geral será utilizado Flutter que tem Dart como a linguagem principal. O banco </w:t>
      </w:r>
      <w:r w:rsidR="00A31E6E">
        <w:t>de dados será feito no Firebase</w:t>
      </w:r>
      <w:r>
        <w:t>, que é em nuvem e pode ser local ao mesmo tempo, pois se o aplicativo não tiver nenhum tipo de conexão com a internet, o banco se encarregará de salvar os dados locais até que seja feita uma conexão. E para escrever os códigos será utilizado o programa Visual Studio Code.</w:t>
      </w:r>
    </w:p>
    <w:p w14:paraId="4B9642F8" w14:textId="77777777" w:rsidR="009F4495" w:rsidRDefault="009F4495" w:rsidP="009F4495"/>
    <w:p w14:paraId="5E93F4A4" w14:textId="347A1033" w:rsidR="009F4495" w:rsidRDefault="009F4495" w:rsidP="009F4495">
      <w:pPr>
        <w:pStyle w:val="Ttulo2"/>
      </w:pPr>
      <w:r>
        <w:t>PÚBLICO ALVO</w:t>
      </w:r>
    </w:p>
    <w:p w14:paraId="30F9D7EB" w14:textId="407BAA1C" w:rsidR="009F4495" w:rsidRDefault="00A31E6E" w:rsidP="009F4495">
      <w:r w:rsidRPr="00A31E6E">
        <w:t>O aplicativo que foi desenvolvido nesse trabalho tem como público principal qualquer pessoa que deseja manter seu planejamento financeiro de uma forma eficiente e prática. Visa também alcançar novos profissionais na área de desenvolvimento híbrido que pretendem-se iniciar na programação em Flutter ou em tecnologias similares. Dito isso, servirá tanto para pessoas que não sabem programação e querem o aplicativo para seu controle pessoal, quanto para desenvolvedores que querem aprender mais sobre essa ferramenta recente ou aprender mais sobre desenvolvimento híbrido.</w:t>
      </w:r>
    </w:p>
    <w:p w14:paraId="6339C791" w14:textId="77777777" w:rsidR="00A31E6E" w:rsidRDefault="00A31E6E" w:rsidP="009F4495">
      <w:pPr>
        <w:rPr>
          <w:b/>
          <w:color w:val="FF0000"/>
        </w:rPr>
      </w:pPr>
    </w:p>
    <w:p w14:paraId="7BDD13C8" w14:textId="7CBF48EA" w:rsidR="009F4495" w:rsidRDefault="009F4495" w:rsidP="009F4495">
      <w:pPr>
        <w:pStyle w:val="Ttulo2"/>
      </w:pPr>
      <w:r>
        <w:t>ESTRUTURA DO TRABALHO</w:t>
      </w:r>
    </w:p>
    <w:p w14:paraId="1E72D9A2" w14:textId="77777777" w:rsidR="002E515F" w:rsidRDefault="002E515F" w:rsidP="002E515F">
      <w:r>
        <w:t>Este trabalho está dividido em capítulos. No primeiro capítulo é definido por introdução, objetivos, justificativas, motivação, perspectiva de contribuição, metodologia, público alvo e estrutura do trabalho.</w:t>
      </w:r>
    </w:p>
    <w:p w14:paraId="3713E79B" w14:textId="77777777" w:rsidR="002E515F" w:rsidRDefault="002E515F" w:rsidP="002E515F">
      <w:r>
        <w:t>O segundo capítulo explana sobre as tecnologias que foram utilizadas para o desenvolvimento desse trabalho.</w:t>
      </w:r>
    </w:p>
    <w:p w14:paraId="11A8F14A" w14:textId="77777777" w:rsidR="002E515F" w:rsidRDefault="002E515F" w:rsidP="002E515F">
      <w:r>
        <w:t>No terceiro capítulo tem como ênfase explicar como funciona a arquitetura do Flutter e com uma profundidade de como funciona seu desenvolvimento.</w:t>
      </w:r>
    </w:p>
    <w:p w14:paraId="193D5E68" w14:textId="77777777" w:rsidR="002E515F" w:rsidRDefault="002E515F" w:rsidP="002E515F">
      <w:r>
        <w:lastRenderedPageBreak/>
        <w:t>O quarto capítulo é apresentando o desenvolvimento do projeto, onde é explicado como funciona os diagramas para se iniciar e comandar um projeto.</w:t>
      </w:r>
    </w:p>
    <w:p w14:paraId="625B69EF" w14:textId="77777777" w:rsidR="002E515F" w:rsidRDefault="002E515F" w:rsidP="002E515F">
      <w:r>
        <w:t>Desenvolvimento com Flutter é o quinto capítulo, onde é apresentado a facilidade em desenvolver com a ferramenta com um exemplo muito usando em inícios de aplicações.</w:t>
      </w:r>
    </w:p>
    <w:p w14:paraId="67FBF1D4" w14:textId="77777777" w:rsidR="002E515F" w:rsidRDefault="002E515F" w:rsidP="002E515F">
      <w:r>
        <w:t>No sexto capítulo é exibido o cronograma do projeto inteiro. Nele podemos ver o que foi executado como verde e o que não foi executado como azul.</w:t>
      </w:r>
    </w:p>
    <w:p w14:paraId="47794375" w14:textId="77777777" w:rsidR="002E515F" w:rsidRDefault="002E515F" w:rsidP="002E515F">
      <w:r>
        <w:t>Capítulo sete é apresentado as considerações finais do trabalho.</w:t>
      </w:r>
    </w:p>
    <w:p w14:paraId="6B4CCF72" w14:textId="5999B149" w:rsidR="009F4495" w:rsidRPr="009F4495" w:rsidRDefault="002E515F" w:rsidP="009F4495">
      <w:pPr>
        <w:rPr>
          <w:b/>
          <w:color w:val="FF0000"/>
        </w:rPr>
      </w:pPr>
      <w:r>
        <w:t>Por fim, o capítulo oitava consta as referências usadas nesse trabalho.</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497B8BFD" w:rsidR="00C27136" w:rsidRDefault="005E2F80" w:rsidP="002E515F">
      <w:pPr>
        <w:pStyle w:val="Ttulo1"/>
      </w:pPr>
      <w:r>
        <w:lastRenderedPageBreak/>
        <w:t>tecnologia flutter</w:t>
      </w:r>
    </w:p>
    <w:p w14:paraId="3C3FA11B" w14:textId="381F09A4" w:rsidR="009F2882" w:rsidRDefault="009F2882" w:rsidP="0095350E">
      <w:r w:rsidRPr="009F2882">
        <w:t xml:space="preserve">Flutter é um </w:t>
      </w:r>
      <w:r>
        <w:t xml:space="preserve">framework da Google que inicialmente foi criado para desenvolvimento </w:t>
      </w:r>
      <w:r w:rsidR="00186352">
        <w:t>de</w:t>
      </w:r>
      <w:r>
        <w:t xml:space="preserve"> aplicativos m</w:t>
      </w:r>
      <w:r w:rsidR="00A940DA">
        <w:t>óveis, p</w:t>
      </w:r>
      <w:r>
        <w:t>orém</w:t>
      </w:r>
      <w:r w:rsidR="007747CD">
        <w:t>,</w:t>
      </w:r>
      <w:r>
        <w:t xml:space="preserve"> </w:t>
      </w:r>
      <w:r w:rsidR="00A940DA">
        <w:t>atualmente</w:t>
      </w:r>
      <w:r>
        <w:t xml:space="preserve"> se expande para desenvolvimento</w:t>
      </w:r>
      <w:r w:rsidR="0022619E">
        <w:t>s</w:t>
      </w:r>
      <w:r>
        <w:t xml:space="preserve"> web e</w:t>
      </w:r>
      <w:r w:rsidR="0022619E">
        <w:t xml:space="preserve"> </w:t>
      </w:r>
      <w:r>
        <w:t>aplicações</w:t>
      </w:r>
      <w:r w:rsidR="00A940DA">
        <w:t xml:space="preserve"> </w:t>
      </w:r>
      <w:r w:rsidR="00186352">
        <w:t>para</w:t>
      </w:r>
      <w:r>
        <w:t xml:space="preserve"> sistemas operacionais.</w:t>
      </w:r>
      <w:r w:rsidR="0022619E">
        <w:t xml:space="preserve"> </w:t>
      </w:r>
      <w:r w:rsidR="003C2978">
        <w:t>Sua produtividade é excelente</w:t>
      </w:r>
      <w:r w:rsidR="00EE08DF">
        <w:t xml:space="preserve">, pois </w:t>
      </w:r>
      <w:r w:rsidR="00FE5132">
        <w:t xml:space="preserve">com um único código é possível executar em </w:t>
      </w:r>
      <w:r w:rsidR="00EE08DF">
        <w:t>todas as plataformas mencionadas anteriormente</w:t>
      </w:r>
      <w:r w:rsidR="0022619E">
        <w:t xml:space="preserve">. </w:t>
      </w:r>
    </w:p>
    <w:p w14:paraId="381B6213" w14:textId="7ACA6D43" w:rsidR="00381870" w:rsidRDefault="00381870" w:rsidP="0095350E">
      <w:r>
        <w:t>Segundo Santana (2019) o Flutter funciona</w:t>
      </w:r>
      <w:r w:rsidR="007747CD">
        <w:t xml:space="preserve"> na maior parte utilizando</w:t>
      </w:r>
      <w:r>
        <w:t xml:space="preserve"> widgets, que </w:t>
      </w:r>
      <w:r w:rsidR="007747CD">
        <w:t>são componentes que se montam em</w:t>
      </w:r>
      <w:r>
        <w:t xml:space="preserve"> uma árvore</w:t>
      </w:r>
      <w:r w:rsidR="007747CD">
        <w:t xml:space="preserve"> e</w:t>
      </w:r>
      <w:r>
        <w:t xml:space="preserve"> que pode conter outros widgets como filhos, sendo assim, havendo uma hierarquia. A renderização desses widgets acontecem conforme a árvore é montada. Para melhorar o entendimento do item mencionado nesse parágrafo, veja a imagem a seguir:</w:t>
      </w:r>
    </w:p>
    <w:p w14:paraId="18035C3A" w14:textId="03B3093E" w:rsidR="00381870" w:rsidRDefault="00381870" w:rsidP="00381870">
      <w:pPr>
        <w:jc w:val="center"/>
      </w:pPr>
      <w:r w:rsidRPr="00381870">
        <w:rPr>
          <w:noProof/>
          <w:lang w:eastAsia="pt-BR"/>
        </w:rPr>
        <w:drawing>
          <wp:inline distT="0" distB="0" distL="0" distR="0" wp14:anchorId="18E89EAB" wp14:editId="2F1BBD7C">
            <wp:extent cx="3867690" cy="4410691"/>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4410691"/>
                    </a:xfrm>
                    <a:prstGeom prst="rect">
                      <a:avLst/>
                    </a:prstGeom>
                  </pic:spPr>
                </pic:pic>
              </a:graphicData>
            </a:graphic>
          </wp:inline>
        </w:drawing>
      </w:r>
    </w:p>
    <w:p w14:paraId="067635E4" w14:textId="3E7D9E69" w:rsidR="00790F82" w:rsidRPr="009F2882" w:rsidRDefault="00790F82" w:rsidP="00790F82">
      <w:r>
        <w:t xml:space="preserve">Todos esses itens da árvore são widgets que dependem de outros widgets para funcionarem e criarem uma interface para o usuário. </w:t>
      </w:r>
    </w:p>
    <w:p w14:paraId="4DA573EB" w14:textId="77777777" w:rsidR="00AD4258" w:rsidRPr="00AD4258" w:rsidRDefault="00AD4258" w:rsidP="00AD4258"/>
    <w:p w14:paraId="44292AB2" w14:textId="229E177C" w:rsidR="00094A90" w:rsidRPr="00094A90" w:rsidRDefault="00094A90" w:rsidP="00094A90">
      <w:pPr>
        <w:pStyle w:val="Ttulo2"/>
      </w:pPr>
      <w:r>
        <w:lastRenderedPageBreak/>
        <w:t>ARQUITETURA FLUTTER</w:t>
      </w:r>
    </w:p>
    <w:p w14:paraId="2676681D" w14:textId="3103B750" w:rsidR="002E515F" w:rsidRDefault="002E515F" w:rsidP="002E515F">
      <w:r w:rsidRPr="002E515F">
        <w:t>Para o maior entendimento da tecnologia abordada nesse trabalho, nessa sessão será exibida a arquitetura do Flutter. A figura 4 abaixo mostra a visão geral do sistema.</w:t>
      </w:r>
    </w:p>
    <w:p w14:paraId="05CAD1BA" w14:textId="77777777" w:rsidR="002E515F" w:rsidRDefault="002E515F" w:rsidP="002E515F">
      <w:pPr>
        <w:keepNext/>
      </w:pPr>
      <w:r w:rsidRPr="002E515F">
        <w:rPr>
          <w:noProof/>
          <w:lang w:eastAsia="pt-BR"/>
        </w:rPr>
        <w:drawing>
          <wp:inline distT="0" distB="0" distL="0" distR="0" wp14:anchorId="2E4332C1" wp14:editId="1907A872">
            <wp:extent cx="6120130" cy="3433938"/>
            <wp:effectExtent l="19050" t="19050" r="13970" b="146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33938"/>
                    </a:xfrm>
                    <a:prstGeom prst="rect">
                      <a:avLst/>
                    </a:prstGeom>
                    <a:noFill/>
                    <a:ln w="3175">
                      <a:solidFill>
                        <a:schemeClr val="tx1"/>
                      </a:solidFill>
                    </a:ln>
                  </pic:spPr>
                </pic:pic>
              </a:graphicData>
            </a:graphic>
          </wp:inline>
        </w:drawing>
      </w:r>
    </w:p>
    <w:p w14:paraId="769C4F47" w14:textId="1E02BAE7" w:rsidR="002E515F" w:rsidRDefault="002E515F" w:rsidP="002E515F">
      <w:pPr>
        <w:pStyle w:val="Legenda"/>
      </w:pPr>
      <w:r>
        <w:t xml:space="preserve">Figura </w:t>
      </w:r>
      <w:r w:rsidR="00F03BC5">
        <w:rPr>
          <w:noProof/>
        </w:rPr>
        <w:fldChar w:fldCharType="begin"/>
      </w:r>
      <w:r w:rsidR="00F03BC5">
        <w:rPr>
          <w:noProof/>
        </w:rPr>
        <w:instrText xml:space="preserve"> SEQ Figura \* ARABIC </w:instrText>
      </w:r>
      <w:r w:rsidR="00F03BC5">
        <w:rPr>
          <w:noProof/>
        </w:rPr>
        <w:fldChar w:fldCharType="separate"/>
      </w:r>
      <w:r w:rsidR="00907FB4">
        <w:rPr>
          <w:noProof/>
        </w:rPr>
        <w:t>1</w:t>
      </w:r>
      <w:r w:rsidR="00F03BC5">
        <w:rPr>
          <w:noProof/>
        </w:rPr>
        <w:fldChar w:fldCharType="end"/>
      </w:r>
      <w:r>
        <w:t xml:space="preserve">: </w:t>
      </w:r>
      <w:r w:rsidRPr="00D50770">
        <w:t>Diagrama da visão geral do sistema Flutter</w:t>
      </w:r>
    </w:p>
    <w:p w14:paraId="7BD61D42" w14:textId="77777777" w:rsidR="002E515F" w:rsidRDefault="002E515F" w:rsidP="002E515F"/>
    <w:p w14:paraId="602D6E3A" w14:textId="5DCCD0A0" w:rsidR="002E515F" w:rsidRDefault="002E515F" w:rsidP="002E515F">
      <w:r w:rsidRPr="002E515F">
        <w:t>Após a leitura da figura acima, tira-se a conclusão que o Flutter tem 3 camadas para seu funcionamento. A primeira camada em verde é todo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Nessa camada é onde fica designada para resolver toda parte gráfica para cada sistema, que é o ponto diferencial do Flutter comparada com outras tecnologias concorrentes. Na terceira camada em amarelo é onde fica uma ponte dinâmica entre a ferramenta e o sistema do dispositivo, sem a necessidade de ter uma ponte específica para cada sistema.</w:t>
      </w:r>
    </w:p>
    <w:p w14:paraId="1FCAFD20" w14:textId="77777777" w:rsidR="00766DC3" w:rsidRDefault="00766DC3" w:rsidP="002E515F"/>
    <w:p w14:paraId="495D700B" w14:textId="77777777" w:rsidR="00766DC3" w:rsidRDefault="00766DC3" w:rsidP="002E515F"/>
    <w:p w14:paraId="20A03169" w14:textId="58E46309" w:rsidR="00766DC3" w:rsidRDefault="00766DC3" w:rsidP="00766DC3">
      <w:pPr>
        <w:pStyle w:val="Ttulo2"/>
      </w:pPr>
      <w:r>
        <w:lastRenderedPageBreak/>
        <w:t>WIDGETS</w:t>
      </w:r>
    </w:p>
    <w:p w14:paraId="1B0639CE" w14:textId="500A2EA4" w:rsidR="00766DC3" w:rsidRDefault="00766DC3" w:rsidP="00766DC3">
      <w:r w:rsidRPr="00766DC3">
        <w:t>Tudo em Flutter é lido como um Widget, como se fosse um recipiente dentro de outros recipientes. A finalidade dessa estratégia segundo Magalhães (2019) é para não haver herança e sim composições a fins de facilitar reaproveitamento de componentes já existentes.</w:t>
      </w:r>
    </w:p>
    <w:p w14:paraId="106ADEB2" w14:textId="1358CC7C" w:rsidR="00C27136" w:rsidRDefault="00766DC3" w:rsidP="00782B49">
      <w:r w:rsidRPr="00766DC3">
        <w:t>Vamos imaginar que temos que criar um aplicativo que cada linha deve haver um texto, que</w:t>
      </w:r>
      <w:r>
        <w:t xml:space="preserve"> </w:t>
      </w:r>
      <w:r w:rsidRPr="00766DC3">
        <w:t>seria “Texto 1”, “Texto 2” e “Texto 3”. De uma forma simples, o primeiro passo do aplicativo</w:t>
      </w:r>
      <w:r>
        <w:t xml:space="preserve"> </w:t>
      </w:r>
      <w:r w:rsidRPr="00766DC3">
        <w:t>será iniciar com um Container com fundo vermelho, pois nele que seria armazenado as</w:t>
      </w:r>
      <w:r>
        <w:t xml:space="preserve"> </w:t>
      </w:r>
      <w:r w:rsidRPr="00766DC3">
        <w:t>informações de texto. Obrigatoriamente precisa haver um Widget para iniciar o aplicativo.</w:t>
      </w:r>
      <w:r>
        <w:t xml:space="preserve"> </w:t>
      </w:r>
      <w:r w:rsidRPr="00766DC3">
        <w:t>Na figura 5 será a simulação de forma didática de como ficaria esse primeiro processo.</w:t>
      </w:r>
    </w:p>
    <w:p w14:paraId="13643152" w14:textId="0087E206" w:rsidR="00766DC3" w:rsidRDefault="00612249" w:rsidP="00766DC3">
      <w:pPr>
        <w:keepNext/>
        <w:jc w:val="center"/>
      </w:pPr>
      <w:r w:rsidRPr="00612249">
        <w:rPr>
          <w:noProof/>
          <w:lang w:eastAsia="pt-BR"/>
        </w:rPr>
        <w:drawing>
          <wp:inline distT="0" distB="0" distL="0" distR="0" wp14:anchorId="5DC91572" wp14:editId="3B59D688">
            <wp:extent cx="2049366" cy="4320000"/>
            <wp:effectExtent l="0" t="0" r="825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9366" cy="4320000"/>
                    </a:xfrm>
                    <a:prstGeom prst="rect">
                      <a:avLst/>
                    </a:prstGeom>
                  </pic:spPr>
                </pic:pic>
              </a:graphicData>
            </a:graphic>
          </wp:inline>
        </w:drawing>
      </w:r>
    </w:p>
    <w:p w14:paraId="079B4DE9" w14:textId="77777777" w:rsidR="00C27136" w:rsidRDefault="00C27136" w:rsidP="00782B49"/>
    <w:p w14:paraId="3BCEB449" w14:textId="75952E1C" w:rsidR="00766DC3" w:rsidRDefault="00766DC3" w:rsidP="00782B49">
      <w:r w:rsidRPr="00766DC3">
        <w:t xml:space="preserve">O Container pode ter qualquer altura, largura, imagem de fundo e cor, até mesmo gradiente de cores. Nele há uma propriedade que se chama child, onde é inserido outro Widget para fazer parte do aplicativo, que no nosso exemplo seria os textos, porém eu não posso inserir os 3 textos em child, pois essa propriedade somente aceita um Widget e para cada texto </w:t>
      </w:r>
      <w:r w:rsidRPr="00766DC3">
        <w:lastRenderedPageBreak/>
        <w:t>precisamos de um Widget. Para solucionar esse problema poderíamos inserir um Widget chamado Row no child de Container onde nele é aceito mais de um Widget, pois nele há a propriedade chamada children, que resolveria nosso problema inicial, segue figura 6 exibindo esse exemplo:</w:t>
      </w:r>
    </w:p>
    <w:p w14:paraId="7716D5DD" w14:textId="77777777" w:rsidR="00766DC3" w:rsidRDefault="00766DC3" w:rsidP="00782B49"/>
    <w:p w14:paraId="54F63459" w14:textId="69DBBBF1" w:rsidR="00BB6784" w:rsidRDefault="0060394A" w:rsidP="00BB6784">
      <w:pPr>
        <w:keepNext/>
        <w:jc w:val="center"/>
      </w:pPr>
      <w:r w:rsidRPr="0060394A">
        <w:rPr>
          <w:noProof/>
          <w:lang w:eastAsia="pt-BR"/>
        </w:rPr>
        <w:drawing>
          <wp:inline distT="0" distB="0" distL="0" distR="0" wp14:anchorId="2DC60F14" wp14:editId="0C4073B5">
            <wp:extent cx="2106535" cy="4320000"/>
            <wp:effectExtent l="0" t="0" r="8255"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535" cy="4320000"/>
                    </a:xfrm>
                    <a:prstGeom prst="rect">
                      <a:avLst/>
                    </a:prstGeom>
                  </pic:spPr>
                </pic:pic>
              </a:graphicData>
            </a:graphic>
          </wp:inline>
        </w:drawing>
      </w:r>
    </w:p>
    <w:p w14:paraId="6A20C8C1" w14:textId="77777777" w:rsidR="00BB6784" w:rsidRDefault="00BB6784" w:rsidP="00BB6784"/>
    <w:p w14:paraId="06C28230" w14:textId="77777777" w:rsidR="00BB6784" w:rsidRDefault="00BB6784" w:rsidP="00BB6784"/>
    <w:p w14:paraId="6F091864" w14:textId="41F950E5" w:rsidR="00BB6784" w:rsidRDefault="00BB6784" w:rsidP="00BB6784">
      <w:r w:rsidRPr="00BB6784">
        <w:t xml:space="preserve">Percebe-se pela explicação e imagem acima, que tudo que tiver child pode haver somente um Widget e o que tiver children pode ser inserir mais de um, porém no nosso exemplo os textos deveriam ficar um em cada linha e para isso, ao invés de chamar de primeiro momento o Widget Row que trabalha na horizontal, podemos chamar o Widget Column que trabalha na vertical e também tem a propriedade children e para cada children pode-se ser inserido uma Row e dentro de cada Row inserir um </w:t>
      </w:r>
      <w:r w:rsidR="008A4674">
        <w:t xml:space="preserve">ou mais </w:t>
      </w:r>
      <w:r w:rsidRPr="00BB6784">
        <w:t>Texto</w:t>
      </w:r>
      <w:r w:rsidR="008A4674">
        <w:t>s</w:t>
      </w:r>
      <w:r w:rsidRPr="00BB6784">
        <w:t xml:space="preserve">. Segue figura </w:t>
      </w:r>
      <w:r w:rsidR="008A4674">
        <w:t>*</w:t>
      </w:r>
      <w:r w:rsidRPr="00BB6784">
        <w:t xml:space="preserve"> para entendimento onde laranja claro é o Container, azul claro é a Column e as Row são os verdes:</w:t>
      </w:r>
    </w:p>
    <w:p w14:paraId="65A68C4C" w14:textId="77777777" w:rsidR="00844600" w:rsidRDefault="00BB6784" w:rsidP="00844600">
      <w:pPr>
        <w:keepNext/>
        <w:jc w:val="center"/>
      </w:pPr>
      <w:r w:rsidRPr="00BB6784">
        <w:rPr>
          <w:noProof/>
          <w:lang w:eastAsia="pt-BR"/>
        </w:rPr>
        <w:lastRenderedPageBreak/>
        <w:drawing>
          <wp:inline distT="0" distB="0" distL="0" distR="0" wp14:anchorId="7D350FC3" wp14:editId="78274129">
            <wp:extent cx="2230134" cy="288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0134" cy="2880000"/>
                    </a:xfrm>
                    <a:prstGeom prst="rect">
                      <a:avLst/>
                    </a:prstGeom>
                    <a:noFill/>
                    <a:ln>
                      <a:noFill/>
                    </a:ln>
                  </pic:spPr>
                </pic:pic>
              </a:graphicData>
            </a:graphic>
          </wp:inline>
        </w:drawing>
      </w:r>
    </w:p>
    <w:p w14:paraId="5C95630D" w14:textId="77777777" w:rsidR="00844600" w:rsidRDefault="00844600" w:rsidP="00844600"/>
    <w:p w14:paraId="6A05D192" w14:textId="31981E42" w:rsidR="00844600" w:rsidRDefault="00844600" w:rsidP="00844600">
      <w:r w:rsidRPr="00844600">
        <w:t>E com isso finalizaríamos nosso exemplo, e ficaria como a figura 8:</w:t>
      </w:r>
    </w:p>
    <w:p w14:paraId="5BDF9ACD" w14:textId="4AACC1BA" w:rsidR="00844600" w:rsidRDefault="00AF72AB" w:rsidP="00844600">
      <w:pPr>
        <w:keepNext/>
        <w:jc w:val="center"/>
      </w:pPr>
      <w:r w:rsidRPr="00AF72AB">
        <w:rPr>
          <w:noProof/>
          <w:lang w:eastAsia="pt-BR"/>
        </w:rPr>
        <w:drawing>
          <wp:inline distT="0" distB="0" distL="0" distR="0" wp14:anchorId="6090D85B" wp14:editId="42CD7904">
            <wp:extent cx="2096626" cy="4320000"/>
            <wp:effectExtent l="0" t="0" r="0" b="444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6626" cy="4320000"/>
                    </a:xfrm>
                    <a:prstGeom prst="rect">
                      <a:avLst/>
                    </a:prstGeom>
                  </pic:spPr>
                </pic:pic>
              </a:graphicData>
            </a:graphic>
          </wp:inline>
        </w:drawing>
      </w:r>
    </w:p>
    <w:p w14:paraId="4EF7AB3F" w14:textId="77777777" w:rsidR="00844600" w:rsidRDefault="00844600" w:rsidP="00844600"/>
    <w:p w14:paraId="0E716981" w14:textId="216CEB0D" w:rsidR="00844600" w:rsidRDefault="00844600" w:rsidP="00844600">
      <w:r w:rsidRPr="00844600">
        <w:lastRenderedPageBreak/>
        <w:t>Conclui-se com esse exemplo que tudo que há na interface gráfica do aplicativo deve ser um Widget e para cada Widget há suas propriedades específicas, sendo assim, o desenvolvedor terá que analisar qual melhor Widget para o caso atual dele.</w:t>
      </w:r>
    </w:p>
    <w:p w14:paraId="6C4908FC" w14:textId="77777777" w:rsidR="004E6D90" w:rsidRDefault="004E6D90" w:rsidP="00844600"/>
    <w:p w14:paraId="31E82870" w14:textId="77777777" w:rsidR="00907FB4" w:rsidRDefault="00907FB4" w:rsidP="00844600"/>
    <w:p w14:paraId="46C919D6" w14:textId="77777777" w:rsidR="00907FB4" w:rsidRDefault="00907FB4" w:rsidP="00E420D0">
      <w:pPr>
        <w:pStyle w:val="Ttulo2"/>
      </w:pPr>
      <w:r w:rsidRPr="00907FB4">
        <w:t>desenvolvimento</w:t>
      </w:r>
      <w:r>
        <w:t xml:space="preserve"> com flutter</w:t>
      </w:r>
    </w:p>
    <w:p w14:paraId="2BF10946" w14:textId="77777777" w:rsidR="00907FB4" w:rsidRDefault="00907FB4" w:rsidP="00907FB4">
      <w:r>
        <w:t>Nessa sessão será apresentada facilidade de desenvolvimento utilizando Flutter, passo a passo como fazer uma interface gráfica de inserção de nome, sobrenome e idade com botão de adicionar, porém sem funcionalidades.</w:t>
      </w:r>
    </w:p>
    <w:p w14:paraId="58FD96CC" w14:textId="77777777" w:rsidR="00907FB4" w:rsidRDefault="00907FB4" w:rsidP="00907FB4">
      <w:r>
        <w:t>Do lado esquerdo ficará o código da aplicação e do lado direito a interface gráfica que é referente ao código lateral, isso será padrão para todas imagens abaixo dentro dessa sessão.</w:t>
      </w:r>
    </w:p>
    <w:tbl>
      <w:tblPr>
        <w:tblStyle w:val="Tabelacomgrade"/>
        <w:tblW w:w="0" w:type="auto"/>
        <w:tblLook w:val="04A0" w:firstRow="1" w:lastRow="0" w:firstColumn="1" w:lastColumn="0" w:noHBand="0" w:noVBand="1"/>
      </w:tblPr>
      <w:tblGrid>
        <w:gridCol w:w="6886"/>
        <w:gridCol w:w="2738"/>
      </w:tblGrid>
      <w:tr w:rsidR="00907FB4" w14:paraId="10833C2C" w14:textId="77777777" w:rsidTr="00907FB4">
        <w:trPr>
          <w:trHeight w:val="5989"/>
        </w:trPr>
        <w:tc>
          <w:tcPr>
            <w:tcW w:w="6875" w:type="dxa"/>
          </w:tcPr>
          <w:p w14:paraId="6FB9FE07" w14:textId="21FEA89C" w:rsidR="00907FB4" w:rsidRDefault="00907FB4" w:rsidP="00907FB4">
            <w:r>
              <w:rPr>
                <w:noProof/>
                <w:lang w:eastAsia="pt-BR"/>
              </w:rPr>
              <mc:AlternateContent>
                <mc:Choice Requires="wps">
                  <w:drawing>
                    <wp:anchor distT="0" distB="0" distL="114300" distR="114300" simplePos="0" relativeHeight="251668480" behindDoc="0" locked="0" layoutInCell="1" allowOverlap="1" wp14:anchorId="3C43C4AD" wp14:editId="7B4DABA0">
                      <wp:simplePos x="0" y="0"/>
                      <wp:positionH relativeFrom="column">
                        <wp:posOffset>-41473</wp:posOffset>
                      </wp:positionH>
                      <wp:positionV relativeFrom="paragraph">
                        <wp:posOffset>3497794</wp:posOffset>
                      </wp:positionV>
                      <wp:extent cx="4235450" cy="6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14:paraId="3B53BC6F" w14:textId="0C76C410" w:rsidR="0022619E" w:rsidRPr="00C92307" w:rsidRDefault="0022619E" w:rsidP="00907FB4">
                                  <w:pPr>
                                    <w:pStyle w:val="Legenda"/>
                                    <w:rPr>
                                      <w:noProof/>
                                      <w:sz w:val="18"/>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Código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4AD" id="Caixa de texto 44" o:spid="_x0000_s1028" type="#_x0000_t202" style="position:absolute;left:0;text-align:left;margin-left:-3.25pt;margin-top:275.4pt;width:3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" stroked="f">
                      <v:textbox style="mso-fit-shape-to-text:t" inset="0,0,0,0">
                        <w:txbxContent>
                          <w:p w14:paraId="3B53BC6F" w14:textId="0C76C410" w:rsidR="0022619E" w:rsidRPr="00C92307" w:rsidRDefault="0022619E" w:rsidP="00907FB4">
                            <w:pPr>
                              <w:pStyle w:val="Legenda"/>
                              <w:rPr>
                                <w:noProof/>
                                <w:sz w:val="18"/>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Código inicial</w:t>
                            </w:r>
                          </w:p>
                        </w:txbxContent>
                      </v:textbox>
                      <w10:wrap type="topAndBottom"/>
                    </v:shape>
                  </w:pict>
                </mc:Fallback>
              </mc:AlternateContent>
            </w:r>
            <w:r w:rsidRPr="003339C4">
              <w:rPr>
                <w:noProof/>
                <w:sz w:val="18"/>
                <w:lang w:eastAsia="pt-BR"/>
              </w:rPr>
              <w:drawing>
                <wp:anchor distT="0" distB="0" distL="114300" distR="114300" simplePos="0" relativeHeight="251664384" behindDoc="0" locked="0" layoutInCell="1" allowOverlap="1" wp14:anchorId="2112305F" wp14:editId="51D67976">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1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p>
        </w:tc>
        <w:tc>
          <w:tcPr>
            <w:tcW w:w="2738" w:type="dxa"/>
          </w:tcPr>
          <w:p w14:paraId="4D535225" w14:textId="6CD63AF3" w:rsidR="00907FB4" w:rsidRDefault="00907FB4" w:rsidP="00907FB4">
            <w:pPr>
              <w:jc w:val="center"/>
            </w:pPr>
            <w:r>
              <w:rPr>
                <w:noProof/>
                <w:lang w:eastAsia="pt-BR"/>
              </w:rPr>
              <mc:AlternateContent>
                <mc:Choice Requires="wps">
                  <w:drawing>
                    <wp:anchor distT="0" distB="0" distL="114300" distR="114300" simplePos="0" relativeHeight="251670528" behindDoc="0" locked="0" layoutInCell="1" allowOverlap="1" wp14:anchorId="0F6A8F8F" wp14:editId="5C42A069">
                      <wp:simplePos x="0" y="0"/>
                      <wp:positionH relativeFrom="column">
                        <wp:posOffset>-35560</wp:posOffset>
                      </wp:positionH>
                      <wp:positionV relativeFrom="paragraph">
                        <wp:posOffset>3469195</wp:posOffset>
                      </wp:positionV>
                      <wp:extent cx="1512570"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1512570" cy="635"/>
                              </a:xfrm>
                              <a:prstGeom prst="rect">
                                <a:avLst/>
                              </a:prstGeom>
                              <a:solidFill>
                                <a:prstClr val="white"/>
                              </a:solidFill>
                              <a:ln>
                                <a:noFill/>
                              </a:ln>
                              <a:effectLst/>
                            </wps:spPr>
                            <wps:txbx>
                              <w:txbxContent>
                                <w:p w14:paraId="7487F7AB" w14:textId="78484B73" w:rsidR="0022619E" w:rsidRPr="00831C59" w:rsidRDefault="0022619E" w:rsidP="00907FB4">
                                  <w:pPr>
                                    <w:pStyle w:val="Legenda"/>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622FB1">
                                    <w:t>Tela do aplicativo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8F8F" id="Caixa de texto 45" o:spid="_x0000_s1029" type="#_x0000_t202" style="position:absolute;left:0;text-align:left;margin-left:-2.8pt;margin-top:273.15pt;width:11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" stroked="f">
                      <v:textbox style="mso-fit-shape-to-text:t" inset="0,0,0,0">
                        <w:txbxContent>
                          <w:p w14:paraId="7487F7AB" w14:textId="78484B73" w:rsidR="0022619E" w:rsidRPr="00831C59" w:rsidRDefault="0022619E" w:rsidP="00907FB4">
                            <w:pPr>
                              <w:pStyle w:val="Legenda"/>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622FB1">
                              <w:t>Tela do aplicativo</w:t>
                            </w:r>
                          </w:p>
                        </w:txbxContent>
                      </v:textbox>
                      <w10:wrap type="topAndBottom"/>
                    </v:shape>
                  </w:pict>
                </mc:Fallback>
              </mc:AlternateContent>
            </w:r>
            <w:r>
              <w:rPr>
                <w:noProof/>
                <w:lang w:eastAsia="pt-BR"/>
              </w:rPr>
              <w:drawing>
                <wp:anchor distT="0" distB="0" distL="114300" distR="114300" simplePos="0" relativeHeight="251663360" behindDoc="0" locked="0" layoutInCell="1" allowOverlap="1" wp14:anchorId="2BFE929D" wp14:editId="604B5658">
                  <wp:simplePos x="0" y="0"/>
                  <wp:positionH relativeFrom="margin">
                    <wp:posOffset>2540</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p>
        </w:tc>
      </w:tr>
    </w:tbl>
    <w:p w14:paraId="15A81896" w14:textId="77777777" w:rsidR="00907FB4" w:rsidRDefault="00907FB4" w:rsidP="00907FB4"/>
    <w:p w14:paraId="6CC3F999" w14:textId="77777777" w:rsidR="00907FB4" w:rsidRDefault="00907FB4" w:rsidP="00907FB4">
      <w:r>
        <w:lastRenderedPageBreak/>
        <w:t xml:space="preserve">Como mostrada na figura *, percebe-se que temos um método </w:t>
      </w:r>
      <w:r w:rsidRPr="00D1284D">
        <w:rPr>
          <w:b/>
        </w:rPr>
        <w:t>main</w:t>
      </w:r>
      <w:r>
        <w:t xml:space="preserve"> na aplicação onde chama outro método </w:t>
      </w:r>
      <w:r w:rsidRPr="00D1284D">
        <w:rPr>
          <w:b/>
        </w:rPr>
        <w:t>Home</w:t>
      </w:r>
      <w:r>
        <w:t xml:space="preserve"> que cria um estado para o método </w:t>
      </w:r>
      <w:r w:rsidRPr="00D1284D">
        <w:rPr>
          <w:b/>
        </w:rPr>
        <w:t>_</w:t>
      </w:r>
      <w:r w:rsidRPr="00D1284D">
        <w:rPr>
          <w:b/>
          <w:i/>
        </w:rPr>
        <w:t>HomeState</w:t>
      </w:r>
      <w:r>
        <w:t xml:space="preserve">. Esse método que é criado o estado retorna os </w:t>
      </w:r>
      <w:r>
        <w:rPr>
          <w:i/>
        </w:rPr>
        <w:t>Widget</w:t>
      </w:r>
      <w:r w:rsidRPr="004C0E29">
        <w:rPr>
          <w:i/>
        </w:rPr>
        <w:t>s</w:t>
      </w:r>
      <w:r>
        <w:t xml:space="preserve"> que desenham o aplicativo.  Como não há nada retornando para desenhar no aplicativo, o próprio fica em branco.</w:t>
      </w:r>
    </w:p>
    <w:p w14:paraId="354B4AE2" w14:textId="77777777" w:rsidR="00907FB4" w:rsidRDefault="00907FB4" w:rsidP="00907FB4"/>
    <w:tbl>
      <w:tblPr>
        <w:tblStyle w:val="Tabelacomgrade"/>
        <w:tblW w:w="0" w:type="auto"/>
        <w:tblLook w:val="04A0" w:firstRow="1" w:lastRow="0" w:firstColumn="1" w:lastColumn="0" w:noHBand="0" w:noVBand="1"/>
      </w:tblPr>
      <w:tblGrid>
        <w:gridCol w:w="7334"/>
        <w:gridCol w:w="2294"/>
      </w:tblGrid>
      <w:tr w:rsidR="00907FB4" w14:paraId="4AD27516" w14:textId="77777777" w:rsidTr="00C668C7">
        <w:tc>
          <w:tcPr>
            <w:tcW w:w="4814" w:type="dxa"/>
          </w:tcPr>
          <w:p w14:paraId="248493F3" w14:textId="77777777" w:rsidR="00907FB4" w:rsidRDefault="00907FB4" w:rsidP="00C668C7">
            <w:pPr>
              <w:jc w:val="center"/>
              <w:rPr>
                <w:b/>
                <w:sz w:val="18"/>
              </w:rPr>
            </w:pPr>
            <w:r>
              <w:rPr>
                <w:noProof/>
                <w:lang w:eastAsia="pt-BR"/>
              </w:rPr>
              <w:drawing>
                <wp:anchor distT="0" distB="0" distL="114300" distR="114300" simplePos="0" relativeHeight="251665408" behindDoc="0" locked="0" layoutInCell="1" allowOverlap="1" wp14:anchorId="453C487B" wp14:editId="34B580B5">
                  <wp:simplePos x="0" y="0"/>
                  <wp:positionH relativeFrom="column">
                    <wp:posOffset>-7357</wp:posOffset>
                  </wp:positionH>
                  <wp:positionV relativeFrom="paragraph">
                    <wp:posOffset>98916</wp:posOffset>
                  </wp:positionV>
                  <wp:extent cx="4520972" cy="2631057"/>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18">
                            <a:extLst>
                              <a:ext uri="{28A0092B-C50C-407E-A947-70E740481C1C}">
                                <a14:useLocalDpi xmlns:a14="http://schemas.microsoft.com/office/drawing/2010/main" val="0"/>
                              </a:ext>
                            </a:extLst>
                          </a:blip>
                          <a:stretch>
                            <a:fillRect/>
                          </a:stretch>
                        </pic:blipFill>
                        <pic:spPr>
                          <a:xfrm>
                            <a:off x="0" y="0"/>
                            <a:ext cx="4520972" cy="2631057"/>
                          </a:xfrm>
                          <a:prstGeom prst="rect">
                            <a:avLst/>
                          </a:prstGeom>
                        </pic:spPr>
                      </pic:pic>
                    </a:graphicData>
                  </a:graphic>
                </wp:anchor>
              </w:drawing>
            </w:r>
          </w:p>
          <w:p w14:paraId="0D2C8E92" w14:textId="77777777" w:rsidR="00907FB4" w:rsidRDefault="00907FB4" w:rsidP="00C668C7">
            <w:pPr>
              <w:jc w:val="center"/>
            </w:pPr>
            <w:r w:rsidRPr="003339C4">
              <w:rPr>
                <w:b/>
                <w:sz w:val="18"/>
              </w:rPr>
              <w:t xml:space="preserve">Figura *: Código </w:t>
            </w:r>
            <w:r>
              <w:rPr>
                <w:b/>
                <w:sz w:val="18"/>
              </w:rPr>
              <w:t>de inserção da AppBar</w:t>
            </w:r>
          </w:p>
        </w:tc>
        <w:tc>
          <w:tcPr>
            <w:tcW w:w="4814" w:type="dxa"/>
          </w:tcPr>
          <w:p w14:paraId="016640D9" w14:textId="77777777" w:rsidR="00907FB4" w:rsidRDefault="00907FB4" w:rsidP="00C668C7">
            <w:pPr>
              <w:jc w:val="center"/>
            </w:pPr>
            <w:r w:rsidRPr="003339C4">
              <w:rPr>
                <w:b/>
                <w:sz w:val="18"/>
              </w:rPr>
              <w:t xml:space="preserve">Figura *: </w:t>
            </w:r>
            <w:r>
              <w:rPr>
                <w:b/>
                <w:sz w:val="18"/>
              </w:rPr>
              <w:t>Tela da AppBar</w:t>
            </w:r>
            <w:r>
              <w:rPr>
                <w:noProof/>
                <w:lang w:eastAsia="pt-BR"/>
              </w:rPr>
              <w:t xml:space="preserve"> </w:t>
            </w:r>
            <w:r>
              <w:rPr>
                <w:noProof/>
                <w:lang w:eastAsia="pt-BR"/>
              </w:rPr>
              <w:drawing>
                <wp:anchor distT="0" distB="0" distL="114300" distR="114300" simplePos="0" relativeHeight="251666432" behindDoc="0" locked="0" layoutInCell="1" allowOverlap="1" wp14:anchorId="32177A6B" wp14:editId="49C02C78">
                  <wp:simplePos x="0" y="0"/>
                  <wp:positionH relativeFrom="column">
                    <wp:posOffset>2959</wp:posOffset>
                  </wp:positionH>
                  <wp:positionV relativeFrom="paragraph">
                    <wp:posOffset>78081</wp:posOffset>
                  </wp:positionV>
                  <wp:extent cx="1319841" cy="2859623"/>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9841" cy="2859623"/>
                          </a:xfrm>
                          <a:prstGeom prst="rect">
                            <a:avLst/>
                          </a:prstGeom>
                        </pic:spPr>
                      </pic:pic>
                    </a:graphicData>
                  </a:graphic>
                </wp:anchor>
              </w:drawing>
            </w:r>
          </w:p>
        </w:tc>
      </w:tr>
    </w:tbl>
    <w:p w14:paraId="06E2A5F0" w14:textId="77777777" w:rsidR="00907FB4" w:rsidRDefault="00907FB4" w:rsidP="00907FB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907FB4" w:rsidRPr="007C6A8C" w14:paraId="49016C99" w14:textId="77777777" w:rsidTr="00C668C7">
        <w:trPr>
          <w:trHeight w:val="119"/>
        </w:trPr>
        <w:tc>
          <w:tcPr>
            <w:tcW w:w="4360" w:type="dxa"/>
          </w:tcPr>
          <w:p w14:paraId="40049811" w14:textId="77777777" w:rsidR="00907FB4" w:rsidRPr="000227AA" w:rsidRDefault="00907FB4" w:rsidP="00C668C7">
            <w:pPr>
              <w:spacing w:before="0" w:after="0" w:line="240" w:lineRule="auto"/>
              <w:jc w:val="center"/>
              <w:rPr>
                <w:rFonts w:ascii="Times New Roman" w:hAnsi="Times New Roman"/>
                <w:sz w:val="16"/>
                <w:szCs w:val="16"/>
                <w:lang w:eastAsia="pt-BR"/>
              </w:rPr>
            </w:pPr>
          </w:p>
        </w:tc>
        <w:tc>
          <w:tcPr>
            <w:tcW w:w="4360" w:type="dxa"/>
          </w:tcPr>
          <w:p w14:paraId="0B4AA0A4" w14:textId="77777777" w:rsidR="00907FB4" w:rsidRPr="000227AA" w:rsidRDefault="00907FB4" w:rsidP="00C668C7">
            <w:pPr>
              <w:spacing w:before="0" w:after="0" w:line="240" w:lineRule="auto"/>
              <w:jc w:val="center"/>
              <w:rPr>
                <w:rFonts w:ascii="Times New Roman" w:hAnsi="Times New Roman"/>
                <w:sz w:val="16"/>
                <w:szCs w:val="16"/>
                <w:lang w:eastAsia="pt-BR"/>
              </w:rPr>
            </w:pPr>
          </w:p>
        </w:tc>
      </w:tr>
    </w:tbl>
    <w:p w14:paraId="3AD068C7" w14:textId="63F170F4" w:rsidR="00907FB4" w:rsidRDefault="00C34382" w:rsidP="00907FB4">
      <w:r>
        <w:t xml:space="preserve">Para criação de uma AppBar </w:t>
      </w:r>
      <w:r w:rsidRPr="00C34382">
        <w:t>precisa obrigatoriamente ter como pai um Scaffold, que é um Widget, tudo em Flutter é feito com Widget dentro de outro Widget. Passamos como parâmetro dentro do AppBar um texto que será mostrado na barra. Para ficar claro o entendimento da velocidade do desenvolvimento, essa AppBar foi criada em 26 segundo, rodando instantaneamente no aplicativo em depuração.</w:t>
      </w:r>
    </w:p>
    <w:tbl>
      <w:tblPr>
        <w:tblStyle w:val="Tabelacomgrade"/>
        <w:tblW w:w="0" w:type="auto"/>
        <w:tblLook w:val="04A0" w:firstRow="1" w:lastRow="0" w:firstColumn="1" w:lastColumn="0" w:noHBand="0" w:noVBand="1"/>
      </w:tblPr>
      <w:tblGrid>
        <w:gridCol w:w="6617"/>
        <w:gridCol w:w="3011"/>
      </w:tblGrid>
      <w:tr w:rsidR="00907FB4" w14:paraId="3D62EFDE" w14:textId="77777777" w:rsidTr="00C668C7">
        <w:tc>
          <w:tcPr>
            <w:tcW w:w="4814" w:type="dxa"/>
          </w:tcPr>
          <w:p w14:paraId="68505DE0" w14:textId="77777777" w:rsidR="00907FB4" w:rsidRDefault="00907FB4" w:rsidP="00C668C7">
            <w:pPr>
              <w:jc w:val="center"/>
              <w:rPr>
                <w:b/>
                <w:sz w:val="18"/>
              </w:rPr>
            </w:pPr>
            <w:r>
              <w:rPr>
                <w:b/>
                <w:noProof/>
                <w:sz w:val="18"/>
                <w:lang w:eastAsia="pt-BR"/>
              </w:rPr>
              <w:lastRenderedPageBreak/>
              <w:drawing>
                <wp:inline distT="0" distB="0" distL="0" distR="0" wp14:anchorId="6C76CA03" wp14:editId="2430CDCD">
                  <wp:extent cx="4065199" cy="3234906"/>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20">
                            <a:extLst>
                              <a:ext uri="{28A0092B-C50C-407E-A947-70E740481C1C}">
                                <a14:useLocalDpi xmlns:a14="http://schemas.microsoft.com/office/drawing/2010/main" val="0"/>
                              </a:ext>
                            </a:extLst>
                          </a:blip>
                          <a:stretch>
                            <a:fillRect/>
                          </a:stretch>
                        </pic:blipFill>
                        <pic:spPr>
                          <a:xfrm>
                            <a:off x="0" y="0"/>
                            <a:ext cx="4078857" cy="3245774"/>
                          </a:xfrm>
                          <a:prstGeom prst="rect">
                            <a:avLst/>
                          </a:prstGeom>
                        </pic:spPr>
                      </pic:pic>
                    </a:graphicData>
                  </a:graphic>
                </wp:inline>
              </w:drawing>
            </w:r>
          </w:p>
          <w:p w14:paraId="6E2E546E" w14:textId="77777777" w:rsidR="00907FB4" w:rsidRDefault="00907FB4" w:rsidP="00C668C7">
            <w:pPr>
              <w:jc w:val="center"/>
            </w:pPr>
            <w:r w:rsidRPr="003339C4">
              <w:rPr>
                <w:b/>
                <w:sz w:val="18"/>
              </w:rPr>
              <w:t xml:space="preserve">Figura *: Código </w:t>
            </w:r>
            <w:r>
              <w:rPr>
                <w:b/>
                <w:sz w:val="18"/>
              </w:rPr>
              <w:t>de inserção do ícone menu</w:t>
            </w:r>
          </w:p>
        </w:tc>
        <w:tc>
          <w:tcPr>
            <w:tcW w:w="4814" w:type="dxa"/>
          </w:tcPr>
          <w:p w14:paraId="0269FC0C" w14:textId="77777777" w:rsidR="00907FB4" w:rsidRDefault="00907FB4" w:rsidP="00C668C7">
            <w:pPr>
              <w:jc w:val="center"/>
              <w:rPr>
                <w:b/>
                <w:sz w:val="18"/>
              </w:rPr>
            </w:pPr>
            <w:r>
              <w:rPr>
                <w:b/>
                <w:noProof/>
                <w:sz w:val="18"/>
                <w:lang w:eastAsia="pt-BR"/>
              </w:rPr>
              <w:drawing>
                <wp:inline distT="0" distB="0" distL="0" distR="0" wp14:anchorId="7F53FCEC" wp14:editId="541AE690">
                  <wp:extent cx="1673524" cy="3625925"/>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0826" cy="3641746"/>
                          </a:xfrm>
                          <a:prstGeom prst="rect">
                            <a:avLst/>
                          </a:prstGeom>
                        </pic:spPr>
                      </pic:pic>
                    </a:graphicData>
                  </a:graphic>
                </wp:inline>
              </w:drawing>
            </w:r>
          </w:p>
          <w:p w14:paraId="36F7040B" w14:textId="77777777" w:rsidR="00907FB4" w:rsidRDefault="00907FB4" w:rsidP="00C668C7">
            <w:pPr>
              <w:jc w:val="center"/>
            </w:pPr>
            <w:r w:rsidRPr="003339C4">
              <w:rPr>
                <w:b/>
                <w:sz w:val="18"/>
              </w:rPr>
              <w:t xml:space="preserve">Figura *: </w:t>
            </w:r>
            <w:r>
              <w:rPr>
                <w:b/>
                <w:sz w:val="18"/>
              </w:rPr>
              <w:t>Tela da inserção do ícone</w:t>
            </w:r>
            <w:r>
              <w:rPr>
                <w:noProof/>
                <w:lang w:eastAsia="pt-BR"/>
              </w:rPr>
              <w:t xml:space="preserve"> </w:t>
            </w:r>
          </w:p>
        </w:tc>
      </w:tr>
    </w:tbl>
    <w:p w14:paraId="1798E846" w14:textId="77777777" w:rsidR="00907FB4" w:rsidRDefault="00907FB4" w:rsidP="00907FB4"/>
    <w:p w14:paraId="601389FD" w14:textId="6E6A65AF" w:rsidR="00907FB4" w:rsidRPr="00BC1A1A" w:rsidRDefault="00C668C7" w:rsidP="00907FB4">
      <w:pPr>
        <w:jc w:val="left"/>
        <w:rPr>
          <w:u w:val="single"/>
        </w:rPr>
      </w:pPr>
      <w:r w:rsidRPr="00C668C7">
        <w:t>Para deixar um aplicativo mais atraente, foi inserido um ícone de menu na barra do aplicativo. Chamamos um leading dentro da própria AppBar e colocamos o ícone de botão com um método vazio e chamando a imagem do menu.</w:t>
      </w:r>
    </w:p>
    <w:tbl>
      <w:tblPr>
        <w:tblStyle w:val="Tabelacomgrade"/>
        <w:tblW w:w="0" w:type="auto"/>
        <w:tblLook w:val="04A0" w:firstRow="1" w:lastRow="0" w:firstColumn="1" w:lastColumn="0" w:noHBand="0" w:noVBand="1"/>
      </w:tblPr>
      <w:tblGrid>
        <w:gridCol w:w="6410"/>
        <w:gridCol w:w="3218"/>
      </w:tblGrid>
      <w:tr w:rsidR="00907FB4" w14:paraId="2CF0DA75" w14:textId="77777777" w:rsidTr="00C668C7">
        <w:tc>
          <w:tcPr>
            <w:tcW w:w="4814" w:type="dxa"/>
          </w:tcPr>
          <w:p w14:paraId="68A19077" w14:textId="77777777" w:rsidR="00907FB4" w:rsidRDefault="00907FB4" w:rsidP="00C668C7">
            <w:pPr>
              <w:jc w:val="center"/>
              <w:rPr>
                <w:b/>
                <w:sz w:val="18"/>
              </w:rPr>
            </w:pPr>
            <w:r>
              <w:rPr>
                <w:b/>
                <w:noProof/>
                <w:sz w:val="18"/>
                <w:lang w:eastAsia="pt-BR"/>
              </w:rPr>
              <w:lastRenderedPageBreak/>
              <w:drawing>
                <wp:inline distT="0" distB="0" distL="0" distR="0" wp14:anchorId="270C13D5" wp14:editId="15618CFA">
                  <wp:extent cx="3933333" cy="362857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22">
                            <a:extLst>
                              <a:ext uri="{28A0092B-C50C-407E-A947-70E740481C1C}">
                                <a14:useLocalDpi xmlns:a14="http://schemas.microsoft.com/office/drawing/2010/main" val="0"/>
                              </a:ext>
                            </a:extLst>
                          </a:blip>
                          <a:stretch>
                            <a:fillRect/>
                          </a:stretch>
                        </pic:blipFill>
                        <pic:spPr>
                          <a:xfrm>
                            <a:off x="0" y="0"/>
                            <a:ext cx="3933333" cy="3628571"/>
                          </a:xfrm>
                          <a:prstGeom prst="rect">
                            <a:avLst/>
                          </a:prstGeom>
                        </pic:spPr>
                      </pic:pic>
                    </a:graphicData>
                  </a:graphic>
                </wp:inline>
              </w:drawing>
            </w:r>
          </w:p>
          <w:p w14:paraId="1930121B" w14:textId="77777777" w:rsidR="00907FB4" w:rsidRDefault="00907FB4" w:rsidP="00C668C7">
            <w:pPr>
              <w:jc w:val="center"/>
            </w:pPr>
            <w:r w:rsidRPr="003339C4">
              <w:rPr>
                <w:b/>
                <w:sz w:val="18"/>
              </w:rPr>
              <w:t xml:space="preserve">Figura *: Código </w:t>
            </w:r>
            <w:r>
              <w:rPr>
                <w:b/>
                <w:sz w:val="18"/>
              </w:rPr>
              <w:t>de alteração de cor do ícone menu</w:t>
            </w:r>
          </w:p>
        </w:tc>
        <w:tc>
          <w:tcPr>
            <w:tcW w:w="4814" w:type="dxa"/>
          </w:tcPr>
          <w:p w14:paraId="6433465C" w14:textId="77777777" w:rsidR="00907FB4" w:rsidRDefault="00907FB4" w:rsidP="00C668C7">
            <w:pPr>
              <w:jc w:val="center"/>
              <w:rPr>
                <w:b/>
                <w:sz w:val="18"/>
              </w:rPr>
            </w:pPr>
            <w:r>
              <w:rPr>
                <w:b/>
                <w:noProof/>
                <w:sz w:val="18"/>
                <w:lang w:eastAsia="pt-BR"/>
              </w:rPr>
              <w:drawing>
                <wp:inline distT="0" distB="0" distL="0" distR="0" wp14:anchorId="5A6A07F1" wp14:editId="30BFA070">
                  <wp:extent cx="1674662" cy="362839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8115" cy="3657539"/>
                          </a:xfrm>
                          <a:prstGeom prst="rect">
                            <a:avLst/>
                          </a:prstGeom>
                        </pic:spPr>
                      </pic:pic>
                    </a:graphicData>
                  </a:graphic>
                </wp:inline>
              </w:drawing>
            </w:r>
          </w:p>
          <w:p w14:paraId="1E1F2C3D" w14:textId="77777777" w:rsidR="00907FB4" w:rsidRDefault="00907FB4" w:rsidP="00C668C7">
            <w:pPr>
              <w:jc w:val="center"/>
            </w:pPr>
            <w:r w:rsidRPr="003339C4">
              <w:rPr>
                <w:b/>
                <w:sz w:val="18"/>
              </w:rPr>
              <w:t xml:space="preserve">Figura *: </w:t>
            </w:r>
            <w:r>
              <w:rPr>
                <w:b/>
                <w:sz w:val="18"/>
              </w:rPr>
              <w:t>Tela da alteração de cor do ícone menu</w:t>
            </w:r>
          </w:p>
        </w:tc>
      </w:tr>
    </w:tbl>
    <w:p w14:paraId="2EF97A1F" w14:textId="77777777" w:rsidR="00907FB4" w:rsidRDefault="00907FB4" w:rsidP="00907FB4">
      <w:pPr>
        <w:jc w:val="left"/>
      </w:pPr>
    </w:p>
    <w:p w14:paraId="33CEB2E8" w14:textId="77777777" w:rsidR="00907FB4" w:rsidRDefault="00907FB4" w:rsidP="00907FB4">
      <w:pPr>
        <w:jc w:val="left"/>
      </w:pPr>
      <w:r>
        <w:t>Na figura * mostra-se o código para trocar a cor do ícone se achar necessário. No quesito cor, o Flutter contém várias cores definidas, porém se não achar a ideal, tem a opção de inserir o código “rgb” da cor requerida.</w:t>
      </w:r>
    </w:p>
    <w:p w14:paraId="1BB2383D" w14:textId="77777777" w:rsidR="00907FB4" w:rsidRDefault="00907FB4" w:rsidP="00907FB4">
      <w:pPr>
        <w:jc w:val="left"/>
      </w:pPr>
    </w:p>
    <w:tbl>
      <w:tblPr>
        <w:tblStyle w:val="Tabelacomgrade"/>
        <w:tblW w:w="0" w:type="auto"/>
        <w:tblLook w:val="04A0" w:firstRow="1" w:lastRow="0" w:firstColumn="1" w:lastColumn="0" w:noHBand="0" w:noVBand="1"/>
      </w:tblPr>
      <w:tblGrid>
        <w:gridCol w:w="7086"/>
        <w:gridCol w:w="2542"/>
      </w:tblGrid>
      <w:tr w:rsidR="00907FB4" w14:paraId="5DC21589" w14:textId="77777777" w:rsidTr="00C668C7">
        <w:tc>
          <w:tcPr>
            <w:tcW w:w="4814" w:type="dxa"/>
          </w:tcPr>
          <w:p w14:paraId="1F243A5A" w14:textId="77777777" w:rsidR="00907FB4" w:rsidRDefault="00907FB4" w:rsidP="00C668C7">
            <w:pPr>
              <w:jc w:val="center"/>
              <w:rPr>
                <w:b/>
                <w:sz w:val="18"/>
              </w:rPr>
            </w:pPr>
            <w:r>
              <w:rPr>
                <w:b/>
                <w:noProof/>
                <w:sz w:val="18"/>
                <w:lang w:eastAsia="pt-BR"/>
              </w:rPr>
              <w:drawing>
                <wp:inline distT="0" distB="0" distL="0" distR="0" wp14:anchorId="427AB424" wp14:editId="785D9F8B">
                  <wp:extent cx="4357688" cy="22860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24">
                            <a:extLst>
                              <a:ext uri="{28A0092B-C50C-407E-A947-70E740481C1C}">
                                <a14:useLocalDpi xmlns:a14="http://schemas.microsoft.com/office/drawing/2010/main" val="0"/>
                              </a:ext>
                            </a:extLst>
                          </a:blip>
                          <a:stretch>
                            <a:fillRect/>
                          </a:stretch>
                        </pic:blipFill>
                        <pic:spPr>
                          <a:xfrm>
                            <a:off x="0" y="0"/>
                            <a:ext cx="4373603" cy="2294349"/>
                          </a:xfrm>
                          <a:prstGeom prst="rect">
                            <a:avLst/>
                          </a:prstGeom>
                        </pic:spPr>
                      </pic:pic>
                    </a:graphicData>
                  </a:graphic>
                </wp:inline>
              </w:drawing>
            </w:r>
          </w:p>
          <w:p w14:paraId="4BDF5F65" w14:textId="77777777" w:rsidR="00907FB4" w:rsidRDefault="00907FB4" w:rsidP="00C668C7">
            <w:pPr>
              <w:jc w:val="center"/>
            </w:pPr>
            <w:r w:rsidRPr="003339C4">
              <w:rPr>
                <w:b/>
                <w:sz w:val="18"/>
              </w:rPr>
              <w:t xml:space="preserve">Figura *: Código </w:t>
            </w:r>
            <w:r>
              <w:rPr>
                <w:b/>
                <w:sz w:val="18"/>
              </w:rPr>
              <w:t>de alteração do ícone</w:t>
            </w:r>
          </w:p>
        </w:tc>
        <w:tc>
          <w:tcPr>
            <w:tcW w:w="4814" w:type="dxa"/>
          </w:tcPr>
          <w:p w14:paraId="535B7138" w14:textId="77777777" w:rsidR="00907FB4" w:rsidRDefault="00907FB4" w:rsidP="00C668C7">
            <w:pPr>
              <w:jc w:val="center"/>
              <w:rPr>
                <w:b/>
                <w:sz w:val="18"/>
              </w:rPr>
            </w:pPr>
            <w:r>
              <w:rPr>
                <w:b/>
                <w:noProof/>
                <w:sz w:val="18"/>
                <w:lang w:eastAsia="pt-BR"/>
              </w:rPr>
              <w:drawing>
                <wp:inline distT="0" distB="0" distL="0" distR="0" wp14:anchorId="3ABE88DD" wp14:editId="3A955962">
                  <wp:extent cx="1178515" cy="2553419"/>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9870" cy="2578022"/>
                          </a:xfrm>
                          <a:prstGeom prst="rect">
                            <a:avLst/>
                          </a:prstGeom>
                        </pic:spPr>
                      </pic:pic>
                    </a:graphicData>
                  </a:graphic>
                </wp:inline>
              </w:drawing>
            </w:r>
          </w:p>
          <w:p w14:paraId="76134EC7" w14:textId="77777777" w:rsidR="00907FB4" w:rsidRDefault="00907FB4" w:rsidP="00C668C7">
            <w:pPr>
              <w:jc w:val="center"/>
            </w:pPr>
            <w:r w:rsidRPr="003339C4">
              <w:rPr>
                <w:b/>
                <w:sz w:val="18"/>
              </w:rPr>
              <w:lastRenderedPageBreak/>
              <w:t xml:space="preserve">Figura *: </w:t>
            </w:r>
            <w:r>
              <w:rPr>
                <w:b/>
                <w:sz w:val="18"/>
              </w:rPr>
              <w:t>Tela da alteração do ícone</w:t>
            </w:r>
          </w:p>
        </w:tc>
      </w:tr>
    </w:tbl>
    <w:p w14:paraId="79C122AD" w14:textId="77777777" w:rsidR="00907FB4" w:rsidRDefault="00907FB4" w:rsidP="00907FB4">
      <w:pPr>
        <w:jc w:val="left"/>
      </w:pPr>
    </w:p>
    <w:p w14:paraId="015C34FF" w14:textId="77777777" w:rsidR="00907FB4" w:rsidRDefault="00907FB4" w:rsidP="00907FB4">
      <w:pPr>
        <w:jc w:val="left"/>
      </w:pPr>
      <w:r>
        <w:t>Na figura é exibida algumas das opções de ícones que começam com a letra s. No próprio site da ferramenta há todas as imagens dos ícones e seus nomes para poder solicitar.</w:t>
      </w:r>
    </w:p>
    <w:p w14:paraId="4969CEB6" w14:textId="77777777" w:rsidR="00907FB4" w:rsidRDefault="00907FB4" w:rsidP="00907FB4"/>
    <w:tbl>
      <w:tblPr>
        <w:tblStyle w:val="Tabelacomgrade"/>
        <w:tblW w:w="0" w:type="auto"/>
        <w:tblLook w:val="04A0" w:firstRow="1" w:lastRow="0" w:firstColumn="1" w:lastColumn="0" w:noHBand="0" w:noVBand="1"/>
      </w:tblPr>
      <w:tblGrid>
        <w:gridCol w:w="6558"/>
        <w:gridCol w:w="3070"/>
      </w:tblGrid>
      <w:tr w:rsidR="00907FB4" w14:paraId="14BDEBE9" w14:textId="77777777" w:rsidTr="00C668C7">
        <w:tc>
          <w:tcPr>
            <w:tcW w:w="4814" w:type="dxa"/>
          </w:tcPr>
          <w:p w14:paraId="7B2BFF2C" w14:textId="77777777" w:rsidR="00907FB4" w:rsidRDefault="00907FB4" w:rsidP="00C668C7">
            <w:pPr>
              <w:jc w:val="center"/>
              <w:rPr>
                <w:b/>
                <w:sz w:val="18"/>
              </w:rPr>
            </w:pPr>
            <w:r>
              <w:rPr>
                <w:b/>
                <w:noProof/>
                <w:sz w:val="18"/>
                <w:lang w:eastAsia="pt-BR"/>
              </w:rPr>
              <w:drawing>
                <wp:inline distT="0" distB="0" distL="0" distR="0" wp14:anchorId="0E92C8F1" wp14:editId="30336BD7">
                  <wp:extent cx="4027471" cy="2907102"/>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26">
                            <a:extLst>
                              <a:ext uri="{28A0092B-C50C-407E-A947-70E740481C1C}">
                                <a14:useLocalDpi xmlns:a14="http://schemas.microsoft.com/office/drawing/2010/main" val="0"/>
                              </a:ext>
                            </a:extLst>
                          </a:blip>
                          <a:stretch>
                            <a:fillRect/>
                          </a:stretch>
                        </pic:blipFill>
                        <pic:spPr>
                          <a:xfrm>
                            <a:off x="0" y="0"/>
                            <a:ext cx="4068195" cy="2936497"/>
                          </a:xfrm>
                          <a:prstGeom prst="rect">
                            <a:avLst/>
                          </a:prstGeom>
                        </pic:spPr>
                      </pic:pic>
                    </a:graphicData>
                  </a:graphic>
                </wp:inline>
              </w:drawing>
            </w:r>
          </w:p>
          <w:p w14:paraId="61E9253B" w14:textId="77777777" w:rsidR="00907FB4" w:rsidRDefault="00907FB4" w:rsidP="00C668C7">
            <w:pPr>
              <w:jc w:val="center"/>
            </w:pPr>
            <w:r w:rsidRPr="003339C4">
              <w:rPr>
                <w:b/>
                <w:sz w:val="18"/>
              </w:rPr>
              <w:t xml:space="preserve">Figura *: Código </w:t>
            </w:r>
            <w:r>
              <w:rPr>
                <w:b/>
                <w:sz w:val="18"/>
              </w:rPr>
              <w:t>da chamada de função de campo de texto</w:t>
            </w:r>
          </w:p>
        </w:tc>
        <w:tc>
          <w:tcPr>
            <w:tcW w:w="4814" w:type="dxa"/>
          </w:tcPr>
          <w:p w14:paraId="48463827" w14:textId="77777777" w:rsidR="00907FB4" w:rsidRDefault="00907FB4" w:rsidP="00C668C7">
            <w:pPr>
              <w:jc w:val="center"/>
              <w:rPr>
                <w:b/>
                <w:sz w:val="18"/>
              </w:rPr>
            </w:pPr>
            <w:r>
              <w:rPr>
                <w:b/>
                <w:noProof/>
                <w:sz w:val="18"/>
                <w:lang w:eastAsia="pt-BR"/>
              </w:rPr>
              <w:drawing>
                <wp:inline distT="0" distB="0" distL="0" distR="0" wp14:anchorId="3FBCE9FA" wp14:editId="4D68F19D">
                  <wp:extent cx="1340401" cy="29041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7488" cy="2941191"/>
                          </a:xfrm>
                          <a:prstGeom prst="rect">
                            <a:avLst/>
                          </a:prstGeom>
                        </pic:spPr>
                      </pic:pic>
                    </a:graphicData>
                  </a:graphic>
                </wp:inline>
              </w:drawing>
            </w:r>
          </w:p>
          <w:p w14:paraId="48E50357" w14:textId="77777777" w:rsidR="00907FB4" w:rsidRDefault="00907FB4" w:rsidP="00C668C7">
            <w:pPr>
              <w:jc w:val="center"/>
            </w:pPr>
            <w:r w:rsidRPr="003339C4">
              <w:rPr>
                <w:b/>
                <w:sz w:val="18"/>
              </w:rPr>
              <w:t xml:space="preserve">Figura *: </w:t>
            </w:r>
            <w:r>
              <w:rPr>
                <w:b/>
                <w:sz w:val="18"/>
              </w:rPr>
              <w:t>Tela da inserção do campo de texto</w:t>
            </w:r>
          </w:p>
        </w:tc>
      </w:tr>
    </w:tbl>
    <w:p w14:paraId="5510122D" w14:textId="77777777" w:rsidR="00907FB4" w:rsidRDefault="00907FB4" w:rsidP="00907FB4"/>
    <w:p w14:paraId="64961B97" w14:textId="77777777" w:rsidR="00907FB4" w:rsidRDefault="00907FB4" w:rsidP="00907FB4">
      <w:r>
        <w:t xml:space="preserve">Para inserir uma caixa de texto, foi chamado uma função com o parâmetro do tipo texto e que retorna um </w:t>
      </w:r>
      <w:r>
        <w:rPr>
          <w:i/>
        </w:rPr>
        <w:t>Widget</w:t>
      </w:r>
      <w:r>
        <w:t xml:space="preserve"> </w:t>
      </w:r>
      <w:r w:rsidRPr="00A30BB4">
        <w:rPr>
          <w:i/>
        </w:rPr>
        <w:t>TextField</w:t>
      </w:r>
      <w:r>
        <w:t xml:space="preserve"> que é o que foi mostrado na figura ao lado. </w:t>
      </w:r>
    </w:p>
    <w:p w14:paraId="6DAD687D" w14:textId="77777777" w:rsidR="00907FB4" w:rsidRPr="00A30BB4" w:rsidRDefault="00907FB4" w:rsidP="00907FB4"/>
    <w:p w14:paraId="308E6E2F" w14:textId="77777777" w:rsidR="00907FB4" w:rsidRDefault="00907FB4" w:rsidP="00907FB4">
      <w:pPr>
        <w:jc w:val="center"/>
      </w:pPr>
      <w:r>
        <w:rPr>
          <w:noProof/>
          <w:lang w:eastAsia="pt-BR"/>
        </w:rPr>
        <w:drawing>
          <wp:inline distT="0" distB="0" distL="0" distR="0" wp14:anchorId="4E09ED0D" wp14:editId="6DD7DD78">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2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6325D4C4" w14:textId="77777777" w:rsidR="00907FB4" w:rsidRDefault="00907FB4" w:rsidP="00907FB4">
      <w:pPr>
        <w:jc w:val="center"/>
        <w:rPr>
          <w:b/>
        </w:rPr>
      </w:pPr>
      <w:r w:rsidRPr="00125EEB">
        <w:rPr>
          <w:b/>
        </w:rPr>
        <w:t xml:space="preserve">Figura *: Código </w:t>
      </w:r>
      <w:r>
        <w:rPr>
          <w:b/>
        </w:rPr>
        <w:t>da função para inserir campo de texto</w:t>
      </w:r>
    </w:p>
    <w:p w14:paraId="3D605F49" w14:textId="77777777" w:rsidR="00907FB4" w:rsidRPr="009A5534" w:rsidRDefault="00907FB4" w:rsidP="00907FB4">
      <w:pPr>
        <w:jc w:val="left"/>
      </w:pPr>
      <w:r>
        <w:lastRenderedPageBreak/>
        <w:t xml:space="preserve">Na função </w:t>
      </w:r>
      <w:r w:rsidRPr="00434F5B">
        <w:rPr>
          <w:b/>
        </w:rPr>
        <w:t>retornaTextField</w:t>
      </w:r>
      <w:r>
        <w:t xml:space="preserve"> é rotornado um </w:t>
      </w:r>
      <w:r>
        <w:rPr>
          <w:i/>
        </w:rPr>
        <w:t>Widget</w:t>
      </w:r>
      <w:r w:rsidRPr="00F45CAE">
        <w:rPr>
          <w:i/>
        </w:rPr>
        <w:t xml:space="preserve"> TextField</w:t>
      </w:r>
      <w:r>
        <w:t xml:space="preserve">. Dentro desse </w:t>
      </w:r>
      <w:r>
        <w:rPr>
          <w:i/>
        </w:rPr>
        <w:t>Widget</w:t>
      </w:r>
      <w:r>
        <w:t xml:space="preserve"> é inserido uma decoração de dica de texto, com finalidade de auxiliar o usuário a saber o que inserir no campo.</w:t>
      </w:r>
    </w:p>
    <w:p w14:paraId="35344591" w14:textId="77777777" w:rsidR="00907FB4" w:rsidRDefault="00907FB4" w:rsidP="00907FB4">
      <w:pPr>
        <w:jc w:val="center"/>
        <w:rPr>
          <w:b/>
        </w:rPr>
      </w:pPr>
    </w:p>
    <w:tbl>
      <w:tblPr>
        <w:tblStyle w:val="Tabelacomgrade"/>
        <w:tblW w:w="0" w:type="auto"/>
        <w:tblLook w:val="04A0" w:firstRow="1" w:lastRow="0" w:firstColumn="1" w:lastColumn="0" w:noHBand="0" w:noVBand="1"/>
      </w:tblPr>
      <w:tblGrid>
        <w:gridCol w:w="7116"/>
        <w:gridCol w:w="2512"/>
      </w:tblGrid>
      <w:tr w:rsidR="00907FB4" w14:paraId="0E93F4FC" w14:textId="77777777" w:rsidTr="00C668C7">
        <w:tc>
          <w:tcPr>
            <w:tcW w:w="4814" w:type="dxa"/>
          </w:tcPr>
          <w:p w14:paraId="315DA18B" w14:textId="77777777" w:rsidR="00907FB4" w:rsidRDefault="00907FB4" w:rsidP="00C668C7">
            <w:pPr>
              <w:jc w:val="center"/>
              <w:rPr>
                <w:b/>
                <w:sz w:val="18"/>
              </w:rPr>
            </w:pPr>
            <w:r>
              <w:rPr>
                <w:b/>
                <w:noProof/>
                <w:sz w:val="18"/>
                <w:lang w:eastAsia="pt-BR"/>
              </w:rPr>
              <w:drawing>
                <wp:inline distT="0" distB="0" distL="0" distR="0" wp14:anchorId="0D5824F4" wp14:editId="098E6EE6">
                  <wp:extent cx="4380952" cy="2590476"/>
                  <wp:effectExtent l="0" t="0" r="63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29">
                            <a:extLst>
                              <a:ext uri="{28A0092B-C50C-407E-A947-70E740481C1C}">
                                <a14:useLocalDpi xmlns:a14="http://schemas.microsoft.com/office/drawing/2010/main" val="0"/>
                              </a:ext>
                            </a:extLst>
                          </a:blip>
                          <a:stretch>
                            <a:fillRect/>
                          </a:stretch>
                        </pic:blipFill>
                        <pic:spPr>
                          <a:xfrm>
                            <a:off x="0" y="0"/>
                            <a:ext cx="4380952" cy="2590476"/>
                          </a:xfrm>
                          <a:prstGeom prst="rect">
                            <a:avLst/>
                          </a:prstGeom>
                        </pic:spPr>
                      </pic:pic>
                    </a:graphicData>
                  </a:graphic>
                </wp:inline>
              </w:drawing>
            </w:r>
          </w:p>
          <w:p w14:paraId="700B317A" w14:textId="77777777" w:rsidR="00907FB4" w:rsidRDefault="00907FB4" w:rsidP="00C668C7">
            <w:pPr>
              <w:jc w:val="center"/>
            </w:pPr>
            <w:r w:rsidRPr="003339C4">
              <w:rPr>
                <w:b/>
                <w:sz w:val="18"/>
              </w:rPr>
              <w:t xml:space="preserve">Figura *: Código </w:t>
            </w:r>
            <w:r>
              <w:rPr>
                <w:b/>
                <w:sz w:val="18"/>
              </w:rPr>
              <w:t>da inserção do botão flutuante</w:t>
            </w:r>
          </w:p>
        </w:tc>
        <w:tc>
          <w:tcPr>
            <w:tcW w:w="4814" w:type="dxa"/>
          </w:tcPr>
          <w:p w14:paraId="7876094E" w14:textId="77777777" w:rsidR="00907FB4" w:rsidRDefault="00907FB4" w:rsidP="00C668C7">
            <w:pPr>
              <w:jc w:val="center"/>
              <w:rPr>
                <w:b/>
                <w:sz w:val="18"/>
              </w:rPr>
            </w:pPr>
            <w:r>
              <w:rPr>
                <w:b/>
                <w:noProof/>
                <w:sz w:val="18"/>
                <w:lang w:eastAsia="pt-BR"/>
              </w:rPr>
              <w:drawing>
                <wp:inline distT="0" distB="0" distL="0" distR="0" wp14:anchorId="38412142" wp14:editId="35A5A131">
                  <wp:extent cx="1391720" cy="30153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99191" cy="3031543"/>
                          </a:xfrm>
                          <a:prstGeom prst="rect">
                            <a:avLst/>
                          </a:prstGeom>
                        </pic:spPr>
                      </pic:pic>
                    </a:graphicData>
                  </a:graphic>
                </wp:inline>
              </w:drawing>
            </w:r>
          </w:p>
          <w:p w14:paraId="634FFC6E" w14:textId="77777777" w:rsidR="00907FB4" w:rsidRDefault="00907FB4" w:rsidP="00C668C7">
            <w:pPr>
              <w:jc w:val="center"/>
            </w:pPr>
            <w:r w:rsidRPr="003339C4">
              <w:rPr>
                <w:b/>
                <w:sz w:val="18"/>
              </w:rPr>
              <w:t xml:space="preserve">Figura *: </w:t>
            </w:r>
            <w:r>
              <w:rPr>
                <w:b/>
                <w:sz w:val="18"/>
              </w:rPr>
              <w:t>Tela da inserção do botão flutuante</w:t>
            </w:r>
          </w:p>
        </w:tc>
      </w:tr>
    </w:tbl>
    <w:p w14:paraId="5D2A2609" w14:textId="77777777" w:rsidR="00907FB4" w:rsidRDefault="00907FB4" w:rsidP="00907FB4">
      <w:pPr>
        <w:jc w:val="left"/>
        <w:rPr>
          <w:sz w:val="36"/>
        </w:rPr>
      </w:pPr>
    </w:p>
    <w:p w14:paraId="350213D7" w14:textId="77777777" w:rsidR="00907FB4" w:rsidRPr="007B61CE" w:rsidRDefault="00907FB4" w:rsidP="00907FB4">
      <w:pPr>
        <w:jc w:val="left"/>
      </w:pPr>
      <w:r w:rsidRPr="007B61CE">
        <w:t xml:space="preserve">Com o intuito de deixar um botão padronizado na tela, foi criado um botão </w:t>
      </w:r>
      <w:r>
        <w:t>flutuante</w:t>
      </w:r>
      <w:r w:rsidRPr="007B61CE">
        <w:t xml:space="preserve"> que independentemente do tamanho da tela e de informações</w:t>
      </w:r>
      <w:r>
        <w:t xml:space="preserve"> que</w:t>
      </w:r>
      <w:r w:rsidRPr="007B61CE">
        <w:t xml:space="preserve"> nela</w:t>
      </w:r>
      <w:r>
        <w:t xml:space="preserve"> contém ele sempre ficará fixo. O botão poderá ficar no lado direito, esquerdo ou centro, com qualquer ícone de qualquer cor. </w:t>
      </w:r>
    </w:p>
    <w:tbl>
      <w:tblPr>
        <w:tblStyle w:val="Tabelacomgrade"/>
        <w:tblW w:w="0" w:type="auto"/>
        <w:tblLook w:val="04A0" w:firstRow="1" w:lastRow="0" w:firstColumn="1" w:lastColumn="0" w:noHBand="0" w:noVBand="1"/>
      </w:tblPr>
      <w:tblGrid>
        <w:gridCol w:w="6315"/>
        <w:gridCol w:w="3313"/>
      </w:tblGrid>
      <w:tr w:rsidR="00907FB4" w14:paraId="79F2A246" w14:textId="77777777" w:rsidTr="00C668C7">
        <w:tc>
          <w:tcPr>
            <w:tcW w:w="4814" w:type="dxa"/>
          </w:tcPr>
          <w:p w14:paraId="2BC00084" w14:textId="77777777" w:rsidR="00907FB4" w:rsidRDefault="00907FB4" w:rsidP="00C668C7">
            <w:pPr>
              <w:jc w:val="center"/>
              <w:rPr>
                <w:b/>
                <w:sz w:val="18"/>
              </w:rPr>
            </w:pPr>
            <w:r>
              <w:rPr>
                <w:b/>
                <w:noProof/>
                <w:sz w:val="18"/>
                <w:lang w:eastAsia="pt-BR"/>
              </w:rPr>
              <w:lastRenderedPageBreak/>
              <w:drawing>
                <wp:inline distT="0" distB="0" distL="0" distR="0" wp14:anchorId="2E25A1D4" wp14:editId="74BE115D">
                  <wp:extent cx="3873261" cy="3706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31">
                            <a:extLst>
                              <a:ext uri="{28A0092B-C50C-407E-A947-70E740481C1C}">
                                <a14:useLocalDpi xmlns:a14="http://schemas.microsoft.com/office/drawing/2010/main" val="0"/>
                              </a:ext>
                            </a:extLst>
                          </a:blip>
                          <a:stretch>
                            <a:fillRect/>
                          </a:stretch>
                        </pic:blipFill>
                        <pic:spPr>
                          <a:xfrm>
                            <a:off x="0" y="0"/>
                            <a:ext cx="3880143" cy="3712896"/>
                          </a:xfrm>
                          <a:prstGeom prst="rect">
                            <a:avLst/>
                          </a:prstGeom>
                        </pic:spPr>
                      </pic:pic>
                    </a:graphicData>
                  </a:graphic>
                </wp:inline>
              </w:drawing>
            </w:r>
          </w:p>
          <w:p w14:paraId="7FE08085" w14:textId="77777777" w:rsidR="00907FB4" w:rsidRDefault="00907FB4" w:rsidP="00C668C7">
            <w:pPr>
              <w:jc w:val="center"/>
            </w:pPr>
            <w:r w:rsidRPr="003339C4">
              <w:rPr>
                <w:b/>
                <w:sz w:val="18"/>
              </w:rPr>
              <w:t xml:space="preserve">Figura *: Código </w:t>
            </w:r>
            <w:r>
              <w:rPr>
                <w:b/>
                <w:sz w:val="18"/>
              </w:rPr>
              <w:t>da inserção da barra inferior de navegação</w:t>
            </w:r>
          </w:p>
        </w:tc>
        <w:tc>
          <w:tcPr>
            <w:tcW w:w="4814" w:type="dxa"/>
          </w:tcPr>
          <w:p w14:paraId="62AF73D6" w14:textId="77777777" w:rsidR="00907FB4" w:rsidRDefault="00907FB4" w:rsidP="00C668C7">
            <w:pPr>
              <w:jc w:val="center"/>
              <w:rPr>
                <w:b/>
                <w:sz w:val="18"/>
              </w:rPr>
            </w:pPr>
            <w:r>
              <w:rPr>
                <w:b/>
                <w:noProof/>
                <w:sz w:val="18"/>
                <w:lang w:eastAsia="pt-BR"/>
              </w:rPr>
              <w:drawing>
                <wp:inline distT="0" distB="0" distL="0" distR="0" wp14:anchorId="3AAD0456" wp14:editId="1A8C3248">
                  <wp:extent cx="1497032" cy="3243532"/>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896" cy="3295238"/>
                          </a:xfrm>
                          <a:prstGeom prst="rect">
                            <a:avLst/>
                          </a:prstGeom>
                        </pic:spPr>
                      </pic:pic>
                    </a:graphicData>
                  </a:graphic>
                </wp:inline>
              </w:drawing>
            </w:r>
          </w:p>
          <w:p w14:paraId="7FFBCCF4" w14:textId="77777777" w:rsidR="00907FB4" w:rsidRDefault="00907FB4" w:rsidP="00C668C7">
            <w:pPr>
              <w:jc w:val="center"/>
            </w:pPr>
            <w:r w:rsidRPr="003339C4">
              <w:rPr>
                <w:b/>
                <w:sz w:val="18"/>
              </w:rPr>
              <w:t xml:space="preserve">Figura *: </w:t>
            </w:r>
            <w:r>
              <w:rPr>
                <w:b/>
                <w:sz w:val="18"/>
              </w:rPr>
              <w:t>Tela da inserção da barra inferior de navegação</w:t>
            </w:r>
          </w:p>
        </w:tc>
      </w:tr>
    </w:tbl>
    <w:p w14:paraId="6C485E86" w14:textId="77777777" w:rsidR="00907FB4" w:rsidRDefault="00907FB4" w:rsidP="00907FB4">
      <w:pPr>
        <w:jc w:val="left"/>
        <w:rPr>
          <w:sz w:val="36"/>
        </w:rPr>
      </w:pPr>
    </w:p>
    <w:p w14:paraId="2F5F27B4" w14:textId="77777777" w:rsidR="00907FB4" w:rsidRPr="00BC079A" w:rsidRDefault="00907FB4" w:rsidP="00907FB4">
      <w:pPr>
        <w:jc w:val="left"/>
      </w:pPr>
      <w:r w:rsidRPr="00BC079A">
        <w:t>Para deixar o aplicativo de exibição mais elegante, foi inserido</w:t>
      </w:r>
      <w:r>
        <w:t xml:space="preserve"> como mostra na figura *</w:t>
      </w:r>
      <w:r w:rsidRPr="00BC079A">
        <w:t xml:space="preserve"> uma barra de navegação inferior, nela poderá também existir ícones e funcionalidades, porém com a inserção dessa barra o botão acabou subindo e ficando um pouco </w:t>
      </w:r>
      <w:r>
        <w:t>deslocado</w:t>
      </w:r>
      <w:r w:rsidRPr="00BC079A">
        <w:t xml:space="preserve">, porém isso </w:t>
      </w:r>
      <w:r>
        <w:t xml:space="preserve">tem resolução e </w:t>
      </w:r>
      <w:r w:rsidRPr="00BC079A">
        <w:t xml:space="preserve">será </w:t>
      </w:r>
      <w:r>
        <w:t>exibido na próxima imagem.</w:t>
      </w:r>
    </w:p>
    <w:tbl>
      <w:tblPr>
        <w:tblStyle w:val="Tabelacomgrade"/>
        <w:tblW w:w="0" w:type="auto"/>
        <w:tblLook w:val="04A0" w:firstRow="1" w:lastRow="0" w:firstColumn="1" w:lastColumn="0" w:noHBand="0" w:noVBand="1"/>
      </w:tblPr>
      <w:tblGrid>
        <w:gridCol w:w="6336"/>
        <w:gridCol w:w="3292"/>
      </w:tblGrid>
      <w:tr w:rsidR="00907FB4" w14:paraId="0C4A337C" w14:textId="77777777" w:rsidTr="00C668C7">
        <w:tc>
          <w:tcPr>
            <w:tcW w:w="4814" w:type="dxa"/>
          </w:tcPr>
          <w:p w14:paraId="7082E2F4" w14:textId="77777777" w:rsidR="00907FB4" w:rsidRDefault="00907FB4" w:rsidP="00C668C7">
            <w:pPr>
              <w:jc w:val="center"/>
              <w:rPr>
                <w:b/>
                <w:sz w:val="18"/>
              </w:rPr>
            </w:pPr>
            <w:r>
              <w:rPr>
                <w:b/>
                <w:noProof/>
                <w:sz w:val="18"/>
                <w:lang w:eastAsia="pt-BR"/>
              </w:rPr>
              <w:lastRenderedPageBreak/>
              <w:drawing>
                <wp:inline distT="0" distB="0" distL="0" distR="0" wp14:anchorId="0F71C23C" wp14:editId="1A35359E">
                  <wp:extent cx="3884579" cy="2355011"/>
                  <wp:effectExtent l="0" t="0" r="190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33">
                            <a:extLst>
                              <a:ext uri="{28A0092B-C50C-407E-A947-70E740481C1C}">
                                <a14:useLocalDpi xmlns:a14="http://schemas.microsoft.com/office/drawing/2010/main" val="0"/>
                              </a:ext>
                            </a:extLst>
                          </a:blip>
                          <a:stretch>
                            <a:fillRect/>
                          </a:stretch>
                        </pic:blipFill>
                        <pic:spPr>
                          <a:xfrm>
                            <a:off x="0" y="0"/>
                            <a:ext cx="3890540" cy="2358625"/>
                          </a:xfrm>
                          <a:prstGeom prst="rect">
                            <a:avLst/>
                          </a:prstGeom>
                        </pic:spPr>
                      </pic:pic>
                    </a:graphicData>
                  </a:graphic>
                </wp:inline>
              </w:drawing>
            </w:r>
          </w:p>
          <w:p w14:paraId="68499E2E" w14:textId="77777777" w:rsidR="00907FB4" w:rsidRDefault="00907FB4" w:rsidP="00C668C7">
            <w:pPr>
              <w:jc w:val="center"/>
            </w:pPr>
            <w:r w:rsidRPr="003339C4">
              <w:rPr>
                <w:b/>
                <w:sz w:val="18"/>
              </w:rPr>
              <w:t xml:space="preserve">Figura *: Código </w:t>
            </w:r>
            <w:r>
              <w:rPr>
                <w:b/>
                <w:sz w:val="18"/>
              </w:rPr>
              <w:t>da ancoragem do botão com a barra de navegação</w:t>
            </w:r>
          </w:p>
        </w:tc>
        <w:tc>
          <w:tcPr>
            <w:tcW w:w="4814" w:type="dxa"/>
          </w:tcPr>
          <w:p w14:paraId="6B462825" w14:textId="77777777" w:rsidR="00907FB4" w:rsidRDefault="00907FB4" w:rsidP="00C668C7">
            <w:pPr>
              <w:jc w:val="center"/>
              <w:rPr>
                <w:b/>
                <w:sz w:val="18"/>
              </w:rPr>
            </w:pPr>
            <w:r>
              <w:rPr>
                <w:b/>
                <w:noProof/>
                <w:sz w:val="18"/>
                <w:lang w:eastAsia="pt-BR"/>
              </w:rPr>
              <w:drawing>
                <wp:inline distT="0" distB="0" distL="0" distR="0" wp14:anchorId="06569C42" wp14:editId="43B549BF">
                  <wp:extent cx="1360552" cy="2947829"/>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0156" cy="2968637"/>
                          </a:xfrm>
                          <a:prstGeom prst="rect">
                            <a:avLst/>
                          </a:prstGeom>
                        </pic:spPr>
                      </pic:pic>
                    </a:graphicData>
                  </a:graphic>
                </wp:inline>
              </w:drawing>
            </w:r>
          </w:p>
          <w:p w14:paraId="7D7F00AF" w14:textId="77777777" w:rsidR="00907FB4" w:rsidRDefault="00907FB4" w:rsidP="00C668C7">
            <w:pPr>
              <w:jc w:val="center"/>
            </w:pPr>
            <w:r w:rsidRPr="003339C4">
              <w:rPr>
                <w:b/>
                <w:sz w:val="18"/>
              </w:rPr>
              <w:t xml:space="preserve">Figura *: </w:t>
            </w:r>
            <w:r>
              <w:rPr>
                <w:b/>
                <w:sz w:val="18"/>
              </w:rPr>
              <w:t>Tela da ancoragem do botão com a barra de navegação</w:t>
            </w:r>
          </w:p>
        </w:tc>
      </w:tr>
    </w:tbl>
    <w:p w14:paraId="15A5E3E8" w14:textId="77777777" w:rsidR="00907FB4" w:rsidRDefault="00907FB4" w:rsidP="00907FB4">
      <w:pPr>
        <w:jc w:val="center"/>
        <w:rPr>
          <w:sz w:val="36"/>
        </w:rPr>
      </w:pPr>
    </w:p>
    <w:p w14:paraId="1824F62D" w14:textId="77777777" w:rsidR="00907FB4" w:rsidRDefault="00907FB4" w:rsidP="00907FB4">
      <w:pPr>
        <w:jc w:val="left"/>
      </w:pPr>
      <w:r w:rsidRPr="00D27A5D">
        <w:t xml:space="preserve">Para finalizar o aplicativo de exibição, foi resolvido o problema da barra inferior com o botão flutuante fazendo a chamada do </w:t>
      </w:r>
      <w:r w:rsidRPr="00434F5B">
        <w:rPr>
          <w:i/>
        </w:rPr>
        <w:t>FloatingActionByttonLocation</w:t>
      </w:r>
      <w:r w:rsidRPr="00D27A5D">
        <w:t xml:space="preserve"> e chamando o </w:t>
      </w:r>
      <w:r w:rsidRPr="00434F5B">
        <w:rPr>
          <w:b/>
        </w:rPr>
        <w:t>centerDocked</w:t>
      </w:r>
      <w:r w:rsidRPr="00D27A5D">
        <w:t xml:space="preserve"> para </w:t>
      </w:r>
      <w:r>
        <w:t>se</w:t>
      </w:r>
      <w:r w:rsidRPr="00D27A5D">
        <w:t xml:space="preserve"> misturar com a barra inferior.</w:t>
      </w:r>
    </w:p>
    <w:p w14:paraId="5D04ED58" w14:textId="1979ECD7" w:rsidR="00907FB4" w:rsidRDefault="00907FB4" w:rsidP="00907FB4">
      <w:pPr>
        <w:jc w:val="left"/>
      </w:pPr>
      <w:r>
        <w:t xml:space="preserve">O desenvolvimento dessa simples tela foi </w:t>
      </w:r>
      <w:r w:rsidR="00C51938">
        <w:t>feito</w:t>
      </w:r>
      <w:r>
        <w:t xml:space="preserve"> em 5 minutos e 49 segundos. Percebe-se a alta velocidade de desenvolvimento da ferramenta Flutter para uma tela simples de inserção de dados. Acredita-se que com pouco aprendizado qualquer pessoa que tem o mínimo de conceito poderá fazer o aplicativo sem nenhum problema.</w:t>
      </w:r>
    </w:p>
    <w:p w14:paraId="32642415" w14:textId="77777777" w:rsidR="00907FB4" w:rsidRPr="00844600" w:rsidRDefault="00907FB4" w:rsidP="00844600"/>
    <w:p w14:paraId="0495FE67" w14:textId="77777777" w:rsidR="00BB6784" w:rsidRDefault="00BB6784" w:rsidP="00BB6784"/>
    <w:p w14:paraId="094D6500" w14:textId="77777777" w:rsidR="00BB6784" w:rsidRDefault="00BB6784" w:rsidP="00BB6784"/>
    <w:p w14:paraId="79287196" w14:textId="77777777" w:rsidR="00BB6784" w:rsidRPr="00BB6784" w:rsidRDefault="00BB6784" w:rsidP="00BB6784"/>
    <w:p w14:paraId="6E9959E1" w14:textId="77777777" w:rsidR="00C668C7" w:rsidRDefault="00C668C7" w:rsidP="00C668C7">
      <w:pPr>
        <w:pStyle w:val="Ttulo1"/>
      </w:pPr>
      <w:r w:rsidRPr="00C668C7">
        <w:lastRenderedPageBreak/>
        <w:t>CONCEITOS E TECNOLOGIAS COMPLEMENTARES UTILIZADAS NO TRABALHO</w:t>
      </w:r>
    </w:p>
    <w:p w14:paraId="552CD3C7" w14:textId="77777777" w:rsidR="00C668C7" w:rsidRDefault="00C668C7" w:rsidP="00C668C7">
      <w:r>
        <w:t>Nessa sessão será explanada sobre as tecnologias que foram utilizadas para desenvolver esse trabalho por completo.</w:t>
      </w:r>
    </w:p>
    <w:p w14:paraId="33C54D70" w14:textId="77777777" w:rsidR="00C668C7" w:rsidRDefault="00C668C7" w:rsidP="00C668C7">
      <w:r>
        <w:t>A principal tecnologia estudada é o Flutter, que contém a linguagem de programação Dart, pois trata-se de uma linguagem de compilação eficaz. Firebase terá como responsabilidade ser o banco de dados do aplicativo, pois é um banco em nuvem que promete ser rápido. Por fim, para entendimento melhor da aplicação, será utilizado a linguagem UML feita no programa Astah Community.</w:t>
      </w:r>
    </w:p>
    <w:p w14:paraId="1CBFFD53" w14:textId="33389ADA" w:rsidR="00F4495C" w:rsidRDefault="00C668C7" w:rsidP="00C668C7">
      <w:pPr>
        <w:rPr>
          <w:b/>
          <w:color w:val="FF0000"/>
        </w:rPr>
      </w:pPr>
      <w:r>
        <w:t>Para a compreensão mais aprofundada das tecnologias citadas anteriormente, será explicada detalhadamente cada uma abaixo:</w:t>
      </w:r>
    </w:p>
    <w:p w14:paraId="023A671C" w14:textId="77777777" w:rsidR="00F4495C" w:rsidRDefault="00F4495C" w:rsidP="00F4495C">
      <w:pPr>
        <w:pStyle w:val="Ttulo2"/>
      </w:pPr>
      <w:r>
        <w:t>UML</w:t>
      </w:r>
    </w:p>
    <w:p w14:paraId="15924B68" w14:textId="77777777" w:rsidR="00F4495C" w:rsidRDefault="00F4495C" w:rsidP="00F4495C"/>
    <w:p w14:paraId="28638B09" w14:textId="77777777"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0DD98FDF" w14:textId="77777777" w:rsidR="00F4495C" w:rsidRDefault="00F4495C" w:rsidP="00F4495C"/>
    <w:p w14:paraId="6E7108F1" w14:textId="77777777" w:rsidR="00F4495C" w:rsidRDefault="00F4495C" w:rsidP="00F4495C">
      <w:pPr>
        <w:pStyle w:val="Ttulo2"/>
      </w:pPr>
      <w:r>
        <w:t>ASTAH COMMUNITY</w:t>
      </w:r>
    </w:p>
    <w:p w14:paraId="017108D4" w14:textId="77777777" w:rsidR="00F4495C" w:rsidRDefault="00F4495C" w:rsidP="00F4495C"/>
    <w:p w14:paraId="686C697B" w14:textId="77777777" w:rsidR="00F4495C" w:rsidRDefault="00F4495C" w:rsidP="00F4495C">
      <w:r>
        <w:t>Por fim, para auxiliar na produção de diagramas da linguagem UML será utilizada a ferramenta Astah Community. E conforme Lima (2016):</w:t>
      </w:r>
    </w:p>
    <w:p w14:paraId="221783EE" w14:textId="77777777" w:rsidR="00F4495C" w:rsidRDefault="00F4495C" w:rsidP="00F4495C"/>
    <w:p w14:paraId="7B2D0425" w14:textId="77777777" w:rsidR="00F4495C" w:rsidRPr="00C50996" w:rsidRDefault="00F4495C" w:rsidP="00F4495C">
      <w:pPr>
        <w:ind w:left="2268"/>
        <w:rPr>
          <w:sz w:val="22"/>
        </w:rPr>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w:t>
      </w:r>
      <w:r w:rsidRPr="00C50996">
        <w:rPr>
          <w:sz w:val="22"/>
        </w:rPr>
        <w:lastRenderedPageBreak/>
        <w:t>desenvolvido pela Change Vision, Inc e disponível para sistemas operacionais Windows 64 bits. Anteriormente conhecido por JUDE, um acrônimo de Java and UML Developers Environment (Ambiente para Desenvolvedores UML e Java).</w:t>
      </w:r>
    </w:p>
    <w:p w14:paraId="68FAF4AE" w14:textId="77777777" w:rsidR="00F4495C" w:rsidRDefault="00F4495C" w:rsidP="007C0F95"/>
    <w:p w14:paraId="065F8D5F" w14:textId="77777777" w:rsidR="00DC696E" w:rsidRDefault="00DC696E" w:rsidP="007C0F95"/>
    <w:p w14:paraId="1ABF1A9B" w14:textId="77777777" w:rsidR="00DC696E" w:rsidRPr="007C0F95" w:rsidRDefault="00DC696E" w:rsidP="007C0F95"/>
    <w:p w14:paraId="2A64886C" w14:textId="77777777" w:rsidR="00016082" w:rsidRDefault="00016082" w:rsidP="00016082">
      <w:pPr>
        <w:rPr>
          <w:b/>
          <w:color w:val="FF0000"/>
        </w:rPr>
      </w:pPr>
    </w:p>
    <w:p w14:paraId="6DD2641C" w14:textId="2421CCC9" w:rsidR="00016082" w:rsidRDefault="00016082" w:rsidP="00016082">
      <w:pPr>
        <w:pStyle w:val="Ttulo2"/>
      </w:pPr>
      <w:r>
        <w:t>DART</w:t>
      </w:r>
    </w:p>
    <w:p w14:paraId="279ABB26" w14:textId="77777777" w:rsidR="00DC696E" w:rsidRDefault="00DC696E" w:rsidP="00DC696E"/>
    <w:p w14:paraId="3FB9F5C3" w14:textId="7B8F1C5A" w:rsidR="00016082" w:rsidRDefault="00206791" w:rsidP="007820A1">
      <w:r>
        <w:t xml:space="preserve">Será </w:t>
      </w:r>
      <w:r w:rsidR="009F2882">
        <w:t>necessária uma linguagem</w:t>
      </w:r>
      <w:r>
        <w:t xml:space="preserve">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xml:space="preserve">, que significa que </w:t>
      </w:r>
      <w:r w:rsidR="009F2882">
        <w:t>todos as características de um objeto devem</w:t>
      </w:r>
      <w:r w:rsidR="004F16D0">
        <w:t xml:space="preserve"> ser </w:t>
      </w:r>
      <w:r w:rsidR="009F2882">
        <w:t>informadas</w:t>
      </w:r>
      <w:r w:rsidR="004F16D0">
        <w:t xml:space="preserve">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3AE953BA" w14:textId="5F5CC79C" w:rsidR="00A93B1B" w:rsidRPr="00DC696E" w:rsidRDefault="00A93B1B" w:rsidP="007820A1">
      <w:r>
        <w:t>Essa tecnologia foi inspirada na linguagem C, sendo assim, facilitando migrações de desenvolvedores que já trabalham com Java, C# e outras linguagens similares.</w:t>
      </w:r>
    </w:p>
    <w:p w14:paraId="140844A0" w14:textId="77777777" w:rsidR="00016082" w:rsidRDefault="00016082" w:rsidP="00016082">
      <w:pPr>
        <w:rPr>
          <w:b/>
          <w:color w:val="FF0000"/>
        </w:rPr>
      </w:pPr>
    </w:p>
    <w:p w14:paraId="7C174DFE" w14:textId="698D64E9" w:rsidR="00806CD0" w:rsidRDefault="00806CD0" w:rsidP="00624853">
      <w:pPr>
        <w:pStyle w:val="Ttulo2"/>
      </w:pPr>
      <w:r>
        <w:t>visual studio code</w:t>
      </w:r>
    </w:p>
    <w:p w14:paraId="2518092E" w14:textId="77777777" w:rsidR="00806CD0" w:rsidRDefault="00806CD0" w:rsidP="00806CD0"/>
    <w:p w14:paraId="60A3844C" w14:textId="4191FF9F"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w:t>
      </w:r>
      <w:r w:rsidR="008535DF">
        <w:lastRenderedPageBreak/>
        <w:t>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2A61D8E" w:rsidR="00BF632D" w:rsidRDefault="000D24DC" w:rsidP="00806CD0">
      <w:r>
        <w:t>Para esse</w:t>
      </w:r>
      <w:r w:rsidR="00BF632D">
        <w:t xml:space="preserve"> projeto em Flutter o Visual Studio Code </w:t>
      </w:r>
      <w:r w:rsidR="009432DE">
        <w:t>auxiliou</w:t>
      </w:r>
      <w:r w:rsidR="00BF632D">
        <w:t xml:space="preserve"> muito, pois nele é possível baixar plug-ins que facilita o desenvolvimento de código, como por exemplo a funcionalidade de comunicar com o celular e rodar a aplicação em tempo real </w:t>
      </w:r>
      <w:r w:rsidR="00E5075E">
        <w:t>e auto completar</w:t>
      </w:r>
      <w:r w:rsidR="00BF632D">
        <w:t xml:space="preserve"> do código.</w:t>
      </w:r>
    </w:p>
    <w:p w14:paraId="19FE8B7E" w14:textId="77777777" w:rsidR="003C3D2D" w:rsidRDefault="003C3D2D" w:rsidP="00806CD0"/>
    <w:p w14:paraId="553A178C" w14:textId="344783A9" w:rsidR="003C3D2D" w:rsidRDefault="009C0FDD" w:rsidP="003C3D2D">
      <w:pPr>
        <w:pStyle w:val="Ttulo2"/>
      </w:pPr>
      <w:r>
        <w:t>SPRING BOOT</w:t>
      </w:r>
      <w:bookmarkStart w:id="2" w:name="_GoBack"/>
      <w:bookmarkEnd w:id="2"/>
    </w:p>
    <w:p w14:paraId="1F7B82B7" w14:textId="77777777" w:rsidR="001B7CF2" w:rsidRDefault="001B7CF2" w:rsidP="001B7CF2"/>
    <w:p w14:paraId="605274A1" w14:textId="77777777" w:rsidR="001B7CF2" w:rsidRDefault="001B7CF2" w:rsidP="001B7CF2">
      <w:pPr>
        <w:pStyle w:val="Ttulo2"/>
      </w:pPr>
      <w:r>
        <w:t>API REST</w:t>
      </w:r>
    </w:p>
    <w:p w14:paraId="4E8CD214" w14:textId="77777777" w:rsidR="001B7CF2" w:rsidRPr="001B7CF2" w:rsidRDefault="001B7CF2" w:rsidP="001B7CF2"/>
    <w:p w14:paraId="5E899B2F" w14:textId="50189F88" w:rsidR="003C3D2D" w:rsidRDefault="001B7CF2" w:rsidP="001B7CF2">
      <w:pPr>
        <w:pStyle w:val="Ttulo2"/>
      </w:pPr>
      <w:r>
        <w:t>MONGODB</w:t>
      </w:r>
    </w:p>
    <w:p w14:paraId="5BAD128D" w14:textId="77777777" w:rsidR="001B7CF2" w:rsidRPr="001B7CF2" w:rsidRDefault="001B7CF2" w:rsidP="001B7CF2"/>
    <w:p w14:paraId="60133423" w14:textId="02DEFFC8" w:rsidR="003C3D2D" w:rsidRDefault="003C3D2D" w:rsidP="003C3D2D">
      <w:pPr>
        <w:pStyle w:val="Ttulo2"/>
      </w:pPr>
      <w:r>
        <w:t>AMAZON AWS EC2 INSTANCE</w:t>
      </w:r>
    </w:p>
    <w:p w14:paraId="77D06848" w14:textId="77777777" w:rsidR="003C3D2D" w:rsidRDefault="003C3D2D" w:rsidP="003C3D2D"/>
    <w:p w14:paraId="6613C545" w14:textId="77777777" w:rsidR="000D2F0D" w:rsidRDefault="000D2F0D" w:rsidP="00806CD0"/>
    <w:p w14:paraId="00A17DB7" w14:textId="77777777" w:rsidR="000D2F0D" w:rsidRDefault="000D2F0D" w:rsidP="00806CD0"/>
    <w:p w14:paraId="20F034D8" w14:textId="77777777" w:rsidR="005B1A22" w:rsidRDefault="005B1A22" w:rsidP="005B1A22">
      <w:pPr>
        <w:jc w:val="center"/>
        <w:rPr>
          <w:b/>
        </w:rPr>
      </w:pPr>
    </w:p>
    <w:p w14:paraId="148463D2" w14:textId="7872C1D9" w:rsidR="0046319D" w:rsidRDefault="00756570" w:rsidP="00756570">
      <w:pPr>
        <w:pStyle w:val="Ttulo1"/>
      </w:pPr>
      <w:r w:rsidRPr="00756570">
        <w:lastRenderedPageBreak/>
        <w:t>PROPOSTA DE MODELAGEM DO ESTUDO DE CASO</w:t>
      </w:r>
    </w:p>
    <w:p w14:paraId="1ADAAF9F" w14:textId="4FA45B31" w:rsidR="00966AF1" w:rsidRDefault="00116E81" w:rsidP="00325D37">
      <w:r>
        <w:t xml:space="preserve">Pensando na facilitação do desenvolvimento do aplicativo, nessa sessão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44B4215D" w14:textId="77777777" w:rsidR="00346A7B" w:rsidRDefault="00346A7B" w:rsidP="00325D37"/>
    <w:p w14:paraId="4D70B8E9" w14:textId="7872B176" w:rsidR="00346A7B" w:rsidRDefault="00346A7B" w:rsidP="00346A7B">
      <w:pPr>
        <w:pStyle w:val="Ttulo2"/>
      </w:pPr>
      <w:r>
        <w:t>MAPA MENTAL</w:t>
      </w:r>
    </w:p>
    <w:p w14:paraId="6243E6BB" w14:textId="658D36C6" w:rsidR="00934B30" w:rsidRPr="00934B30" w:rsidRDefault="00934B30" w:rsidP="00934B30">
      <w:r>
        <w:t>Com intuito de entender mais um pouco sobre o que foi pensado para a solução desse projeto, foi construída o mapa mental do mesmo, que está sendo ilustrada na figura abaixo:</w:t>
      </w:r>
    </w:p>
    <w:p w14:paraId="10D32440" w14:textId="66086F19" w:rsidR="003F1FF7" w:rsidRPr="003F1FF7" w:rsidRDefault="003F1FF7" w:rsidP="003F1FF7">
      <w:r w:rsidRPr="003F1FF7">
        <w:drawing>
          <wp:inline distT="0" distB="0" distL="0" distR="0" wp14:anchorId="6C9AFE80" wp14:editId="2FB30C33">
            <wp:extent cx="6120130" cy="4809490"/>
            <wp:effectExtent l="57150" t="57150" r="109220" b="1054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809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8E943" w14:textId="77777777" w:rsidR="0046319D" w:rsidRDefault="0046319D" w:rsidP="0046319D">
      <w:pPr>
        <w:rPr>
          <w:b/>
          <w:color w:val="FF0000"/>
        </w:rPr>
      </w:pPr>
    </w:p>
    <w:p w14:paraId="24A97BB2" w14:textId="1898A39A" w:rsidR="0046319D" w:rsidRDefault="0046319D" w:rsidP="0046319D">
      <w:pPr>
        <w:pStyle w:val="Ttulo2"/>
      </w:pPr>
      <w:r>
        <w:t>DIAGRAMA DE CASO DE USO</w:t>
      </w:r>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21CDA8FA" w14:textId="7402D656" w:rsidR="00755FEC" w:rsidRDefault="00755FEC" w:rsidP="0046319D">
      <w:r w:rsidRPr="00755FEC">
        <w:t xml:space="preserve">A Figura </w:t>
      </w:r>
      <w:r>
        <w:t>*</w:t>
      </w:r>
      <w:r w:rsidRPr="00755FEC">
        <w:t xml:space="preserve"> apresenta o Diagrama de Caso de Uso geral</w:t>
      </w:r>
      <w:r>
        <w:t>.</w:t>
      </w:r>
    </w:p>
    <w:p w14:paraId="0D2B2F72" w14:textId="77777777" w:rsidR="00A55315" w:rsidRDefault="00A55315" w:rsidP="0046319D"/>
    <w:p w14:paraId="1D7AF115" w14:textId="14AE6EDE" w:rsidR="004612D3" w:rsidRDefault="004612D3" w:rsidP="0046319D"/>
    <w:p w14:paraId="107F7CD0" w14:textId="0D20933C" w:rsidR="004612D3" w:rsidRDefault="000442DD" w:rsidP="00DD488E">
      <w:pPr>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0177A79E" w14:textId="4A217996" w:rsidR="00C85498" w:rsidRDefault="00A32A6A" w:rsidP="00A32A6A">
      <w:pPr>
        <w:jc w:val="center"/>
        <w:rPr>
          <w:b/>
        </w:rPr>
      </w:pPr>
      <w:r w:rsidRPr="00F46334">
        <w:rPr>
          <w:b/>
        </w:rPr>
        <w:t xml:space="preserve">Figura </w:t>
      </w:r>
      <w:r>
        <w:rPr>
          <w:b/>
        </w:rPr>
        <w:t>*</w:t>
      </w:r>
      <w:r w:rsidRPr="00F46334">
        <w:rPr>
          <w:b/>
        </w:rPr>
        <w:t xml:space="preserve">: Diagrama de </w:t>
      </w:r>
      <w:r>
        <w:rPr>
          <w:b/>
        </w:rPr>
        <w:t>Caso</w:t>
      </w:r>
      <w:r w:rsidRPr="00F46334">
        <w:rPr>
          <w:b/>
        </w:rPr>
        <w:t xml:space="preserve"> </w:t>
      </w:r>
      <w:r>
        <w:rPr>
          <w:b/>
        </w:rPr>
        <w:t>de Uso</w:t>
      </w:r>
      <w:r w:rsidR="00C85498">
        <w:rPr>
          <w:b/>
        </w:rPr>
        <w:t xml:space="preserve"> – Geral</w:t>
      </w:r>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37">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0809CBEE"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t>Logar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C197A02" w14:textId="3FB603B4" w:rsidR="00491B6C" w:rsidRDefault="00491B6C" w:rsidP="00BA4500">
            <w:pPr>
              <w:pStyle w:val="PargrafodaLista"/>
              <w:numPr>
                <w:ilvl w:val="0"/>
                <w:numId w:val="18"/>
              </w:numPr>
              <w:jc w:val="left"/>
            </w:pPr>
            <w:r>
              <w:t>O sistema exibe que não existe cadastro para as informações inseridas;</w:t>
            </w:r>
          </w:p>
          <w:p w14:paraId="5E4D9DA8" w14:textId="77777777" w:rsidR="00BA4500" w:rsidRDefault="00BA4500" w:rsidP="00BA4500">
            <w:pPr>
              <w:pStyle w:val="PargrafodaLista"/>
              <w:numPr>
                <w:ilvl w:val="0"/>
                <w:numId w:val="18"/>
              </w:numPr>
              <w:jc w:val="left"/>
            </w:pPr>
            <w:r>
              <w:t>O usuário clica em cadastrar;</w:t>
            </w:r>
          </w:p>
          <w:p w14:paraId="14403DF2" w14:textId="70B14A2F" w:rsidR="00BA4500" w:rsidRDefault="00BA4500" w:rsidP="00BA4500">
            <w:pPr>
              <w:pStyle w:val="PargrafodaLista"/>
              <w:numPr>
                <w:ilvl w:val="0"/>
                <w:numId w:val="18"/>
              </w:numPr>
              <w:jc w:val="left"/>
            </w:pPr>
            <w:r>
              <w:t>O sistema exibe uma interface gráfica para o usuário inserir suas informações;</w:t>
            </w:r>
          </w:p>
          <w:p w14:paraId="6F073334" w14:textId="77777777" w:rsidR="00BA4500" w:rsidRDefault="00BA4500" w:rsidP="00BA4500">
            <w:pPr>
              <w:pStyle w:val="PargrafodaLista"/>
              <w:numPr>
                <w:ilvl w:val="0"/>
                <w:numId w:val="18"/>
              </w:numPr>
              <w:jc w:val="left"/>
            </w:pPr>
            <w:r>
              <w:t>O usuário insere suas informações de usuário e senha;</w:t>
            </w:r>
          </w:p>
          <w:p w14:paraId="5C77D91F" w14:textId="77777777" w:rsidR="00BA4500" w:rsidRDefault="00BA4500" w:rsidP="00BA4500">
            <w:pPr>
              <w:pStyle w:val="PargrafodaLista"/>
              <w:numPr>
                <w:ilvl w:val="0"/>
                <w:numId w:val="18"/>
              </w:numPr>
              <w:jc w:val="left"/>
            </w:pPr>
            <w:r>
              <w:t>O usuário clica em cadastra;</w:t>
            </w:r>
          </w:p>
          <w:p w14:paraId="62B0A88C" w14:textId="77777777" w:rsidR="00BA4500" w:rsidRDefault="00BA4500" w:rsidP="00BA4500">
            <w:pPr>
              <w:pStyle w:val="PargrafodaLista"/>
              <w:numPr>
                <w:ilvl w:val="0"/>
                <w:numId w:val="18"/>
              </w:numPr>
              <w:jc w:val="left"/>
            </w:pPr>
            <w:r>
              <w:t>O sistema salva os dados no banco;</w:t>
            </w:r>
          </w:p>
          <w:p w14:paraId="2EFF93D9" w14:textId="687468D5" w:rsidR="00BA4500" w:rsidRDefault="00BA4500" w:rsidP="00BB1286">
            <w:pPr>
              <w:pStyle w:val="PargrafodaLista"/>
              <w:numPr>
                <w:ilvl w:val="0"/>
                <w:numId w:val="18"/>
              </w:numPr>
              <w:jc w:val="left"/>
            </w:pPr>
            <w:r>
              <w:t>O</w:t>
            </w:r>
            <w:r w:rsidR="00C22E2C">
              <w:t xml:space="preserve"> sistema exibe a </w:t>
            </w:r>
            <w:r w:rsidR="00BB1286">
              <w:t>interface gráfica</w:t>
            </w:r>
            <w:r w:rsidR="00C22E2C">
              <w:t xml:space="preserve"> de login.</w:t>
            </w:r>
          </w:p>
        </w:tc>
      </w:tr>
    </w:tbl>
    <w:p w14:paraId="3EAB9B64" w14:textId="0BB503E3" w:rsidR="00C85498" w:rsidRDefault="00C85498" w:rsidP="00C85498">
      <w:pPr>
        <w:jc w:val="center"/>
        <w:rPr>
          <w:b/>
        </w:rPr>
      </w:pPr>
      <w:r w:rsidRPr="00F46334">
        <w:rPr>
          <w:b/>
        </w:rPr>
        <w:t xml:space="preserve">Figura </w:t>
      </w:r>
      <w:r>
        <w:rPr>
          <w:b/>
        </w:rPr>
        <w:t>*</w:t>
      </w:r>
      <w:r w:rsidRPr="00F46334">
        <w:rPr>
          <w:b/>
        </w:rPr>
        <w:t xml:space="preserve">: Diagrama de </w:t>
      </w:r>
      <w:r>
        <w:rPr>
          <w:b/>
        </w:rPr>
        <w:t>Caso de Uso – Fazer login</w:t>
      </w:r>
    </w:p>
    <w:p w14:paraId="2C6E89BB" w14:textId="77777777" w:rsidR="00BA4500" w:rsidRDefault="00BA4500" w:rsidP="0046319D"/>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38">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77777777" w:rsidR="007C5D76" w:rsidRDefault="007C5D76" w:rsidP="007C5D76">
            <w:pPr>
              <w:pStyle w:val="PargrafodaLista"/>
              <w:numPr>
                <w:ilvl w:val="0"/>
                <w:numId w:val="19"/>
              </w:numPr>
              <w:jc w:val="left"/>
            </w:pPr>
            <w:r w:rsidRPr="000B0892">
              <w:rPr>
                <w:b/>
              </w:rPr>
              <w:t>Evento inicial</w:t>
            </w:r>
            <w:r>
              <w:t xml:space="preserve">: O usuário começa o caso de uso clicando em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77777777" w:rsidR="007C5D76" w:rsidRDefault="007C5D76" w:rsidP="007C5D76">
            <w:pPr>
              <w:pStyle w:val="PargrafodaLista"/>
              <w:numPr>
                <w:ilvl w:val="1"/>
                <w:numId w:val="19"/>
              </w:numPr>
              <w:jc w:val="left"/>
            </w:pPr>
            <w:r>
              <w:t xml:space="preserve">O usuário clica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77777777" w:rsidR="007C5D76" w:rsidRDefault="007C5D76" w:rsidP="007C5D76">
            <w:pPr>
              <w:pStyle w:val="PargrafodaLista"/>
              <w:numPr>
                <w:ilvl w:val="1"/>
                <w:numId w:val="19"/>
              </w:numPr>
              <w:jc w:val="left"/>
            </w:pPr>
            <w:r>
              <w:t>O sistema salva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F38AE">
            <w:pPr>
              <w:pStyle w:val="PargrafodaLista"/>
              <w:numPr>
                <w:ilvl w:val="0"/>
                <w:numId w:val="22"/>
              </w:numPr>
              <w:jc w:val="left"/>
            </w:pPr>
            <w:r>
              <w:lastRenderedPageBreak/>
              <w:t>O sistema informa</w:t>
            </w:r>
            <w:r w:rsidR="001F38AE">
              <w:t xml:space="preserve"> </w:t>
            </w:r>
            <w:r>
              <w:t xml:space="preserve">para o usuário </w:t>
            </w:r>
            <w:r w:rsidR="001F38AE">
              <w:t xml:space="preserve">por meio de uma interface gráfica </w:t>
            </w:r>
            <w:r>
              <w:t>as informações inválidas.</w:t>
            </w:r>
          </w:p>
        </w:tc>
      </w:tr>
    </w:tbl>
    <w:p w14:paraId="7282D19C" w14:textId="461B2A77" w:rsidR="00517ED5" w:rsidRDefault="00517ED5" w:rsidP="00517ED5">
      <w:pPr>
        <w:jc w:val="center"/>
        <w:rPr>
          <w:b/>
        </w:rPr>
      </w:pPr>
      <w:r w:rsidRPr="00F46334">
        <w:rPr>
          <w:b/>
        </w:rPr>
        <w:lastRenderedPageBreak/>
        <w:t xml:space="preserve">Figura </w:t>
      </w:r>
      <w:r>
        <w:rPr>
          <w:b/>
        </w:rPr>
        <w:t>*</w:t>
      </w:r>
      <w:r w:rsidRPr="00F46334">
        <w:rPr>
          <w:b/>
        </w:rPr>
        <w:t xml:space="preserve">: Diagrama de </w:t>
      </w:r>
      <w:r>
        <w:rPr>
          <w:b/>
        </w:rPr>
        <w:t>Caso de Uso – Inserir receita ou despesa</w:t>
      </w:r>
    </w:p>
    <w:p w14:paraId="61A16C8B" w14:textId="77777777" w:rsidR="00383DD5" w:rsidRDefault="00383DD5" w:rsidP="0046319D"/>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39">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77777777" w:rsidR="00574CCF" w:rsidRDefault="00574CCF" w:rsidP="00574CCF">
            <w:pPr>
              <w:pStyle w:val="PargrafodaLista"/>
              <w:numPr>
                <w:ilvl w:val="0"/>
                <w:numId w:val="23"/>
              </w:numPr>
              <w:jc w:val="left"/>
            </w:pPr>
            <w:r w:rsidRPr="00574CCF">
              <w:rPr>
                <w:b/>
              </w:rPr>
              <w:t>Finalidade / Objetivo</w:t>
            </w:r>
            <w:r>
              <w:t>: O usuário consegue ver todas as transações feitas.</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7777777" w:rsidR="00574CCF" w:rsidRDefault="00574CCF" w:rsidP="00574CCF">
            <w:pPr>
              <w:pStyle w:val="PargrafodaLista"/>
              <w:numPr>
                <w:ilvl w:val="0"/>
                <w:numId w:val="23"/>
              </w:numPr>
              <w:jc w:val="left"/>
            </w:pPr>
            <w:r w:rsidRPr="00574CCF">
              <w:rPr>
                <w:b/>
              </w:rPr>
              <w:t>Evento inicial</w:t>
            </w:r>
            <w:r>
              <w:t>: O ator clica no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52824FD4" w14:textId="77777777" w:rsidR="00574CCF" w:rsidRDefault="00574CCF" w:rsidP="00574CCF">
            <w:pPr>
              <w:pStyle w:val="PargrafodaLista"/>
              <w:numPr>
                <w:ilvl w:val="1"/>
                <w:numId w:val="23"/>
              </w:numPr>
              <w:jc w:val="left"/>
            </w:pPr>
            <w:r>
              <w:t>O sistema oferece uma interface gráfica de todas as transações do usuário;</w:t>
            </w:r>
          </w:p>
          <w:p w14:paraId="77ABA296" w14:textId="77777777" w:rsidR="00574CCF" w:rsidRDefault="00574CCF" w:rsidP="00574CCF">
            <w:pPr>
              <w:pStyle w:val="PargrafodaLista"/>
              <w:numPr>
                <w:ilvl w:val="1"/>
                <w:numId w:val="23"/>
              </w:numPr>
              <w:jc w:val="left"/>
            </w:pPr>
            <w:r>
              <w:t>O usuário informa o período que deseja para analisar;</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574CCF">
            <w:pPr>
              <w:pStyle w:val="PargrafodaLista"/>
              <w:numPr>
                <w:ilvl w:val="1"/>
                <w:numId w:val="23"/>
              </w:numPr>
              <w:jc w:val="left"/>
            </w:pPr>
            <w:r>
              <w:t>O sistema exibe todas as transações desejadas;</w:t>
            </w:r>
          </w:p>
        </w:tc>
      </w:tr>
    </w:tbl>
    <w:p w14:paraId="1B38FEA2" w14:textId="4DCD61FF" w:rsidR="00517ED5" w:rsidRDefault="00517ED5" w:rsidP="00517ED5">
      <w:pPr>
        <w:jc w:val="center"/>
        <w:rPr>
          <w:b/>
        </w:rPr>
      </w:pPr>
      <w:r w:rsidRPr="00F46334">
        <w:rPr>
          <w:b/>
        </w:rPr>
        <w:t xml:space="preserve">Figura </w:t>
      </w:r>
      <w:r>
        <w:rPr>
          <w:b/>
        </w:rPr>
        <w:t>*</w:t>
      </w:r>
      <w:r w:rsidRPr="00F46334">
        <w:rPr>
          <w:b/>
        </w:rPr>
        <w:t xml:space="preserve">: Diagrama de </w:t>
      </w:r>
      <w:r>
        <w:rPr>
          <w:b/>
        </w:rPr>
        <w:t>Caso de Uso – Exibir transações</w:t>
      </w:r>
    </w:p>
    <w:p w14:paraId="1F9A700D" w14:textId="77777777" w:rsidR="000F4DC6" w:rsidRPr="00491AF8" w:rsidRDefault="000F4DC6" w:rsidP="0046319D"/>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40">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F50595">
            <w:pPr>
              <w:pStyle w:val="PargrafodaLista"/>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A6208B4" w14:textId="7EFA2910" w:rsidR="00D42F90" w:rsidRDefault="00D42F90" w:rsidP="00D42F90">
      <w:pPr>
        <w:tabs>
          <w:tab w:val="center" w:pos="4819"/>
          <w:tab w:val="left" w:pos="8004"/>
        </w:tabs>
        <w:jc w:val="left"/>
        <w:rPr>
          <w:b/>
        </w:rPr>
      </w:pPr>
      <w:r>
        <w:rPr>
          <w:b/>
        </w:rPr>
        <w:tab/>
      </w:r>
      <w:r w:rsidRPr="00F46334">
        <w:rPr>
          <w:b/>
        </w:rPr>
        <w:t xml:space="preserve">Figura </w:t>
      </w:r>
      <w:r>
        <w:rPr>
          <w:b/>
        </w:rPr>
        <w:t>*</w:t>
      </w:r>
      <w:r w:rsidRPr="00F46334">
        <w:rPr>
          <w:b/>
        </w:rPr>
        <w:t xml:space="preserve">: Diagrama de </w:t>
      </w:r>
      <w:r>
        <w:rPr>
          <w:b/>
        </w:rPr>
        <w:t>Caso de Uso – Notifica pagamento</w:t>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41">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lastRenderedPageBreak/>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227797">
            <w:pPr>
              <w:pStyle w:val="PargrafodaLista"/>
              <w:numPr>
                <w:ilvl w:val="1"/>
                <w:numId w:val="28"/>
              </w:numPr>
            </w:pPr>
            <w:r w:rsidRPr="00A4735C">
              <w:t>O sistema exibe na barra de notificação do celula</w:t>
            </w:r>
            <w:r w:rsidR="00227797">
              <w:t xml:space="preserve">r do usuário que o mesmo tem uma conta </w:t>
            </w:r>
            <w:r w:rsidRPr="00A4735C">
              <w:t>a receber.</w:t>
            </w:r>
          </w:p>
        </w:tc>
      </w:tr>
    </w:tbl>
    <w:p w14:paraId="5E064A30" w14:textId="76EC6072" w:rsidR="00D42F90" w:rsidRDefault="00D42F90" w:rsidP="00D42F90">
      <w:pPr>
        <w:jc w:val="center"/>
        <w:rPr>
          <w:b/>
        </w:rPr>
      </w:pPr>
      <w:r w:rsidRPr="00F46334">
        <w:rPr>
          <w:b/>
        </w:rPr>
        <w:t xml:space="preserve">Figura </w:t>
      </w:r>
      <w:r>
        <w:rPr>
          <w:b/>
        </w:rPr>
        <w:t>*</w:t>
      </w:r>
      <w:r w:rsidRPr="00F46334">
        <w:rPr>
          <w:b/>
        </w:rPr>
        <w:t xml:space="preserve">: Diagrama de </w:t>
      </w:r>
      <w:r>
        <w:rPr>
          <w:b/>
        </w:rPr>
        <w:t>Caso de Uso – Notifica vencimento</w:t>
      </w:r>
    </w:p>
    <w:p w14:paraId="656A4B5E" w14:textId="77777777" w:rsidR="0004457B" w:rsidRDefault="0004457B" w:rsidP="0046319D">
      <w:pPr>
        <w:rPr>
          <w:b/>
          <w:color w:val="FF0000"/>
        </w:rPr>
      </w:pPr>
    </w:p>
    <w:p w14:paraId="7C26E2E1" w14:textId="3578D5F6" w:rsidR="0046319D" w:rsidRDefault="0046319D" w:rsidP="0046319D">
      <w:pPr>
        <w:pStyle w:val="Ttulo2"/>
      </w:pPr>
      <w:r>
        <w:t>DIAGRAMA DE CLASSES</w:t>
      </w:r>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2CFAF705" w14:textId="77777777" w:rsidR="00771DE8" w:rsidRDefault="00771DE8" w:rsidP="003F09DE"/>
    <w:p w14:paraId="32E353FB" w14:textId="4CFB43B9" w:rsidR="00771DE8" w:rsidRDefault="00601724" w:rsidP="003F09DE">
      <w:pPr>
        <w:rPr>
          <w:b/>
          <w:color w:val="FF0000"/>
        </w:rPr>
      </w:pPr>
      <w:r>
        <w:rPr>
          <w:b/>
          <w:noProof/>
          <w:color w:val="FF0000"/>
          <w:lang w:eastAsia="pt-BR"/>
        </w:rPr>
        <w:lastRenderedPageBreak/>
        <w:drawing>
          <wp:inline distT="0" distB="0" distL="0" distR="0" wp14:anchorId="5E61DBF5" wp14:editId="38C947CA">
            <wp:extent cx="6120130" cy="680910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lasse.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6809105"/>
                    </a:xfrm>
                    <a:prstGeom prst="rect">
                      <a:avLst/>
                    </a:prstGeom>
                  </pic:spPr>
                </pic:pic>
              </a:graphicData>
            </a:graphic>
          </wp:inline>
        </w:drawing>
      </w:r>
    </w:p>
    <w:p w14:paraId="03D93E1D" w14:textId="77777777" w:rsidR="00085469" w:rsidRDefault="00085469" w:rsidP="00F46334">
      <w:pPr>
        <w:jc w:val="center"/>
        <w:rPr>
          <w:b/>
        </w:rPr>
      </w:pPr>
    </w:p>
    <w:p w14:paraId="0F5F772D" w14:textId="77777777" w:rsidR="00DD7CC3" w:rsidRDefault="00DD7CC3" w:rsidP="00F46334">
      <w:pPr>
        <w:jc w:val="center"/>
        <w:rPr>
          <w:b/>
        </w:rPr>
      </w:pPr>
    </w:p>
    <w:p w14:paraId="403082CD" w14:textId="77777777" w:rsidR="00085469" w:rsidRDefault="00085469" w:rsidP="00F46334">
      <w:pPr>
        <w:jc w:val="center"/>
        <w:rPr>
          <w:b/>
        </w:rPr>
      </w:pPr>
    </w:p>
    <w:p w14:paraId="2016C904" w14:textId="77777777" w:rsidR="00085469" w:rsidRDefault="00085469" w:rsidP="00F46334">
      <w:pPr>
        <w:jc w:val="center"/>
        <w:rPr>
          <w:b/>
        </w:rPr>
      </w:pPr>
    </w:p>
    <w:p w14:paraId="538EE325" w14:textId="77777777" w:rsidR="00BF134B" w:rsidRDefault="00BF134B" w:rsidP="00F46334">
      <w:pPr>
        <w:jc w:val="center"/>
        <w:rPr>
          <w:b/>
        </w:rPr>
      </w:pPr>
    </w:p>
    <w:p w14:paraId="252A706D" w14:textId="7579D4F3" w:rsidR="00085469" w:rsidRPr="00F46334" w:rsidRDefault="00085469" w:rsidP="00834586">
      <w:pPr>
        <w:rPr>
          <w:b/>
          <w:color w:val="FF0000"/>
        </w:rPr>
      </w:pPr>
    </w:p>
    <w:p w14:paraId="58133F18" w14:textId="0FF2D536" w:rsidR="0099605C" w:rsidRPr="00834586" w:rsidRDefault="00AB1C72" w:rsidP="0046319D">
      <w:r w:rsidRPr="00834586">
        <w:lastRenderedPageBreak/>
        <w:t>A leitura da figura exibida acima é da seguinte forma:</w:t>
      </w:r>
    </w:p>
    <w:p w14:paraId="72144DA0" w14:textId="337BC8B4" w:rsidR="00AB1C72" w:rsidRPr="00834586" w:rsidRDefault="00272BCD" w:rsidP="00AB1C72">
      <w:pPr>
        <w:pStyle w:val="PargrafodaLista"/>
        <w:numPr>
          <w:ilvl w:val="0"/>
          <w:numId w:val="14"/>
        </w:numPr>
      </w:pPr>
      <w:r w:rsidRPr="00834586">
        <w:t>Usuário pode zero ou muitas contas</w:t>
      </w:r>
      <w:r w:rsidR="00AB1C72" w:rsidRPr="00834586">
        <w:t>;</w:t>
      </w:r>
    </w:p>
    <w:p w14:paraId="62D1AB35" w14:textId="6B5C1302" w:rsidR="00272BCD" w:rsidRPr="00834586" w:rsidRDefault="00272BCD" w:rsidP="00AB1C72">
      <w:pPr>
        <w:pStyle w:val="PargrafodaLista"/>
        <w:numPr>
          <w:ilvl w:val="0"/>
          <w:numId w:val="14"/>
        </w:numPr>
      </w:pPr>
      <w:r w:rsidRPr="00834586">
        <w:t>Uma conta pode ter apenas um usuário;</w:t>
      </w:r>
    </w:p>
    <w:p w14:paraId="1CD3ECFF" w14:textId="5FBD96A9" w:rsidR="00601724" w:rsidRPr="00834586" w:rsidRDefault="00601724" w:rsidP="00AB1C72">
      <w:pPr>
        <w:pStyle w:val="PargrafodaLista"/>
        <w:numPr>
          <w:ilvl w:val="0"/>
          <w:numId w:val="14"/>
        </w:numPr>
      </w:pPr>
      <w:r w:rsidRPr="00834586">
        <w:t>Uma conta precisa depende de um tipo de conta e uma categoria;</w:t>
      </w:r>
    </w:p>
    <w:p w14:paraId="5CFAFC8D" w14:textId="77777777" w:rsidR="00834586" w:rsidRPr="00834586" w:rsidRDefault="00601724" w:rsidP="00AB1C72">
      <w:pPr>
        <w:pStyle w:val="PargrafodaLista"/>
        <w:numPr>
          <w:ilvl w:val="0"/>
          <w:numId w:val="14"/>
        </w:numPr>
      </w:pPr>
      <w:r w:rsidRPr="00834586">
        <w:t>Uma categoria de pagamento depende de um tipo de conta;</w:t>
      </w:r>
    </w:p>
    <w:p w14:paraId="26F80F80" w14:textId="77777777" w:rsidR="00834586" w:rsidRPr="00834586" w:rsidRDefault="00834586" w:rsidP="00AB1C72">
      <w:pPr>
        <w:pStyle w:val="PargrafodaLista"/>
        <w:numPr>
          <w:ilvl w:val="0"/>
          <w:numId w:val="14"/>
        </w:numPr>
      </w:pPr>
      <w:r w:rsidRPr="00834586">
        <w:t>Um tipo de conta pode ter muitas contas;</w:t>
      </w:r>
    </w:p>
    <w:p w14:paraId="23825954" w14:textId="2752024F" w:rsidR="00601724" w:rsidRPr="00834586" w:rsidRDefault="00834586" w:rsidP="00AB1C72">
      <w:pPr>
        <w:pStyle w:val="PargrafodaLista"/>
        <w:numPr>
          <w:ilvl w:val="0"/>
          <w:numId w:val="14"/>
        </w:numPr>
      </w:pPr>
      <w:r w:rsidRPr="00834586">
        <w:t>Um tipo de conta pode ter muitas categorias de pagamentos;</w:t>
      </w:r>
      <w:r w:rsidR="00601724" w:rsidRPr="00834586">
        <w:t xml:space="preserve">  </w:t>
      </w:r>
    </w:p>
    <w:p w14:paraId="1D77CC0A" w14:textId="77777777" w:rsidR="007D644D" w:rsidRPr="00AB1C72" w:rsidRDefault="007D644D" w:rsidP="007D644D">
      <w:pPr>
        <w:pStyle w:val="PargrafodaLista"/>
      </w:pPr>
    </w:p>
    <w:p w14:paraId="756856D4" w14:textId="3ED7FE6C" w:rsidR="0099605C" w:rsidRDefault="0099605C" w:rsidP="0099605C">
      <w:pPr>
        <w:pStyle w:val="Ttulo2"/>
      </w:pPr>
      <w:r>
        <w:t>DIAGRAMA DE ATIVIDADE</w:t>
      </w:r>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0AAC9BCB" w14:textId="3549A4AB" w:rsidR="009E3E4E" w:rsidRDefault="00E47564" w:rsidP="009E3E4E">
      <w:r>
        <w:rPr>
          <w:noProof/>
          <w:lang w:eastAsia="pt-BR"/>
        </w:rPr>
        <w:lastRenderedPageBreak/>
        <w:drawing>
          <wp:inline distT="0" distB="0" distL="0" distR="0" wp14:anchorId="653EF9F4" wp14:editId="076C0F04">
            <wp:extent cx="6120130" cy="44132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413250"/>
                    </a:xfrm>
                    <a:prstGeom prst="rect">
                      <a:avLst/>
                    </a:prstGeom>
                  </pic:spPr>
                </pic:pic>
              </a:graphicData>
            </a:graphic>
          </wp:inline>
        </w:drawing>
      </w:r>
    </w:p>
    <w:p w14:paraId="286F3FE3" w14:textId="7632598A" w:rsidR="008263C3" w:rsidRPr="00F46334" w:rsidRDefault="008263C3" w:rsidP="008263C3">
      <w:pPr>
        <w:jc w:val="center"/>
        <w:rPr>
          <w:b/>
          <w:color w:val="FF0000"/>
        </w:rPr>
      </w:pPr>
      <w:r w:rsidRPr="00F46334">
        <w:rPr>
          <w:b/>
        </w:rPr>
        <w:t xml:space="preserve">Figura </w:t>
      </w:r>
      <w:r w:rsidR="00140D2F">
        <w:rPr>
          <w:b/>
        </w:rPr>
        <w:t>*</w:t>
      </w:r>
      <w:r w:rsidRPr="00F46334">
        <w:rPr>
          <w:b/>
        </w:rPr>
        <w:t xml:space="preserve">: Diagrama de </w:t>
      </w:r>
      <w:r>
        <w:rPr>
          <w:b/>
        </w:rPr>
        <w:t>Atividade</w:t>
      </w:r>
      <w:r w:rsidRPr="00F46334">
        <w:rPr>
          <w:b/>
        </w:rPr>
        <w:t xml:space="preserve"> </w:t>
      </w:r>
      <w:r w:rsidR="00284726">
        <w:rPr>
          <w:b/>
        </w:rPr>
        <w:t>para inserir despesa ou receita</w:t>
      </w:r>
    </w:p>
    <w:p w14:paraId="248BF629" w14:textId="77777777" w:rsidR="008263C3" w:rsidRDefault="008263C3" w:rsidP="009E3E4E"/>
    <w:p w14:paraId="2509F945" w14:textId="2112E460" w:rsidR="009E3E4E" w:rsidRPr="00F70C06" w:rsidRDefault="009E3E4E" w:rsidP="0099605C">
      <w:pPr>
        <w:rPr>
          <w:vertAlign w:val="subscript"/>
        </w:rPr>
      </w:pPr>
    </w:p>
    <w:p w14:paraId="7233B3C0" w14:textId="77777777" w:rsidR="00312E64" w:rsidRDefault="00312E64" w:rsidP="0099605C">
      <w:pPr>
        <w:rPr>
          <w:b/>
          <w:color w:val="FF0000"/>
        </w:rPr>
      </w:pPr>
    </w:p>
    <w:p w14:paraId="5F6100FC" w14:textId="77777777" w:rsidR="0099605C" w:rsidRPr="0099605C" w:rsidRDefault="0099605C" w:rsidP="0099605C"/>
    <w:p w14:paraId="77F7C807" w14:textId="77777777" w:rsidR="00BF6A83" w:rsidRDefault="00BF6A83" w:rsidP="00C27136"/>
    <w:p w14:paraId="77C1A874" w14:textId="77777777" w:rsidR="00BF6A83" w:rsidRDefault="00BF6A83" w:rsidP="00C27136"/>
    <w:p w14:paraId="5B686A57" w14:textId="77777777" w:rsidR="00BF6A83" w:rsidRDefault="00BF6A83" w:rsidP="00C27136"/>
    <w:p w14:paraId="3DFBA20C" w14:textId="21650DA5" w:rsidR="00976C67" w:rsidRDefault="00653851" w:rsidP="00653851">
      <w:pPr>
        <w:pStyle w:val="Ttulo1"/>
      </w:pPr>
      <w:r>
        <w:lastRenderedPageBreak/>
        <w:t>DESENVOLVIMENTO</w:t>
      </w:r>
    </w:p>
    <w:p w14:paraId="4283991E" w14:textId="572296BD" w:rsidR="00653851" w:rsidRDefault="00D06FAD" w:rsidP="00D35EF7">
      <w:r>
        <w:t xml:space="preserve">Nessa sessão será esclarecido o desenvolvimento do trabalho. E para maior didática, a </w:t>
      </w:r>
      <w:r w:rsidR="00D35EF7">
        <w:t>imagem abaixo ilustra a arquitetura que foi utilizada no apl</w:t>
      </w:r>
      <w:r w:rsidR="003B288B">
        <w:t>icativo SEU CONTROLE FINANCEIRO</w:t>
      </w:r>
      <w:r w:rsidR="00D35EF7">
        <w:t>:</w:t>
      </w:r>
    </w:p>
    <w:p w14:paraId="3844752E" w14:textId="77777777" w:rsidR="00D35EF7" w:rsidRPr="00653851" w:rsidRDefault="00D35EF7" w:rsidP="00D35EF7"/>
    <w:p w14:paraId="12CA0AD0" w14:textId="0D316C7E" w:rsidR="00653851" w:rsidRPr="00653851" w:rsidRDefault="003F3216" w:rsidP="00653851">
      <w:r>
        <w:rPr>
          <w:noProof/>
          <w:lang w:eastAsia="pt-BR"/>
        </w:rPr>
        <w:drawing>
          <wp:inline distT="0" distB="0" distL="0" distR="0" wp14:anchorId="3C1BD5D2" wp14:editId="18DEA2F7">
            <wp:extent cx="6120130" cy="1578610"/>
            <wp:effectExtent l="57150" t="57150" r="109220" b="1168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quitetura v2.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15786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33F6E" w14:textId="77777777" w:rsidR="00653851" w:rsidRDefault="00653851" w:rsidP="00C27136"/>
    <w:p w14:paraId="0B374060" w14:textId="569AF18D" w:rsidR="001141DE" w:rsidRDefault="00554EF6" w:rsidP="004E495E">
      <w:r>
        <w:t>A imagem acima exibe as principais tecnologias utilizadas para a implementação do aplicativo desse trabalho, tendo foco no desenvolvimento híbrido utilizando F</w:t>
      </w:r>
      <w:r w:rsidR="004E593C">
        <w:t xml:space="preserve">lutter, dito isso, sendo executado em dispositivos com sistema operacional IOS e ANDROID. </w:t>
      </w:r>
    </w:p>
    <w:p w14:paraId="113198A0" w14:textId="7C14C66C" w:rsidR="004E495E" w:rsidRDefault="004E495E" w:rsidP="004E495E">
      <w:r>
        <w:t>Em serviço computacional em nuvem (máquina virtual) fica instalado o banco de dados e a aplicação API Rest. O serviço utilizado para esse armazenamento</w:t>
      </w:r>
      <w:r w:rsidR="00CE3421">
        <w:t xml:space="preserve"> é o AWS EC2 Instance da A</w:t>
      </w:r>
      <w:r w:rsidR="001B2763">
        <w:t>mazon.</w:t>
      </w:r>
      <w:r w:rsidR="007E11A2">
        <w:t xml:space="preserve"> A parte de Framework (Flutter) fica a codificação do front-end, onde no mesmo é feito codificação das interfaces do aplicativo e para acessar o serviço da </w:t>
      </w:r>
      <w:r w:rsidR="007E11A2">
        <w:t>Amazon</w:t>
      </w:r>
      <w:r w:rsidR="007E11A2">
        <w:t xml:space="preserve">. </w:t>
      </w:r>
    </w:p>
    <w:p w14:paraId="422F9E1C" w14:textId="5591A9A7" w:rsidR="00DA2B81" w:rsidRDefault="00DA2B81" w:rsidP="004E495E">
      <w:r>
        <w:t xml:space="preserve">O fluxo que acontece </w:t>
      </w:r>
      <w:r w:rsidR="00D83E22">
        <w:t>a partir do dispositivo, que envia solicitações através de uma interface que o Flutter fornece</w:t>
      </w:r>
      <w:r w:rsidR="00E74C5B">
        <w:t xml:space="preserve"> juntamente com os dados. Para ter esses dados, o próprio Flutter faz uma comunicação com o serviço da Amazon, e que em seguida recebe uma resposta, podendo ser resposta de erro do serviço computacional ou resposta da API Rest. A API se comunica com o banco (MongoDB) para colher informações e levar através dessas pontes. </w:t>
      </w:r>
    </w:p>
    <w:p w14:paraId="2FDB4D75" w14:textId="77777777" w:rsidR="001141DE" w:rsidRPr="001141DE" w:rsidRDefault="001141DE" w:rsidP="001141DE"/>
    <w:p w14:paraId="514BF4A3" w14:textId="77777777" w:rsidR="00D5379B" w:rsidRPr="00D5379B" w:rsidRDefault="00D5379B" w:rsidP="00D5379B"/>
    <w:p w14:paraId="3D9AA3AF" w14:textId="2419BF9B" w:rsidR="00F3212F" w:rsidRDefault="00F3212F" w:rsidP="00F3212F">
      <w:pPr>
        <w:pStyle w:val="Ttulo1"/>
      </w:pPr>
      <w:r w:rsidRPr="00F3212F">
        <w:lastRenderedPageBreak/>
        <w:t>CONSIDERAÇÕES FINAIS</w:t>
      </w:r>
    </w:p>
    <w:p w14:paraId="1D55F737" w14:textId="77777777" w:rsidR="00F3212F" w:rsidRDefault="00F3212F" w:rsidP="00F3212F"/>
    <w:p w14:paraId="79A04055" w14:textId="02FBA762" w:rsidR="00D61098" w:rsidRDefault="00D61098" w:rsidP="00D61098">
      <w:r>
        <w:t>Houve diversas adversidades no processo de finalização desse trabalho, pois trata-se de uma tecnologia nova no mercado e consequentemente não obtendo muitos exemplos em livros e artigos que pudessem agregar na construção do mesmo, entretanto, a maioria dos objetivos foram alcançados graças a pesquisas em inglês, proporcionou-se o sucesso desse projeto e com uma excelente experiência em aprendizado. A maior dificuldade mesmo que tive foi achar Widgets personalizados, como um botão que troca de posição dependendo da opção selecionada com a finalidade de deixar a aplicação mais atraente ao usuário. Obtive outras dificuldades também como conectar meu aplicativo com o banco do Firebase, pois alguns tutoriais ou sites não estavam dando certo para minha versão, somente um vídeo aula que me ajudou a ter sucesso na conexão.</w:t>
      </w:r>
    </w:p>
    <w:p w14:paraId="13D0F464" w14:textId="77777777" w:rsidR="00D61098" w:rsidRDefault="00D61098" w:rsidP="00D61098">
      <w:r>
        <w:t>Vale enfatizar a facilidade e rapidez do desenvolvimento do aplicativo quando se estuda mais a fundo a ferramenta e suas funcionalidades.</w:t>
      </w:r>
    </w:p>
    <w:p w14:paraId="6993682E" w14:textId="4145138B" w:rsidR="004B71EA" w:rsidRDefault="00D61098" w:rsidP="00D61098">
      <w:r>
        <w:t>O projeto inteiro ficará disponível no GitHub, com isso, auxiliará novos desenvolvedores, pessoas interessadas nessa tecnologia maravilhosa e principalmente nos meus trabalhos futuros como desenvolvedor. E com base na finalização desse trabalho, chegou-se à conclusão que a aplicação mencionada terá um valor enorme para comunidade.</w:t>
      </w:r>
    </w:p>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3F6870A4" w14:textId="77777777" w:rsidR="008D053E" w:rsidRDefault="008D053E" w:rsidP="00976C67"/>
    <w:p w14:paraId="595293ED" w14:textId="72C6F07F" w:rsidR="00525FC2" w:rsidRDefault="00525FC2" w:rsidP="00525FC2">
      <w:pPr>
        <w:pStyle w:val="Ttulo1"/>
      </w:pPr>
      <w:r>
        <w:lastRenderedPageBreak/>
        <w:t>REFERÊNCIAS</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44197694" w:rsidR="00097820" w:rsidRDefault="00097820" w:rsidP="00097820">
      <w:r>
        <w:t xml:space="preserve">GUEDES, Marylene. </w:t>
      </w:r>
      <w:r>
        <w:rPr>
          <w:b/>
        </w:rPr>
        <w:t>O que é Dart</w:t>
      </w:r>
      <w:r w:rsidRPr="003F2576">
        <w:rPr>
          <w:b/>
        </w:rPr>
        <w:t>?</w:t>
      </w:r>
      <w:r>
        <w:t>. Disponível em &lt;</w:t>
      </w:r>
      <w:r w:rsidRPr="00083749">
        <w:t>https://www.treinaweb.com.br/blog/o-que-e-dart/</w:t>
      </w:r>
      <w:r>
        <w:t>&gt;. Acesso em: 11 fev.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6D543296" w14:textId="04A88667" w:rsidR="009B494A" w:rsidRDefault="009B494A" w:rsidP="00097820">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45" w:history="1"/>
      <w:r>
        <w:t>&gt;. Acesso em: 02 mar. 2020.</w:t>
      </w:r>
    </w:p>
    <w:p w14:paraId="104E1DEF" w14:textId="4D9A9749" w:rsidR="00097820" w:rsidRDefault="00097820" w:rsidP="00097820">
      <w:r>
        <w:t xml:space="preserve">MAES, Jefferson. </w:t>
      </w:r>
      <w:r w:rsidRPr="0038316C">
        <w:rPr>
          <w:b/>
        </w:rPr>
        <w:t>Firebase o que é e para que serve?</w:t>
      </w:r>
      <w:r>
        <w:t>. Disponível em &lt;</w:t>
      </w:r>
      <w:r w:rsidRPr="0038316C">
        <w:t xml:space="preserve"> </w:t>
      </w:r>
      <w:r w:rsidRPr="00083749">
        <w:t>http://digitalprimews.com/google-firebase/</w:t>
      </w:r>
      <w:r>
        <w:t>&gt;. Acesso em: 25 fev.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627BFCE" w14:textId="77777777" w:rsidR="00097820" w:rsidRDefault="00097820" w:rsidP="00097820">
      <w:r>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3D8DB64B" w14:textId="77777777" w:rsidR="00097820" w:rsidRDefault="00097820" w:rsidP="00097820">
      <w:r>
        <w:t xml:space="preserve">PORTAGSI. </w:t>
      </w:r>
      <w:r w:rsidRPr="003F2576">
        <w:rPr>
          <w:b/>
        </w:rPr>
        <w:t>O que é UML?</w:t>
      </w:r>
      <w:r>
        <w:t>. Disponível em &lt;</w:t>
      </w:r>
      <w:r w:rsidRPr="00253872">
        <w:t>https://www.portalgsti.com.br/uml/sobre/</w:t>
      </w:r>
      <w:r>
        <w:t>&gt;. Acesso em: 21 nov. 2019.</w:t>
      </w:r>
    </w:p>
    <w:p w14:paraId="38ED4479" w14:textId="1E7B5E60" w:rsidR="00C461D4" w:rsidRDefault="00C461D4" w:rsidP="00097820">
      <w:r>
        <w:t xml:space="preserve">SANTANA, Fabiano. </w:t>
      </w:r>
      <w:r w:rsidRPr="00C461D4">
        <w:rPr>
          <w:b/>
        </w:rPr>
        <w:t>Flutter: porque você deveria apostar nesta tecnologia</w:t>
      </w:r>
      <w:r>
        <w:t>. Disponível em &lt;</w:t>
      </w:r>
      <w:r w:rsidRPr="00C461D4">
        <w:t xml:space="preserve"> https://tableless.com.br/flutter-porque-investir-nessa-tecnologia/</w:t>
      </w:r>
      <w:r>
        <w:t>&gt;. Acesso em: 10 jul. 2020.</w:t>
      </w:r>
    </w:p>
    <w:p w14:paraId="1A0CBFCF" w14:textId="55A28A6A" w:rsidR="009B494A" w:rsidRDefault="009B494A" w:rsidP="0009782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46" w:history="1"/>
      <w:r>
        <w:t>&gt;. Acesso em: 02 mar. 2020.</w:t>
      </w:r>
    </w:p>
    <w:p w14:paraId="4A834D00" w14:textId="009721C2" w:rsidR="00097820" w:rsidRPr="004D3A11" w:rsidRDefault="00097820" w:rsidP="00097820">
      <w:r>
        <w:lastRenderedPageBreak/>
        <w:t xml:space="preserve">VIANA, Daniel. </w:t>
      </w:r>
      <w:r w:rsidRPr="003F2576">
        <w:rPr>
          <w:b/>
        </w:rPr>
        <w:t>Firebase: descubra no que esta plataforma pode te ajudar</w:t>
      </w:r>
      <w:r>
        <w:t>. Disponível em &lt;https://www.treinaweb.com.br/blog/firebase-descubra-no-que-esta-plataforma-pode-te-ajudar&gt;. Acesso em: 03 out. 2019.</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47"/>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85E25" w14:textId="77777777" w:rsidR="003905A9" w:rsidRDefault="003905A9" w:rsidP="00774571">
      <w:pPr>
        <w:spacing w:before="0" w:after="0" w:line="240" w:lineRule="auto"/>
      </w:pPr>
      <w:r>
        <w:separator/>
      </w:r>
    </w:p>
  </w:endnote>
  <w:endnote w:type="continuationSeparator" w:id="0">
    <w:p w14:paraId="4808213E" w14:textId="77777777" w:rsidR="003905A9" w:rsidRDefault="003905A9"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283B6" w14:textId="77777777" w:rsidR="003905A9" w:rsidRDefault="003905A9" w:rsidP="00774571">
      <w:pPr>
        <w:spacing w:before="0" w:after="0" w:line="240" w:lineRule="auto"/>
      </w:pPr>
      <w:r>
        <w:separator/>
      </w:r>
    </w:p>
  </w:footnote>
  <w:footnote w:type="continuationSeparator" w:id="0">
    <w:p w14:paraId="6C25231C" w14:textId="77777777" w:rsidR="003905A9" w:rsidRDefault="003905A9" w:rsidP="0077457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22619E" w:rsidRDefault="0022619E">
    <w:pPr>
      <w:pStyle w:val="Cabealho"/>
      <w:jc w:val="right"/>
    </w:pPr>
  </w:p>
  <w:p w14:paraId="466B3477" w14:textId="77777777" w:rsidR="0022619E" w:rsidRDefault="0022619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22619E" w:rsidRPr="00521DC1" w:rsidRDefault="0022619E"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9C0FDD">
      <w:rPr>
        <w:noProof/>
        <w:sz w:val="20"/>
        <w:szCs w:val="20"/>
      </w:rPr>
      <w:t>21</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F3F62D"/>
    <w:multiLevelType w:val="singleLevel"/>
    <w:tmpl w:val="A0F3F62D"/>
    <w:lvl w:ilvl="0">
      <w:start w:val="1"/>
      <w:numFmt w:val="lowerLetter"/>
      <w:suff w:val="space"/>
      <w:lvlText w:val="%1."/>
      <w:lvlJc w:val="left"/>
    </w:lvl>
  </w:abstractNum>
  <w:abstractNum w:abstractNumId="1"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1" w15:restartNumberingAfterBreak="0">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2" w15:restartNumberingAfterBreak="0">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8976B4"/>
    <w:multiLevelType w:val="multilevel"/>
    <w:tmpl w:val="C464D572"/>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4"/>
  </w:num>
  <w:num w:numId="12">
    <w:abstractNumId w:val="1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0"/>
  </w:num>
  <w:num w:numId="16">
    <w:abstractNumId w:val="23"/>
  </w:num>
  <w:num w:numId="17">
    <w:abstractNumId w:val="26"/>
  </w:num>
  <w:num w:numId="18">
    <w:abstractNumId w:val="15"/>
  </w:num>
  <w:num w:numId="19">
    <w:abstractNumId w:val="17"/>
  </w:num>
  <w:num w:numId="20">
    <w:abstractNumId w:val="12"/>
  </w:num>
  <w:num w:numId="21">
    <w:abstractNumId w:val="21"/>
  </w:num>
  <w:num w:numId="22">
    <w:abstractNumId w:val="20"/>
  </w:num>
  <w:num w:numId="23">
    <w:abstractNumId w:val="14"/>
  </w:num>
  <w:num w:numId="24">
    <w:abstractNumId w:val="13"/>
  </w:num>
  <w:num w:numId="25">
    <w:abstractNumId w:val="18"/>
  </w:num>
  <w:num w:numId="26">
    <w:abstractNumId w:val="11"/>
  </w:num>
  <w:num w:numId="27">
    <w:abstractNumId w:val="16"/>
  </w:num>
  <w:num w:numId="28">
    <w:abstractNumId w:val="22"/>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7B63"/>
    <w:rsid w:val="00012812"/>
    <w:rsid w:val="00016082"/>
    <w:rsid w:val="000164CE"/>
    <w:rsid w:val="000176E6"/>
    <w:rsid w:val="0002155D"/>
    <w:rsid w:val="00021816"/>
    <w:rsid w:val="000227AA"/>
    <w:rsid w:val="00023248"/>
    <w:rsid w:val="00026D5C"/>
    <w:rsid w:val="00030D54"/>
    <w:rsid w:val="00030DEB"/>
    <w:rsid w:val="00031D11"/>
    <w:rsid w:val="00037AD1"/>
    <w:rsid w:val="000402F9"/>
    <w:rsid w:val="0004133A"/>
    <w:rsid w:val="000442DD"/>
    <w:rsid w:val="0004457B"/>
    <w:rsid w:val="00045405"/>
    <w:rsid w:val="00045E0D"/>
    <w:rsid w:val="00046831"/>
    <w:rsid w:val="0004729D"/>
    <w:rsid w:val="00050773"/>
    <w:rsid w:val="00053C44"/>
    <w:rsid w:val="000541D8"/>
    <w:rsid w:val="00055F2B"/>
    <w:rsid w:val="00062965"/>
    <w:rsid w:val="00064089"/>
    <w:rsid w:val="00067CC5"/>
    <w:rsid w:val="00076A77"/>
    <w:rsid w:val="00077DB7"/>
    <w:rsid w:val="0008036E"/>
    <w:rsid w:val="00083749"/>
    <w:rsid w:val="00085469"/>
    <w:rsid w:val="000931C5"/>
    <w:rsid w:val="00093914"/>
    <w:rsid w:val="00094A90"/>
    <w:rsid w:val="00097820"/>
    <w:rsid w:val="000A1BAC"/>
    <w:rsid w:val="000A20B9"/>
    <w:rsid w:val="000A451D"/>
    <w:rsid w:val="000A62D3"/>
    <w:rsid w:val="000A644E"/>
    <w:rsid w:val="000B0892"/>
    <w:rsid w:val="000B7CC7"/>
    <w:rsid w:val="000C2E5A"/>
    <w:rsid w:val="000D24DC"/>
    <w:rsid w:val="000D2F0D"/>
    <w:rsid w:val="000D6ACF"/>
    <w:rsid w:val="000D76BE"/>
    <w:rsid w:val="000E1A20"/>
    <w:rsid w:val="000E5CB4"/>
    <w:rsid w:val="000E62B6"/>
    <w:rsid w:val="000E75C8"/>
    <w:rsid w:val="000F11B5"/>
    <w:rsid w:val="000F4DC6"/>
    <w:rsid w:val="000F7E89"/>
    <w:rsid w:val="001103FC"/>
    <w:rsid w:val="001141DE"/>
    <w:rsid w:val="0011633D"/>
    <w:rsid w:val="00116E81"/>
    <w:rsid w:val="00117806"/>
    <w:rsid w:val="001250E2"/>
    <w:rsid w:val="00125EEB"/>
    <w:rsid w:val="00127416"/>
    <w:rsid w:val="00135EF5"/>
    <w:rsid w:val="00136279"/>
    <w:rsid w:val="00137911"/>
    <w:rsid w:val="00140D2F"/>
    <w:rsid w:val="00142631"/>
    <w:rsid w:val="00157FC7"/>
    <w:rsid w:val="00164BB8"/>
    <w:rsid w:val="001715CF"/>
    <w:rsid w:val="001811D9"/>
    <w:rsid w:val="00186352"/>
    <w:rsid w:val="0018762D"/>
    <w:rsid w:val="00191186"/>
    <w:rsid w:val="001919F2"/>
    <w:rsid w:val="001A1ED6"/>
    <w:rsid w:val="001A5BFB"/>
    <w:rsid w:val="001A5F02"/>
    <w:rsid w:val="001B2763"/>
    <w:rsid w:val="001B7136"/>
    <w:rsid w:val="001B7376"/>
    <w:rsid w:val="001B7CF2"/>
    <w:rsid w:val="001C6492"/>
    <w:rsid w:val="001C6A0E"/>
    <w:rsid w:val="001C6F38"/>
    <w:rsid w:val="001D2CF9"/>
    <w:rsid w:val="001D6502"/>
    <w:rsid w:val="001F38AE"/>
    <w:rsid w:val="001F6CC7"/>
    <w:rsid w:val="00200FC3"/>
    <w:rsid w:val="002016AD"/>
    <w:rsid w:val="00206791"/>
    <w:rsid w:val="00207549"/>
    <w:rsid w:val="00207645"/>
    <w:rsid w:val="00211A7A"/>
    <w:rsid w:val="00211ECB"/>
    <w:rsid w:val="00223B31"/>
    <w:rsid w:val="0022619E"/>
    <w:rsid w:val="00227797"/>
    <w:rsid w:val="0023203F"/>
    <w:rsid w:val="002430E6"/>
    <w:rsid w:val="002431F6"/>
    <w:rsid w:val="00250643"/>
    <w:rsid w:val="00251CC6"/>
    <w:rsid w:val="00253872"/>
    <w:rsid w:val="00257777"/>
    <w:rsid w:val="0026286C"/>
    <w:rsid w:val="00263A17"/>
    <w:rsid w:val="0026457A"/>
    <w:rsid w:val="00272BCD"/>
    <w:rsid w:val="002808E5"/>
    <w:rsid w:val="00284726"/>
    <w:rsid w:val="00291BC7"/>
    <w:rsid w:val="002956D4"/>
    <w:rsid w:val="002A1CC8"/>
    <w:rsid w:val="002A26D6"/>
    <w:rsid w:val="002A3DE9"/>
    <w:rsid w:val="002A52EA"/>
    <w:rsid w:val="002B1D97"/>
    <w:rsid w:val="002B20D4"/>
    <w:rsid w:val="002C5549"/>
    <w:rsid w:val="002D0BC0"/>
    <w:rsid w:val="002D0C95"/>
    <w:rsid w:val="002E1F45"/>
    <w:rsid w:val="002E4E0D"/>
    <w:rsid w:val="002E515F"/>
    <w:rsid w:val="002E68D8"/>
    <w:rsid w:val="002F10C6"/>
    <w:rsid w:val="002F1AA3"/>
    <w:rsid w:val="002F2AEF"/>
    <w:rsid w:val="002F683C"/>
    <w:rsid w:val="00301D17"/>
    <w:rsid w:val="00302D54"/>
    <w:rsid w:val="003033D7"/>
    <w:rsid w:val="00310AA6"/>
    <w:rsid w:val="00312E64"/>
    <w:rsid w:val="00313023"/>
    <w:rsid w:val="00316D85"/>
    <w:rsid w:val="003221C3"/>
    <w:rsid w:val="00322420"/>
    <w:rsid w:val="0032322E"/>
    <w:rsid w:val="00323D88"/>
    <w:rsid w:val="00325D37"/>
    <w:rsid w:val="00330E85"/>
    <w:rsid w:val="003339C4"/>
    <w:rsid w:val="00333EFC"/>
    <w:rsid w:val="003356BC"/>
    <w:rsid w:val="00340185"/>
    <w:rsid w:val="0034227E"/>
    <w:rsid w:val="00343AB9"/>
    <w:rsid w:val="003447CF"/>
    <w:rsid w:val="00346A7B"/>
    <w:rsid w:val="003545F7"/>
    <w:rsid w:val="00362EA3"/>
    <w:rsid w:val="0036367B"/>
    <w:rsid w:val="00366A9B"/>
    <w:rsid w:val="0037059D"/>
    <w:rsid w:val="00371525"/>
    <w:rsid w:val="00381870"/>
    <w:rsid w:val="0038316C"/>
    <w:rsid w:val="00383DD5"/>
    <w:rsid w:val="00385989"/>
    <w:rsid w:val="00386C81"/>
    <w:rsid w:val="003905A9"/>
    <w:rsid w:val="00392703"/>
    <w:rsid w:val="00396FF7"/>
    <w:rsid w:val="003A132F"/>
    <w:rsid w:val="003A5DE7"/>
    <w:rsid w:val="003A6828"/>
    <w:rsid w:val="003B288B"/>
    <w:rsid w:val="003B6B91"/>
    <w:rsid w:val="003C2978"/>
    <w:rsid w:val="003C3D2D"/>
    <w:rsid w:val="003D0700"/>
    <w:rsid w:val="003E0E6F"/>
    <w:rsid w:val="003E3038"/>
    <w:rsid w:val="003F09DE"/>
    <w:rsid w:val="003F0BC4"/>
    <w:rsid w:val="003F17A7"/>
    <w:rsid w:val="003F1FF7"/>
    <w:rsid w:val="003F2576"/>
    <w:rsid w:val="003F3216"/>
    <w:rsid w:val="003F6A89"/>
    <w:rsid w:val="00405748"/>
    <w:rsid w:val="00412672"/>
    <w:rsid w:val="00417A1D"/>
    <w:rsid w:val="00420091"/>
    <w:rsid w:val="00422053"/>
    <w:rsid w:val="00430B71"/>
    <w:rsid w:val="00434F5B"/>
    <w:rsid w:val="00443EC7"/>
    <w:rsid w:val="00451988"/>
    <w:rsid w:val="004559B8"/>
    <w:rsid w:val="004574CF"/>
    <w:rsid w:val="004612D3"/>
    <w:rsid w:val="00461966"/>
    <w:rsid w:val="0046319D"/>
    <w:rsid w:val="00480F10"/>
    <w:rsid w:val="004838AD"/>
    <w:rsid w:val="00485D2C"/>
    <w:rsid w:val="00486811"/>
    <w:rsid w:val="00490BEC"/>
    <w:rsid w:val="00491AF8"/>
    <w:rsid w:val="00491B6C"/>
    <w:rsid w:val="0049330C"/>
    <w:rsid w:val="004953EA"/>
    <w:rsid w:val="004954FA"/>
    <w:rsid w:val="00496DEB"/>
    <w:rsid w:val="0049721A"/>
    <w:rsid w:val="004A2596"/>
    <w:rsid w:val="004A4877"/>
    <w:rsid w:val="004A6605"/>
    <w:rsid w:val="004B2AC2"/>
    <w:rsid w:val="004B71EA"/>
    <w:rsid w:val="004C0E29"/>
    <w:rsid w:val="004C31DB"/>
    <w:rsid w:val="004C6450"/>
    <w:rsid w:val="004C7F81"/>
    <w:rsid w:val="004D3A11"/>
    <w:rsid w:val="004D4F71"/>
    <w:rsid w:val="004D6AB0"/>
    <w:rsid w:val="004E0A3F"/>
    <w:rsid w:val="004E0CFE"/>
    <w:rsid w:val="004E1ADC"/>
    <w:rsid w:val="004E1DDD"/>
    <w:rsid w:val="004E3EDD"/>
    <w:rsid w:val="004E495E"/>
    <w:rsid w:val="004E593C"/>
    <w:rsid w:val="004E6D90"/>
    <w:rsid w:val="004F0C3F"/>
    <w:rsid w:val="004F1068"/>
    <w:rsid w:val="004F16D0"/>
    <w:rsid w:val="004F609B"/>
    <w:rsid w:val="004F7F46"/>
    <w:rsid w:val="005005F5"/>
    <w:rsid w:val="0051378D"/>
    <w:rsid w:val="0051509F"/>
    <w:rsid w:val="00517ED5"/>
    <w:rsid w:val="0052130B"/>
    <w:rsid w:val="00521DC1"/>
    <w:rsid w:val="00525FC2"/>
    <w:rsid w:val="00530153"/>
    <w:rsid w:val="00531344"/>
    <w:rsid w:val="00537307"/>
    <w:rsid w:val="00537737"/>
    <w:rsid w:val="0054051D"/>
    <w:rsid w:val="005413A7"/>
    <w:rsid w:val="00552FBF"/>
    <w:rsid w:val="0055430B"/>
    <w:rsid w:val="00554EF6"/>
    <w:rsid w:val="005559D7"/>
    <w:rsid w:val="0055661B"/>
    <w:rsid w:val="005626BB"/>
    <w:rsid w:val="00562B36"/>
    <w:rsid w:val="00566AAF"/>
    <w:rsid w:val="00572129"/>
    <w:rsid w:val="00572799"/>
    <w:rsid w:val="00574CCF"/>
    <w:rsid w:val="00595172"/>
    <w:rsid w:val="005A3BDD"/>
    <w:rsid w:val="005A5C13"/>
    <w:rsid w:val="005B1A22"/>
    <w:rsid w:val="005C64FF"/>
    <w:rsid w:val="005D1BD9"/>
    <w:rsid w:val="005D38F4"/>
    <w:rsid w:val="005D45F8"/>
    <w:rsid w:val="005D7ED3"/>
    <w:rsid w:val="005E16D9"/>
    <w:rsid w:val="005E2F80"/>
    <w:rsid w:val="005E31FC"/>
    <w:rsid w:val="005F436F"/>
    <w:rsid w:val="005F5FC0"/>
    <w:rsid w:val="005F61A6"/>
    <w:rsid w:val="00601724"/>
    <w:rsid w:val="006020B1"/>
    <w:rsid w:val="0060394A"/>
    <w:rsid w:val="00612249"/>
    <w:rsid w:val="006158B8"/>
    <w:rsid w:val="00624853"/>
    <w:rsid w:val="00625EA6"/>
    <w:rsid w:val="00626D37"/>
    <w:rsid w:val="00636C66"/>
    <w:rsid w:val="00653851"/>
    <w:rsid w:val="006562E0"/>
    <w:rsid w:val="0065681D"/>
    <w:rsid w:val="00663BFA"/>
    <w:rsid w:val="00666A27"/>
    <w:rsid w:val="00666DDB"/>
    <w:rsid w:val="006671B8"/>
    <w:rsid w:val="0067292E"/>
    <w:rsid w:val="006739C4"/>
    <w:rsid w:val="006761E1"/>
    <w:rsid w:val="00682681"/>
    <w:rsid w:val="00682E6F"/>
    <w:rsid w:val="00683362"/>
    <w:rsid w:val="00693C96"/>
    <w:rsid w:val="00694DD7"/>
    <w:rsid w:val="006A13BC"/>
    <w:rsid w:val="006B5D3A"/>
    <w:rsid w:val="006B6283"/>
    <w:rsid w:val="006C2C84"/>
    <w:rsid w:val="006D448D"/>
    <w:rsid w:val="006D4CB7"/>
    <w:rsid w:val="006D6380"/>
    <w:rsid w:val="006E69FE"/>
    <w:rsid w:val="006F0708"/>
    <w:rsid w:val="006F24DF"/>
    <w:rsid w:val="006F2DFD"/>
    <w:rsid w:val="006F3061"/>
    <w:rsid w:val="006F42B7"/>
    <w:rsid w:val="007029D8"/>
    <w:rsid w:val="007119E5"/>
    <w:rsid w:val="007275E4"/>
    <w:rsid w:val="00734BF5"/>
    <w:rsid w:val="007420DE"/>
    <w:rsid w:val="0075523E"/>
    <w:rsid w:val="00755DF3"/>
    <w:rsid w:val="00755FEC"/>
    <w:rsid w:val="00756570"/>
    <w:rsid w:val="00760228"/>
    <w:rsid w:val="00760665"/>
    <w:rsid w:val="0076076B"/>
    <w:rsid w:val="00766DC3"/>
    <w:rsid w:val="00771DE8"/>
    <w:rsid w:val="007723D9"/>
    <w:rsid w:val="00774571"/>
    <w:rsid w:val="007747CD"/>
    <w:rsid w:val="007820A1"/>
    <w:rsid w:val="00782B49"/>
    <w:rsid w:val="00790CBA"/>
    <w:rsid w:val="00790F82"/>
    <w:rsid w:val="00793E3C"/>
    <w:rsid w:val="00795F80"/>
    <w:rsid w:val="007A0010"/>
    <w:rsid w:val="007A704E"/>
    <w:rsid w:val="007B0E67"/>
    <w:rsid w:val="007B52AB"/>
    <w:rsid w:val="007B61CE"/>
    <w:rsid w:val="007C0702"/>
    <w:rsid w:val="007C0F95"/>
    <w:rsid w:val="007C5D76"/>
    <w:rsid w:val="007C5F35"/>
    <w:rsid w:val="007C60A4"/>
    <w:rsid w:val="007C7924"/>
    <w:rsid w:val="007D1E62"/>
    <w:rsid w:val="007D444C"/>
    <w:rsid w:val="007D644D"/>
    <w:rsid w:val="007E11A2"/>
    <w:rsid w:val="007E68E0"/>
    <w:rsid w:val="007F155B"/>
    <w:rsid w:val="007F1EF5"/>
    <w:rsid w:val="007F5EA3"/>
    <w:rsid w:val="007F711D"/>
    <w:rsid w:val="00804A9C"/>
    <w:rsid w:val="00806CD0"/>
    <w:rsid w:val="008263C3"/>
    <w:rsid w:val="00831030"/>
    <w:rsid w:val="0083219E"/>
    <w:rsid w:val="00834586"/>
    <w:rsid w:val="008417F7"/>
    <w:rsid w:val="00844600"/>
    <w:rsid w:val="00847326"/>
    <w:rsid w:val="008535DF"/>
    <w:rsid w:val="0085612C"/>
    <w:rsid w:val="008578A6"/>
    <w:rsid w:val="00863C28"/>
    <w:rsid w:val="008718B0"/>
    <w:rsid w:val="00874CEA"/>
    <w:rsid w:val="0087526C"/>
    <w:rsid w:val="00882105"/>
    <w:rsid w:val="00882572"/>
    <w:rsid w:val="008834AF"/>
    <w:rsid w:val="00886C24"/>
    <w:rsid w:val="00886FD3"/>
    <w:rsid w:val="00890650"/>
    <w:rsid w:val="008952DF"/>
    <w:rsid w:val="008A2E12"/>
    <w:rsid w:val="008A4579"/>
    <w:rsid w:val="008A4674"/>
    <w:rsid w:val="008B04E0"/>
    <w:rsid w:val="008B0F04"/>
    <w:rsid w:val="008B1F27"/>
    <w:rsid w:val="008B255D"/>
    <w:rsid w:val="008B41BA"/>
    <w:rsid w:val="008B7275"/>
    <w:rsid w:val="008C0D58"/>
    <w:rsid w:val="008C1BE8"/>
    <w:rsid w:val="008C24AA"/>
    <w:rsid w:val="008C312A"/>
    <w:rsid w:val="008C54D9"/>
    <w:rsid w:val="008D053E"/>
    <w:rsid w:val="008D0A7C"/>
    <w:rsid w:val="008E7A01"/>
    <w:rsid w:val="008F1DE1"/>
    <w:rsid w:val="0090081B"/>
    <w:rsid w:val="00907FB4"/>
    <w:rsid w:val="00911646"/>
    <w:rsid w:val="00914A01"/>
    <w:rsid w:val="00915FA7"/>
    <w:rsid w:val="0091789F"/>
    <w:rsid w:val="009220B6"/>
    <w:rsid w:val="00927158"/>
    <w:rsid w:val="00927C80"/>
    <w:rsid w:val="00931B00"/>
    <w:rsid w:val="00934B30"/>
    <w:rsid w:val="009356FE"/>
    <w:rsid w:val="0094100E"/>
    <w:rsid w:val="0094317E"/>
    <w:rsid w:val="009432DE"/>
    <w:rsid w:val="009447B5"/>
    <w:rsid w:val="0094576D"/>
    <w:rsid w:val="00951500"/>
    <w:rsid w:val="00951C57"/>
    <w:rsid w:val="00952DC3"/>
    <w:rsid w:val="0095350E"/>
    <w:rsid w:val="009603B5"/>
    <w:rsid w:val="00965C90"/>
    <w:rsid w:val="00966AF1"/>
    <w:rsid w:val="009670E8"/>
    <w:rsid w:val="009705C2"/>
    <w:rsid w:val="00976C67"/>
    <w:rsid w:val="00977354"/>
    <w:rsid w:val="00985BAC"/>
    <w:rsid w:val="009868FA"/>
    <w:rsid w:val="0099363D"/>
    <w:rsid w:val="0099605C"/>
    <w:rsid w:val="009A2C50"/>
    <w:rsid w:val="009A5534"/>
    <w:rsid w:val="009A6E6C"/>
    <w:rsid w:val="009B494A"/>
    <w:rsid w:val="009C0FDD"/>
    <w:rsid w:val="009C5E6F"/>
    <w:rsid w:val="009D59FA"/>
    <w:rsid w:val="009E1784"/>
    <w:rsid w:val="009E3E4E"/>
    <w:rsid w:val="009E519B"/>
    <w:rsid w:val="009E6FE2"/>
    <w:rsid w:val="009F025E"/>
    <w:rsid w:val="009F2882"/>
    <w:rsid w:val="009F2B29"/>
    <w:rsid w:val="009F4495"/>
    <w:rsid w:val="009F71B7"/>
    <w:rsid w:val="009F7C34"/>
    <w:rsid w:val="00A009C3"/>
    <w:rsid w:val="00A0445C"/>
    <w:rsid w:val="00A061A2"/>
    <w:rsid w:val="00A071AF"/>
    <w:rsid w:val="00A16C86"/>
    <w:rsid w:val="00A22F70"/>
    <w:rsid w:val="00A23EB8"/>
    <w:rsid w:val="00A248E5"/>
    <w:rsid w:val="00A30BB4"/>
    <w:rsid w:val="00A31E6E"/>
    <w:rsid w:val="00A32A6A"/>
    <w:rsid w:val="00A35291"/>
    <w:rsid w:val="00A3571C"/>
    <w:rsid w:val="00A413AA"/>
    <w:rsid w:val="00A4142A"/>
    <w:rsid w:val="00A4402A"/>
    <w:rsid w:val="00A444F2"/>
    <w:rsid w:val="00A4735C"/>
    <w:rsid w:val="00A473B0"/>
    <w:rsid w:val="00A51582"/>
    <w:rsid w:val="00A51BB5"/>
    <w:rsid w:val="00A55315"/>
    <w:rsid w:val="00A55AF1"/>
    <w:rsid w:val="00A55FC0"/>
    <w:rsid w:val="00A7252A"/>
    <w:rsid w:val="00A729E1"/>
    <w:rsid w:val="00A75E0F"/>
    <w:rsid w:val="00A766B0"/>
    <w:rsid w:val="00A76B8F"/>
    <w:rsid w:val="00A8195C"/>
    <w:rsid w:val="00A81ED7"/>
    <w:rsid w:val="00A844D2"/>
    <w:rsid w:val="00A93B1B"/>
    <w:rsid w:val="00A940DA"/>
    <w:rsid w:val="00A97F1D"/>
    <w:rsid w:val="00AA0BE3"/>
    <w:rsid w:val="00AA349C"/>
    <w:rsid w:val="00AB1C72"/>
    <w:rsid w:val="00AB22CA"/>
    <w:rsid w:val="00AB2905"/>
    <w:rsid w:val="00AC2DC7"/>
    <w:rsid w:val="00AC3C10"/>
    <w:rsid w:val="00AD269A"/>
    <w:rsid w:val="00AD4258"/>
    <w:rsid w:val="00AE413C"/>
    <w:rsid w:val="00AE6190"/>
    <w:rsid w:val="00AF2CD9"/>
    <w:rsid w:val="00AF6287"/>
    <w:rsid w:val="00AF72AB"/>
    <w:rsid w:val="00AF7398"/>
    <w:rsid w:val="00B00D3F"/>
    <w:rsid w:val="00B04A8F"/>
    <w:rsid w:val="00B115E5"/>
    <w:rsid w:val="00B21A94"/>
    <w:rsid w:val="00B21F61"/>
    <w:rsid w:val="00B2498D"/>
    <w:rsid w:val="00B27C2F"/>
    <w:rsid w:val="00B43039"/>
    <w:rsid w:val="00B4554D"/>
    <w:rsid w:val="00B4563D"/>
    <w:rsid w:val="00B4577E"/>
    <w:rsid w:val="00B53BAA"/>
    <w:rsid w:val="00B54792"/>
    <w:rsid w:val="00B55C67"/>
    <w:rsid w:val="00B56B72"/>
    <w:rsid w:val="00B61D2A"/>
    <w:rsid w:val="00B65D99"/>
    <w:rsid w:val="00B662FB"/>
    <w:rsid w:val="00B770E9"/>
    <w:rsid w:val="00B84104"/>
    <w:rsid w:val="00B972A7"/>
    <w:rsid w:val="00BA1351"/>
    <w:rsid w:val="00BA2BBA"/>
    <w:rsid w:val="00BA4500"/>
    <w:rsid w:val="00BA5256"/>
    <w:rsid w:val="00BB1286"/>
    <w:rsid w:val="00BB6784"/>
    <w:rsid w:val="00BC079A"/>
    <w:rsid w:val="00BC1A1A"/>
    <w:rsid w:val="00BC25B6"/>
    <w:rsid w:val="00BC3863"/>
    <w:rsid w:val="00BC746B"/>
    <w:rsid w:val="00BC7ECB"/>
    <w:rsid w:val="00BD5D4D"/>
    <w:rsid w:val="00BD69C4"/>
    <w:rsid w:val="00BD750A"/>
    <w:rsid w:val="00BE2954"/>
    <w:rsid w:val="00BE3133"/>
    <w:rsid w:val="00BE3464"/>
    <w:rsid w:val="00BE3CBD"/>
    <w:rsid w:val="00BF134B"/>
    <w:rsid w:val="00BF632D"/>
    <w:rsid w:val="00BF64B3"/>
    <w:rsid w:val="00BF6A83"/>
    <w:rsid w:val="00C1199E"/>
    <w:rsid w:val="00C11A87"/>
    <w:rsid w:val="00C131AB"/>
    <w:rsid w:val="00C1390A"/>
    <w:rsid w:val="00C1413F"/>
    <w:rsid w:val="00C22E2C"/>
    <w:rsid w:val="00C27136"/>
    <w:rsid w:val="00C30B1E"/>
    <w:rsid w:val="00C34382"/>
    <w:rsid w:val="00C35D27"/>
    <w:rsid w:val="00C411F3"/>
    <w:rsid w:val="00C41C5E"/>
    <w:rsid w:val="00C461D4"/>
    <w:rsid w:val="00C50996"/>
    <w:rsid w:val="00C51938"/>
    <w:rsid w:val="00C522EE"/>
    <w:rsid w:val="00C523FC"/>
    <w:rsid w:val="00C567AE"/>
    <w:rsid w:val="00C61B24"/>
    <w:rsid w:val="00C62F99"/>
    <w:rsid w:val="00C668C7"/>
    <w:rsid w:val="00C7236B"/>
    <w:rsid w:val="00C77A0C"/>
    <w:rsid w:val="00C8095E"/>
    <w:rsid w:val="00C83B73"/>
    <w:rsid w:val="00C85498"/>
    <w:rsid w:val="00C87C97"/>
    <w:rsid w:val="00C92418"/>
    <w:rsid w:val="00CA0D64"/>
    <w:rsid w:val="00CA6762"/>
    <w:rsid w:val="00CB4A65"/>
    <w:rsid w:val="00CB626C"/>
    <w:rsid w:val="00CC0C66"/>
    <w:rsid w:val="00CC335D"/>
    <w:rsid w:val="00CC560F"/>
    <w:rsid w:val="00CE3421"/>
    <w:rsid w:val="00D044C2"/>
    <w:rsid w:val="00D06FAD"/>
    <w:rsid w:val="00D1216F"/>
    <w:rsid w:val="00D1284D"/>
    <w:rsid w:val="00D26C33"/>
    <w:rsid w:val="00D27A5D"/>
    <w:rsid w:val="00D303BA"/>
    <w:rsid w:val="00D30C3C"/>
    <w:rsid w:val="00D31D69"/>
    <w:rsid w:val="00D35EF7"/>
    <w:rsid w:val="00D40978"/>
    <w:rsid w:val="00D40E63"/>
    <w:rsid w:val="00D42F90"/>
    <w:rsid w:val="00D45363"/>
    <w:rsid w:val="00D46087"/>
    <w:rsid w:val="00D47E00"/>
    <w:rsid w:val="00D5379B"/>
    <w:rsid w:val="00D57869"/>
    <w:rsid w:val="00D61098"/>
    <w:rsid w:val="00D6165C"/>
    <w:rsid w:val="00D63441"/>
    <w:rsid w:val="00D65D2C"/>
    <w:rsid w:val="00D72E51"/>
    <w:rsid w:val="00D748B4"/>
    <w:rsid w:val="00D83E22"/>
    <w:rsid w:val="00D9244B"/>
    <w:rsid w:val="00D93167"/>
    <w:rsid w:val="00D97BCB"/>
    <w:rsid w:val="00DA1035"/>
    <w:rsid w:val="00DA18A5"/>
    <w:rsid w:val="00DA2B81"/>
    <w:rsid w:val="00DA2E20"/>
    <w:rsid w:val="00DA460E"/>
    <w:rsid w:val="00DC0FD3"/>
    <w:rsid w:val="00DC4E4A"/>
    <w:rsid w:val="00DC533F"/>
    <w:rsid w:val="00DC696E"/>
    <w:rsid w:val="00DD019A"/>
    <w:rsid w:val="00DD212F"/>
    <w:rsid w:val="00DD488E"/>
    <w:rsid w:val="00DD5222"/>
    <w:rsid w:val="00DD7CC3"/>
    <w:rsid w:val="00DE599A"/>
    <w:rsid w:val="00DE6FDD"/>
    <w:rsid w:val="00DF001C"/>
    <w:rsid w:val="00DF424F"/>
    <w:rsid w:val="00E02562"/>
    <w:rsid w:val="00E0357B"/>
    <w:rsid w:val="00E04CD5"/>
    <w:rsid w:val="00E055AC"/>
    <w:rsid w:val="00E11AF7"/>
    <w:rsid w:val="00E17E0C"/>
    <w:rsid w:val="00E25F8E"/>
    <w:rsid w:val="00E26B65"/>
    <w:rsid w:val="00E31681"/>
    <w:rsid w:val="00E34938"/>
    <w:rsid w:val="00E40CAA"/>
    <w:rsid w:val="00E420D0"/>
    <w:rsid w:val="00E47564"/>
    <w:rsid w:val="00E477B5"/>
    <w:rsid w:val="00E5053E"/>
    <w:rsid w:val="00E5075E"/>
    <w:rsid w:val="00E5296B"/>
    <w:rsid w:val="00E57EDE"/>
    <w:rsid w:val="00E70393"/>
    <w:rsid w:val="00E73BFE"/>
    <w:rsid w:val="00E74C5B"/>
    <w:rsid w:val="00E76756"/>
    <w:rsid w:val="00E90CB7"/>
    <w:rsid w:val="00E94530"/>
    <w:rsid w:val="00E96543"/>
    <w:rsid w:val="00EA260B"/>
    <w:rsid w:val="00EB6115"/>
    <w:rsid w:val="00EC08FF"/>
    <w:rsid w:val="00EC0ED4"/>
    <w:rsid w:val="00EC1124"/>
    <w:rsid w:val="00ED5033"/>
    <w:rsid w:val="00EE08DF"/>
    <w:rsid w:val="00EE1C03"/>
    <w:rsid w:val="00EE5538"/>
    <w:rsid w:val="00EF0642"/>
    <w:rsid w:val="00F019E2"/>
    <w:rsid w:val="00F03974"/>
    <w:rsid w:val="00F03BC5"/>
    <w:rsid w:val="00F06212"/>
    <w:rsid w:val="00F06407"/>
    <w:rsid w:val="00F107D7"/>
    <w:rsid w:val="00F20890"/>
    <w:rsid w:val="00F22D8E"/>
    <w:rsid w:val="00F24F0C"/>
    <w:rsid w:val="00F2533A"/>
    <w:rsid w:val="00F26F9F"/>
    <w:rsid w:val="00F27325"/>
    <w:rsid w:val="00F3212F"/>
    <w:rsid w:val="00F32D07"/>
    <w:rsid w:val="00F3632C"/>
    <w:rsid w:val="00F4495C"/>
    <w:rsid w:val="00F45CAE"/>
    <w:rsid w:val="00F46334"/>
    <w:rsid w:val="00F47CC4"/>
    <w:rsid w:val="00F50595"/>
    <w:rsid w:val="00F52518"/>
    <w:rsid w:val="00F53BC5"/>
    <w:rsid w:val="00F54228"/>
    <w:rsid w:val="00F56C84"/>
    <w:rsid w:val="00F65C0D"/>
    <w:rsid w:val="00F700AD"/>
    <w:rsid w:val="00F70C06"/>
    <w:rsid w:val="00F71C3E"/>
    <w:rsid w:val="00F757A2"/>
    <w:rsid w:val="00F85F72"/>
    <w:rsid w:val="00F86E8E"/>
    <w:rsid w:val="00F944D7"/>
    <w:rsid w:val="00F97868"/>
    <w:rsid w:val="00FA09C0"/>
    <w:rsid w:val="00FA4070"/>
    <w:rsid w:val="00FA43AB"/>
    <w:rsid w:val="00FA703C"/>
    <w:rsid w:val="00FA7D42"/>
    <w:rsid w:val="00FC2F1C"/>
    <w:rsid w:val="00FC74EE"/>
    <w:rsid w:val="00FD1AFB"/>
    <w:rsid w:val="00FD2176"/>
    <w:rsid w:val="00FD4887"/>
    <w:rsid w:val="00FD534C"/>
    <w:rsid w:val="00FD7863"/>
    <w:rsid w:val="00FE2F30"/>
    <w:rsid w:val="00FE5132"/>
    <w:rsid w:val="00FF03DF"/>
    <w:rsid w:val="00FF06A1"/>
    <w:rsid w:val="00FF117C"/>
    <w:rsid w:val="00FF51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077DB7"/>
    <w:pPr>
      <w:keepNext/>
      <w:keepLines/>
      <w:pageBreakBefore/>
      <w:numPr>
        <w:numId w:val="11"/>
      </w:numPr>
      <w:spacing w:before="0" w:after="960" w:line="240" w:lineRule="auto"/>
      <w:ind w:left="714" w:hanging="357"/>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D6165C"/>
    <w:pPr>
      <w:numPr>
        <w:ilvl w:val="3"/>
        <w:numId w:val="11"/>
      </w:numPr>
      <w:spacing w:before="480" w:after="480" w:line="240" w:lineRule="auto"/>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077DB7"/>
    <w:rPr>
      <w:rFonts w:ascii="Arial" w:eastAsia="Times New Roman" w:hAnsi="Arial"/>
      <w:b/>
      <w:caps/>
      <w:sz w:val="28"/>
      <w:szCs w:val="32"/>
      <w:lang w:eastAsia="en-US"/>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D6165C"/>
    <w:rPr>
      <w:rFonts w:ascii="Arial" w:hAnsi="Arial" w:cs="Arial"/>
      <w:sz w:val="24"/>
      <w:szCs w:val="24"/>
    </w:rPr>
  </w:style>
  <w:style w:type="paragraph" w:styleId="Legenda">
    <w:name w:val="caption"/>
    <w:basedOn w:val="Normal"/>
    <w:next w:val="Normal"/>
    <w:autoRedefine/>
    <w:uiPriority w:val="35"/>
    <w:unhideWhenUsed/>
    <w:qFormat/>
    <w:rsid w:val="002E515F"/>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https://www.devmedia.com.br/introducao-ao-visual-studio-code/3441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hyperlink" Target="https://www.devmedia.com.br/introducao-ao-visual-studio-code/34418" TargetMode="External"/><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E999F-5C0A-4F73-AD01-300C7F55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975</TotalTime>
  <Pages>44</Pages>
  <Words>5190</Words>
  <Characters>28028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33152</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616</cp:revision>
  <dcterms:created xsi:type="dcterms:W3CDTF">2019-11-21T17:36:00Z</dcterms:created>
  <dcterms:modified xsi:type="dcterms:W3CDTF">2020-07-16T17:01:00Z</dcterms:modified>
</cp:coreProperties>
</file>