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>Racionais Mc’s</w:t>
      </w:r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sotfware,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r>
        <w:t>Flutter, Dart, Firebase, Desenvolvimento Híbrido, UML, Astah Community</w:t>
      </w:r>
      <w:r w:rsidR="000A644E">
        <w:t>, Visual Studio Code.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Astah, nele consegue-se realizar trabalhos com uma agilidade maior por ser simples e objetivo. Para o desenvolvimento do aplicativo em geral será utilizado Flutter que tem Dart como a linguagem principal. O banco </w:t>
      </w:r>
      <w:r w:rsidR="00A31E6E">
        <w:t>de dados será feito no Firebase</w:t>
      </w:r>
      <w:r>
        <w:t>, que é em nuvem e pode ser local ao mesmo tempo, pois se o aplicativo não tiver nenhum tipo de conexão com a internet, o banco se encarregará de salvar os dados locais até que seja feita uma conexão. E para escrever os códigos será utilizado o programa Visual Studio Code.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>No terceiro capítulo tem como ênfase explicar como funciona a arquitetura do Flutter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>Desenvolvimento com Flutter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r w:rsidRPr="009F2882">
        <w:t xml:space="preserve">Flutter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>Segundo Santana (2019) o Flutter funciona</w:t>
      </w:r>
      <w:r w:rsidR="007747CD">
        <w:t xml:space="preserve"> na maior parte utilizando</w:t>
      </w:r>
      <w:r>
        <w:t xml:space="preserve"> widgets,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widgets como filhos, sendo assim, havendo uma hierarquia. A renderização desses widgets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widgets que dependem de outros widgets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24F0157D" w:rsidR="002E515F" w:rsidRDefault="002E515F" w:rsidP="002E515F">
      <w:r w:rsidRPr="002E515F">
        <w:t xml:space="preserve">Para o maior entendimento da tecnologia abordada nesse trabalho, nessa </w:t>
      </w:r>
      <w:r w:rsidR="00794623">
        <w:t>seção</w:t>
      </w:r>
      <w:r w:rsidRPr="002E515F">
        <w:t xml:space="preserve"> será exibida a arquitetura do Flutter.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>Diagrama da visão geral do sistema Flutter</w:t>
      </w:r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>Após a leitura da figura acima, tira-se a conclusão que o Flutter tem 3 camadas para seu funcionamento. A primeira camada em verde é todo a estrutura do Flutter escrita em Dart,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Flutter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>Tudo em Flutter é lido como um Widget,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>informações de texto. Obrigatoriamente precisa haver um Widget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0087E206" w:rsidR="00766DC3" w:rsidRDefault="00612249" w:rsidP="00766DC3">
      <w:pPr>
        <w:keepNext/>
        <w:jc w:val="center"/>
      </w:pPr>
      <w:r w:rsidRPr="00612249">
        <w:rPr>
          <w:noProof/>
          <w:lang w:eastAsia="pt-BR"/>
        </w:rPr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child, onde é inserido outro Widget para fazer parte do aplicativo, que no nosso exemplo seria os textos, porém eu não posso inserir os 3 textos em child, pois essa propriedade somente aceita um Widget e para cada texto </w:t>
      </w:r>
      <w:r w:rsidRPr="00766DC3">
        <w:lastRenderedPageBreak/>
        <w:t>precisamos de um Widget. Para solucionar esse problema poderíamos inserir um Widget chamado Row no child de Container onde nele é aceito mais de um Widget, pois nele há a propriedade chamada children, que resolveria nosso problema inicial, segue figura 6 exibindo esse exemplo:</w:t>
      </w:r>
    </w:p>
    <w:p w14:paraId="7716D5DD" w14:textId="77777777" w:rsidR="00766DC3" w:rsidRDefault="00766DC3" w:rsidP="00782B49"/>
    <w:p w14:paraId="54F63459" w14:textId="69DBBBF1" w:rsidR="00BB6784" w:rsidRDefault="0060394A" w:rsidP="00BB6784">
      <w:pPr>
        <w:keepNext/>
        <w:jc w:val="center"/>
      </w:pPr>
      <w:r w:rsidRPr="0060394A">
        <w:rPr>
          <w:noProof/>
          <w:lang w:eastAsia="pt-BR"/>
        </w:rPr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1F950E5" w:rsidR="00BB6784" w:rsidRDefault="00BB6784" w:rsidP="00BB6784">
      <w:r w:rsidRPr="00BB6784">
        <w:t xml:space="preserve">Percebe-se pela explicação e imagem acima, que tudo que tiver child pode haver somente um Widget e o que tiver children pode ser inserir mais de um, porém no nosso exemplo os textos deveriam ficar um em cada linha e para isso, ao invés de chamar de primeiro momento o Widget Row que trabalha na horizontal, podemos chamar o Widget Column que trabalha na vertical e também tem a propriedade children e para cada children pode-se ser inserido uma Row e dentro de cada Row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8A4674">
        <w:t>*</w:t>
      </w:r>
      <w:r w:rsidRPr="00BB6784">
        <w:t xml:space="preserve"> para entendimento onde laranja claro é o Container, azul claro é a Column e as Row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4AACC1BA" w:rsidR="00844600" w:rsidRDefault="00AF72AB" w:rsidP="00844600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>Conclui-se com esse exemplo que tudo que há na interface gráfica do aplicativo deve ser um Widget e para cada Widget há suas propriedades específicas, sendo assim, o desenvolvedor terá que analisar qual melhor Widget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2625D98E" w:rsidR="00907FB4" w:rsidRDefault="00907FB4" w:rsidP="00907FB4">
      <w:r>
        <w:t xml:space="preserve">Nessa </w:t>
      </w:r>
      <w:r w:rsidR="00794623">
        <w:t>seção</w:t>
      </w:r>
      <w:r>
        <w:t xml:space="preserve">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6A5A3A94" w:rsidR="00907FB4" w:rsidRDefault="00907FB4" w:rsidP="00907FB4">
      <w:r>
        <w:t xml:space="preserve">Do lado esquerdo ficará o código da aplicação e do lado direito a interface gráfica que é referente ao código lateral, isso será padrão para todas imagens abaixo dentro dessa </w:t>
      </w:r>
      <w:r w:rsidR="00794623">
        <w:t>seção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r w:rsidRPr="00D1284D">
        <w:rPr>
          <w:b/>
          <w:i/>
        </w:rPr>
        <w:t>HomeState</w:t>
      </w:r>
      <w:r>
        <w:t xml:space="preserve">. Esse método que é criado o estado retorna os </w:t>
      </w:r>
      <w:r>
        <w:rPr>
          <w:i/>
        </w:rPr>
        <w:t>Widget</w:t>
      </w:r>
      <w:r w:rsidRPr="004C0E29">
        <w:rPr>
          <w:i/>
        </w:rPr>
        <w:t>s</w:t>
      </w:r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da AppBar</w:t>
            </w:r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AppBar</w:t>
            </w: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AppBar </w:t>
      </w:r>
      <w:r w:rsidRPr="00C34382">
        <w:t>precisa obrigatoriamente ter como pai um Scaffold, que é um Widget, tudo em Flutter é feito com Widget dentro de outro Widget. Passamos como parâmetro dentro do AppBar um texto que será mostrado na barra. Para ficar claro o entendimento da velocidade do desenvolvimento, essa AppBar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>Para deixar um aplicativo mais atraente, foi inserido um ícone de menu na barra do aplicativo. Chamamos um leading dentro da própria AppBar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>Na figura * mostra-se o código para trocar a cor do ícone se achar necessário. No quesito cor, o Flutter contém várias cores definidas, porém se não achar a ideal, tem a opção de inserir o código “rgb”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r>
        <w:rPr>
          <w:i/>
        </w:rPr>
        <w:t>Widget</w:t>
      </w:r>
      <w:r>
        <w:t xml:space="preserve"> </w:t>
      </w:r>
      <w:r w:rsidRPr="00A30BB4">
        <w:rPr>
          <w:i/>
        </w:rPr>
        <w:t>TextField</w:t>
      </w:r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r w:rsidRPr="00434F5B">
        <w:rPr>
          <w:b/>
        </w:rPr>
        <w:t>retornaTextField</w:t>
      </w:r>
      <w:r>
        <w:t xml:space="preserve"> é rotornado um </w:t>
      </w:r>
      <w:r>
        <w:rPr>
          <w:i/>
        </w:rPr>
        <w:t>Widget</w:t>
      </w:r>
      <w:r w:rsidRPr="00F45CAE">
        <w:rPr>
          <w:i/>
        </w:rPr>
        <w:t xml:space="preserve"> TextField</w:t>
      </w:r>
      <w:r>
        <w:t xml:space="preserve">. Dentro desse </w:t>
      </w:r>
      <w:r>
        <w:rPr>
          <w:i/>
        </w:rPr>
        <w:t>Widget</w:t>
      </w:r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r w:rsidRPr="00434F5B">
        <w:rPr>
          <w:i/>
        </w:rPr>
        <w:t>FloatingActionByttonLocation</w:t>
      </w:r>
      <w:r w:rsidRPr="00D27A5D">
        <w:t xml:space="preserve"> e chamando o </w:t>
      </w:r>
      <w:r w:rsidRPr="00434F5B">
        <w:rPr>
          <w:b/>
        </w:rPr>
        <w:t>centerDocked</w:t>
      </w:r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1979ECD7" w:rsidR="00907FB4" w:rsidRDefault="00907FB4" w:rsidP="00907FB4">
      <w:pPr>
        <w:jc w:val="left"/>
      </w:pPr>
      <w:r>
        <w:t xml:space="preserve">O desenvolvimento dessa simples tela foi </w:t>
      </w:r>
      <w:r w:rsidR="00C51938">
        <w:t>feito</w:t>
      </w:r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446E7F3D" w:rsidR="00C668C7" w:rsidRDefault="00C668C7" w:rsidP="00C668C7">
      <w:r>
        <w:t xml:space="preserve">Nessa </w:t>
      </w:r>
      <w:r w:rsidR="00794623">
        <w:t>seção</w:t>
      </w:r>
      <w:r>
        <w:t xml:space="preserve"> será explanada sobre as tecnologias que foram utilizadas para desenvolver esse trabalho por completo.</w:t>
      </w:r>
    </w:p>
    <w:p w14:paraId="33C54D70" w14:textId="77777777" w:rsidR="00C668C7" w:rsidRDefault="00C668C7" w:rsidP="00C668C7">
      <w:r>
        <w:t>A principal tecnologia estudada é o Flutter, que contém a linguagem de programação Dart, pois trata-se de uma linguagem de compilação eficaz. Firebase terá como responsabilidade ser o banco de dados do aplicativo, pois é um banco em nuvem que promete ser rápido. Por fim, para entendimento melhor da aplicação, será utilizado a linguagem UML feita no programa Astah Community.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>Durante o trabalho de modelagem da aplicação serão desenvolvidos os diagramas conforme a linguagem UML. Para Portalgsi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>Por fim, para auxiliar na produção de diagramas da linguagem UML será utilizada a ferramenta Astah Community.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r w:rsidRPr="00C50996">
        <w:rPr>
          <w:sz w:val="22"/>
        </w:rPr>
        <w:t>Astah Community é um software para modelagem UML (</w:t>
      </w:r>
      <w:r w:rsidRPr="00BF64B3">
        <w:rPr>
          <w:i/>
          <w:sz w:val="22"/>
        </w:rPr>
        <w:t>Unified Modeling Language</w:t>
      </w:r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>desenvolvido pela Change Vision, Inc e disponível para sistemas operacionais Windows 64 bits. Anteriormente conhecido por JUDE, um acrônimo de Java and UML Developers Environment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r w:rsidR="00DC696E">
        <w:t xml:space="preserve">Dart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>a Google que é fortemente tipada</w:t>
      </w:r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>substituir o JavaScript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multi-paradigma</w:t>
      </w:r>
      <w:r w:rsidR="00064089">
        <w:t>.</w:t>
      </w:r>
    </w:p>
    <w:p w14:paraId="3E9C377F" w14:textId="3CD9F18C" w:rsidR="00DD212F" w:rsidRDefault="00DD212F" w:rsidP="007820A1">
      <w:r>
        <w:t>A linguagem não obteve sucesso em seu objetivo inicial que era para substituir o JavaScript, mas com a grande evolução do Flutter, o Dart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>e nesse trabalho será utilizado o Visual Studio Code, que conforme Dionisio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multi</w:t>
      </w:r>
      <w:r w:rsidR="000D24DC">
        <w:t>-</w:t>
      </w:r>
      <w:r w:rsidR="008535DF">
        <w:t>plataforma</w:t>
      </w:r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Flutter o Visual Studio Code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2AE2BBC8" w14:textId="181B49D3" w:rsidR="00747E0A" w:rsidRDefault="00747E0A" w:rsidP="00747E0A">
      <w:pPr>
        <w:pStyle w:val="Ttulo2"/>
      </w:pPr>
      <w:r>
        <w:t>intellij</w:t>
      </w:r>
      <w:r w:rsidR="00A7018E">
        <w:t xml:space="preserve"> </w:t>
      </w:r>
      <w:r>
        <w:t>IDEA</w:t>
      </w:r>
    </w:p>
    <w:p w14:paraId="34342ABD" w14:textId="73DC992A" w:rsidR="0072357D" w:rsidRPr="0072357D" w:rsidRDefault="00A13F70" w:rsidP="0072357D">
      <w:r>
        <w:t xml:space="preserve">Segundo JetBrains (2020?), </w:t>
      </w:r>
      <w:r w:rsidR="00A7018E">
        <w:t xml:space="preserve">Intellij IDEA é uma plataforma de código aberto com objetivo de oferecer ferramentas para </w:t>
      </w:r>
      <w:r>
        <w:t>desenvolver</w:t>
      </w:r>
      <w:r w:rsidR="00A7018E">
        <w:t>.</w:t>
      </w:r>
      <w:r>
        <w:t xml:space="preserve"> Essa IDE (</w:t>
      </w:r>
      <w:r w:rsidRPr="00A13F70">
        <w:rPr>
          <w:i/>
        </w:rPr>
        <w:t>Integrated Development Environment</w:t>
      </w:r>
      <w:r>
        <w:t xml:space="preserve">) foi desenvolvida na linguagem de programação Java e oferece um comportamento de plataforma cruzada com o intuito de desenvolver ferramentas para quaisquer tipos de linguagens. </w:t>
      </w:r>
      <w:r w:rsidR="007B5E4D">
        <w:t>Todo seu código encontra-se no GitHub, sendo assim, possibilitando criação de plug-ins para auxílios de desenvolvimento pela comunidade interessada.</w:t>
      </w:r>
    </w:p>
    <w:p w14:paraId="1D628518" w14:textId="77777777" w:rsidR="00F624C9" w:rsidRDefault="00F624C9" w:rsidP="00806CD0"/>
    <w:p w14:paraId="67989E8B" w14:textId="3A8B013A" w:rsidR="00F624C9" w:rsidRDefault="00F624C9" w:rsidP="00F624C9">
      <w:pPr>
        <w:pStyle w:val="Ttulo2"/>
      </w:pPr>
      <w:r>
        <w:t>java</w:t>
      </w:r>
    </w:p>
    <w:p w14:paraId="0E514E00" w14:textId="7F54FE17" w:rsidR="00790186" w:rsidRPr="00790186" w:rsidRDefault="00790186" w:rsidP="00790186">
      <w:r>
        <w:t>Java é uma linguagem de programação que foi criada pela empresa Microsystems no ano de 1995</w:t>
      </w:r>
      <w:r w:rsidR="00BF4535">
        <w:t xml:space="preserve"> conforme JAVA (2010?)</w:t>
      </w:r>
      <w:r>
        <w:t>.</w:t>
      </w:r>
      <w:r w:rsidR="00285DE6">
        <w:t xml:space="preserve"> Está linguagem é orientada a objetos e seu maior objetivo é </w:t>
      </w:r>
      <w:r w:rsidR="00BD06FA">
        <w:t>construir apenas um código</w:t>
      </w:r>
      <w:r w:rsidR="00285DE6">
        <w:t xml:space="preserve"> </w:t>
      </w:r>
      <w:r w:rsidR="00BD06FA">
        <w:t>e</w:t>
      </w:r>
      <w:r w:rsidR="00285DE6">
        <w:t xml:space="preserve"> seja utilizado por diversos tipos de dispositivos</w:t>
      </w:r>
      <w:r w:rsidR="007575EB">
        <w:t xml:space="preserve">, pois há uma </w:t>
      </w:r>
      <w:r w:rsidR="007575EB" w:rsidRPr="00BA01C1">
        <w:rPr>
          <w:i/>
        </w:rPr>
        <w:t>Java Virtual Machine</w:t>
      </w:r>
      <w:r w:rsidR="007575EB">
        <w:t xml:space="preserve"> que traduz o código para todos dispositivos</w:t>
      </w:r>
      <w:r w:rsidR="00BA01C1">
        <w:t>, porém para que isso seja realmente possível, o</w:t>
      </w:r>
      <w:r w:rsidR="007575EB">
        <w:t xml:space="preserve"> requisito mínimo</w:t>
      </w:r>
      <w:r w:rsidR="00BA01C1">
        <w:t xml:space="preserve"> é a</w:t>
      </w:r>
      <w:r w:rsidR="007575EB">
        <w:t xml:space="preserve"> instalação</w:t>
      </w:r>
      <w:r w:rsidR="00BA01C1">
        <w:t xml:space="preserve"> do próprio Java</w:t>
      </w:r>
      <w:r w:rsidR="00285DE6">
        <w:t>.</w:t>
      </w:r>
      <w:r>
        <w:t xml:space="preserve"> </w:t>
      </w:r>
      <w:r w:rsidR="00243923">
        <w:t xml:space="preserve">Em algumas aplicações </w:t>
      </w:r>
      <w:r w:rsidR="003B3470">
        <w:t>é</w:t>
      </w:r>
      <w:r w:rsidR="00243923">
        <w:t xml:space="preserve"> necessári</w:t>
      </w:r>
      <w:r w:rsidR="003B3470">
        <w:t>a</w:t>
      </w:r>
      <w:r w:rsidR="00243923">
        <w:t xml:space="preserve"> a utilização do Java em seu computador ou até mesmo em seu dispositivo móvel. </w:t>
      </w:r>
    </w:p>
    <w:p w14:paraId="19FE8B7E" w14:textId="77777777" w:rsidR="003C3D2D" w:rsidRDefault="003C3D2D" w:rsidP="00806CD0"/>
    <w:p w14:paraId="553A178C" w14:textId="344783A9" w:rsidR="003C3D2D" w:rsidRDefault="009C0FDD" w:rsidP="003C3D2D">
      <w:pPr>
        <w:pStyle w:val="Ttulo2"/>
      </w:pPr>
      <w:r>
        <w:t>SPRING BOOT</w:t>
      </w:r>
    </w:p>
    <w:p w14:paraId="65E1AACE" w14:textId="31BA4798" w:rsidR="00F624C9" w:rsidRPr="00CE39B9" w:rsidRDefault="00BF4535" w:rsidP="00CE39B9">
      <w:r>
        <w:t>Segundo</w:t>
      </w:r>
      <w:r w:rsidR="00CE39B9">
        <w:t xml:space="preserve"> Afonso (2017), Spring Boot é uma ferramenta para agilizar configurações iniciais e publicações de aplicações no ecossistema Spring, dito isso, havendo uma rapidez </w:t>
      </w:r>
      <w:r w:rsidR="00CE39B9">
        <w:lastRenderedPageBreak/>
        <w:t>considerável em executar o projeto que é trabalhado</w:t>
      </w:r>
      <w:r w:rsidR="009E1A33">
        <w:t xml:space="preserve">. No exemplo desse documento é a API Rest </w:t>
      </w:r>
      <w:r w:rsidR="00B51C6A">
        <w:t xml:space="preserve">feita com a linguagem de programação Java, </w:t>
      </w:r>
      <w:r w:rsidR="009E1A33">
        <w:t xml:space="preserve">que </w:t>
      </w:r>
      <w:r w:rsidR="005D5EFF">
        <w:t>tem</w:t>
      </w:r>
      <w:r w:rsidR="00B51C6A">
        <w:t xml:space="preserve"> como objetivo</w:t>
      </w:r>
      <w:r w:rsidR="009E1A33">
        <w:t xml:space="preserve"> devolver informações para o aplicativo</w:t>
      </w:r>
      <w:r w:rsidR="00B51C6A">
        <w:t xml:space="preserve"> através de requisições HTTP</w:t>
      </w:r>
      <w:r w:rsidR="009E1A33">
        <w:t xml:space="preserve">. </w:t>
      </w:r>
      <w:r w:rsidR="00CE39B9">
        <w:t xml:space="preserve"> </w:t>
      </w:r>
    </w:p>
    <w:p w14:paraId="1F7B82B7" w14:textId="77777777" w:rsidR="001B7CF2" w:rsidRDefault="001B7CF2" w:rsidP="001B7CF2"/>
    <w:p w14:paraId="1DF7CE70" w14:textId="77777777" w:rsidR="0003333B" w:rsidRDefault="0003333B" w:rsidP="001B7CF2"/>
    <w:p w14:paraId="605274A1" w14:textId="77777777" w:rsidR="001B7CF2" w:rsidRDefault="001B7CF2" w:rsidP="001B7CF2">
      <w:pPr>
        <w:pStyle w:val="Ttulo2"/>
      </w:pPr>
      <w:r>
        <w:t>API REST</w:t>
      </w:r>
    </w:p>
    <w:p w14:paraId="52942E79" w14:textId="2C29BD15" w:rsidR="00076AA0" w:rsidRDefault="00076AA0" w:rsidP="00076AA0">
      <w:r>
        <w:t>API (</w:t>
      </w:r>
      <w:r w:rsidRPr="00076AA0">
        <w:rPr>
          <w:i/>
        </w:rPr>
        <w:t>Application Programming Interface</w:t>
      </w:r>
      <w:r>
        <w:t>) de acordo com Pires (2017) é um grupo de regras e padrões</w:t>
      </w:r>
      <w:r w:rsidR="00C61D1E">
        <w:t xml:space="preserve"> definidos</w:t>
      </w:r>
      <w:r>
        <w:t xml:space="preserve"> e documentada </w:t>
      </w:r>
      <w:r w:rsidR="00C61D1E">
        <w:t>por uma</w:t>
      </w:r>
      <w:r>
        <w:t xml:space="preserve"> aplicação</w:t>
      </w:r>
      <w:r w:rsidR="00F976EC">
        <w:t xml:space="preserve"> para que essa aplicação seja utilizada por outras.</w:t>
      </w:r>
      <w:r w:rsidR="00B96B3D">
        <w:t xml:space="preserve"> O intuito dessa tecnologia é comunicações entre aplicações e com os usuários que as utilizam. </w:t>
      </w:r>
    </w:p>
    <w:p w14:paraId="424804FE" w14:textId="6F07CE99" w:rsidR="00132568" w:rsidRPr="00076AA0" w:rsidRDefault="00132568" w:rsidP="00076AA0">
      <w:r>
        <w:t>O Rest (</w:t>
      </w:r>
      <w:r w:rsidRPr="00132568">
        <w:rPr>
          <w:i/>
        </w:rPr>
        <w:t>Representational State Transfer</w:t>
      </w:r>
      <w:r>
        <w:t>)</w:t>
      </w:r>
      <w:r w:rsidR="00AE5C0B">
        <w:t xml:space="preserve"> é uma abstração da arquitetura Web. Nele é possível criar projetos com uma boa definição de interfaces, porém para que isso ocorra, há regras </w:t>
      </w:r>
      <w:r w:rsidR="009E0F10">
        <w:t xml:space="preserve">a serem seguidas. Se essas características forem feitas, </w:t>
      </w:r>
      <w:r w:rsidR="001D3F06">
        <w:t>é possível</w:t>
      </w:r>
      <w:r w:rsidR="00BA47E4">
        <w:t xml:space="preserve"> uma comunicação entre aplicações.</w:t>
      </w:r>
      <w:r w:rsidR="00AE5C0B">
        <w:t xml:space="preserve"> </w:t>
      </w:r>
    </w:p>
    <w:p w14:paraId="4E8CD214" w14:textId="77777777" w:rsidR="001B7CF2" w:rsidRPr="001B7CF2" w:rsidRDefault="001B7CF2" w:rsidP="001B7CF2"/>
    <w:p w14:paraId="5E899B2F" w14:textId="50189F88" w:rsidR="003C3D2D" w:rsidRDefault="001B7CF2" w:rsidP="001B7CF2">
      <w:pPr>
        <w:pStyle w:val="Ttulo2"/>
      </w:pPr>
      <w:r>
        <w:t>MONGODB</w:t>
      </w:r>
    </w:p>
    <w:p w14:paraId="36FCDB51" w14:textId="4F61072F" w:rsidR="0000315B" w:rsidRDefault="0000315B" w:rsidP="0000315B">
      <w:r>
        <w:t xml:space="preserve">Conforme Soares (2016) MongoDB é um banco de dados orientado a documentos (NoSQL) que é </w:t>
      </w:r>
      <w:r w:rsidR="00A7018E">
        <w:t>de código aberto</w:t>
      </w:r>
      <w:r>
        <w:t xml:space="preserve"> e que foi desenvolvido em c++. Por ser orientado a documentos, não há a obrigatoriedade de se preocupar com a estrutura de dados, como colunas e tipos de valores.</w:t>
      </w:r>
      <w:r w:rsidR="004B6B8C">
        <w:t xml:space="preserve"> Esse banco é muito semelhante a estrutura JSON, que acaba facilitando a leitura e escrita dos dados.</w:t>
      </w:r>
      <w:r w:rsidR="007800B4">
        <w:t xml:space="preserve"> Diferente de um banco de dados estruturado, o MongoDB armazena documentos e </w:t>
      </w:r>
      <w:r w:rsidR="00443472">
        <w:t>coleç</w:t>
      </w:r>
      <w:r w:rsidR="008F1368">
        <w:t xml:space="preserve">ões, onde documentos seriam as tabelas e </w:t>
      </w:r>
      <w:r w:rsidR="000844D7">
        <w:t>as coleções</w:t>
      </w:r>
      <w:r w:rsidR="008F1368">
        <w:t xml:space="preserve"> seriam a</w:t>
      </w:r>
      <w:r w:rsidR="000844D7">
        <w:t>s</w:t>
      </w:r>
      <w:r w:rsidR="008F1368">
        <w:t xml:space="preserve"> base</w:t>
      </w:r>
      <w:r w:rsidR="000844D7">
        <w:t>s</w:t>
      </w:r>
      <w:r w:rsidR="008F1368">
        <w:t xml:space="preserve"> de dado</w:t>
      </w:r>
      <w:r w:rsidR="000844D7">
        <w:t>s</w:t>
      </w:r>
      <w:r w:rsidR="008F1368">
        <w:t>.</w:t>
      </w:r>
    </w:p>
    <w:p w14:paraId="021FCB08" w14:textId="7BF0D6B6" w:rsidR="00443472" w:rsidRDefault="000B760F" w:rsidP="0000315B">
      <w:r>
        <w:t>MongoDB</w:t>
      </w:r>
      <w:r w:rsidR="00443472">
        <w:t xml:space="preserve"> vem com o objetivo de ter uma melhor performance </w:t>
      </w:r>
      <w:r>
        <w:t>para uma gama gigante de dados</w:t>
      </w:r>
      <w:r w:rsidR="00586A4D">
        <w:t xml:space="preserve"> em comparação a</w:t>
      </w:r>
      <w:r w:rsidR="00443472">
        <w:t xml:space="preserve"> ban</w:t>
      </w:r>
      <w:r w:rsidR="00586A4D">
        <w:t>c</w:t>
      </w:r>
      <w:r w:rsidR="00443472">
        <w:t>o de dados convencionais</w:t>
      </w:r>
      <w:r>
        <w:t xml:space="preserve">, </w:t>
      </w:r>
      <w:r w:rsidR="00586A4D">
        <w:t xml:space="preserve">porém </w:t>
      </w:r>
      <w:r>
        <w:t xml:space="preserve">tudo isso é possível </w:t>
      </w:r>
      <w:r w:rsidR="00586A4D">
        <w:t>por causa da desnormalização (</w:t>
      </w:r>
      <w:r w:rsidR="0098560D">
        <w:t>dados redundantes</w:t>
      </w:r>
      <w:r w:rsidR="00586A4D">
        <w:t>).</w:t>
      </w:r>
    </w:p>
    <w:p w14:paraId="45DB0792" w14:textId="77777777" w:rsidR="00DC26CA" w:rsidRDefault="00DC26CA" w:rsidP="0000315B"/>
    <w:p w14:paraId="7EBE3E75" w14:textId="77777777" w:rsidR="00DC26CA" w:rsidRDefault="00DC26CA" w:rsidP="0000315B"/>
    <w:p w14:paraId="636F0736" w14:textId="77777777" w:rsidR="00DC26CA" w:rsidRPr="0000315B" w:rsidRDefault="00DC26CA" w:rsidP="0000315B"/>
    <w:p w14:paraId="5BAD128D" w14:textId="77777777" w:rsidR="001B7CF2" w:rsidRPr="001B7CF2" w:rsidRDefault="001B7CF2" w:rsidP="001B7CF2"/>
    <w:p w14:paraId="60133423" w14:textId="56CBC10B" w:rsidR="003C3D2D" w:rsidRDefault="001C0386" w:rsidP="003C3D2D">
      <w:pPr>
        <w:pStyle w:val="Ttulo2"/>
      </w:pPr>
      <w:r>
        <w:t xml:space="preserve">AWS </w:t>
      </w:r>
      <w:r w:rsidR="003C3D2D">
        <w:t xml:space="preserve">AMAZON EC2 </w:t>
      </w:r>
    </w:p>
    <w:p w14:paraId="6E20BAF6" w14:textId="0841E31F" w:rsidR="001C0386" w:rsidRPr="001C0386" w:rsidRDefault="001C0386" w:rsidP="001C0386">
      <w:r>
        <w:t>De acordo com Amazon (2020) o Amazon EC2 (</w:t>
      </w:r>
      <w:r w:rsidRPr="001C0386">
        <w:rPr>
          <w:i/>
        </w:rPr>
        <w:t>Amazon Elastic Compute Cloud</w:t>
      </w:r>
      <w:r>
        <w:t xml:space="preserve">) é um serviço computacional dimensionável em nuvem, que oferece </w:t>
      </w:r>
      <w:r w:rsidR="00613A35">
        <w:t>um serviço que dispensa o investimento em máquinas físicas</w:t>
      </w:r>
      <w:r w:rsidR="00DC26CA">
        <w:t xml:space="preserve"> e que</w:t>
      </w:r>
      <w:r w:rsidR="00613A35">
        <w:t xml:space="preserve"> </w:t>
      </w:r>
      <w:r w:rsidR="00DC26CA">
        <w:t>oferece</w:t>
      </w:r>
      <w:r w:rsidR="00613A35">
        <w:t xml:space="preserve"> uma função mais prática, podendo pagar somente pelo que for usar e cancelar o serviço quando quiser.</w:t>
      </w:r>
      <w:r w:rsidR="007E47EE">
        <w:t xml:space="preserve"> </w:t>
      </w:r>
      <w:r w:rsidR="009F6830">
        <w:t>T</w:t>
      </w:r>
      <w:r w:rsidR="007E47EE">
        <w:t xml:space="preserve">ambém há serviços como abrir </w:t>
      </w:r>
      <w:r w:rsidR="009F6830">
        <w:t>mais de um</w:t>
      </w:r>
      <w:r w:rsidR="007E47EE">
        <w:t xml:space="preserve"> </w:t>
      </w:r>
      <w:r w:rsidR="009F6830">
        <w:t>servidor virtual</w:t>
      </w:r>
      <w:r w:rsidR="007E47EE">
        <w:t>, configurar a seguran</w:t>
      </w:r>
      <w:r w:rsidR="009F6830">
        <w:t xml:space="preserve">ça e gerenciar o armazenamento da máquina. </w:t>
      </w:r>
      <w:r w:rsidR="00923A4D">
        <w:t>Em conclusão,</w:t>
      </w:r>
      <w:r w:rsidR="003F0FEF">
        <w:t xml:space="preserve"> é a disponibilização de soluções de TI sob demanda pela internet.</w:t>
      </w:r>
    </w:p>
    <w:p w14:paraId="77D06848" w14:textId="77777777" w:rsidR="003C3D2D" w:rsidRDefault="003C3D2D" w:rsidP="003C3D2D"/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r w:rsidRPr="00756570">
        <w:lastRenderedPageBreak/>
        <w:t>PROPOSTA DE MODELAGEM DO ESTUDO DE CASO</w:t>
      </w:r>
    </w:p>
    <w:p w14:paraId="1ADAAF9F" w14:textId="4486D41C" w:rsidR="00966AF1" w:rsidRDefault="00116E81" w:rsidP="00325D37">
      <w:r>
        <w:t xml:space="preserve">Pensando na facilitação do desenvolvimento do aplicativo, nessa </w:t>
      </w:r>
      <w:r w:rsidR="00794623">
        <w:t>seção</w:t>
      </w:r>
      <w:r>
        <w:t xml:space="preserve">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>todos exemplos abaixo, foi utilizado o Astah Community que foi citado anteriormente.</w:t>
      </w:r>
    </w:p>
    <w:p w14:paraId="7897EE7A" w14:textId="1B8891A7" w:rsidR="0058636B" w:rsidRDefault="0058636B" w:rsidP="00325D37">
      <w:r>
        <w:t xml:space="preserve">Para melhorar a compreensão, será explicado mais sobre o objetivo da aplicação mencionada nesse trabalho. </w:t>
      </w:r>
      <w:r w:rsidR="005F6953">
        <w:t xml:space="preserve">Podemos usar o seguinte exemplo, </w:t>
      </w:r>
      <w:r w:rsidR="00062962">
        <w:t>o usuário</w:t>
      </w:r>
      <w:r w:rsidR="005F6953">
        <w:t xml:space="preserve"> tem suas contas do mês </w:t>
      </w:r>
      <w:r w:rsidR="00062962">
        <w:t>corrente</w:t>
      </w:r>
      <w:r w:rsidR="005F6953">
        <w:t xml:space="preserve"> e dos meses seguintes, mas o mesmo não tem a informação de seu saldo para cada mês, dito isso, o aplicativo armazena todas informações de contas atuais e futuras</w:t>
      </w:r>
      <w:r w:rsidR="00062962">
        <w:t xml:space="preserve"> e seus recebimentos</w:t>
      </w:r>
      <w:r w:rsidR="0002539E">
        <w:t xml:space="preserve"> (salário, empréstimos)</w:t>
      </w:r>
      <w:r w:rsidR="005F6953">
        <w:t xml:space="preserve">, </w:t>
      </w:r>
      <w:r w:rsidR="0002539E">
        <w:t>com a possibilidade de inserir contas parcelada,</w:t>
      </w:r>
      <w:r w:rsidR="005F6953">
        <w:t xml:space="preserve"> que </w:t>
      </w:r>
      <w:r w:rsidR="0002539E">
        <w:t>serão</w:t>
      </w:r>
      <w:r w:rsidR="005F6953">
        <w:t xml:space="preserve"> gerada</w:t>
      </w:r>
      <w:r w:rsidR="0002539E">
        <w:t>s</w:t>
      </w:r>
      <w:r w:rsidR="005F6953">
        <w:t xml:space="preserve"> automaticamente</w:t>
      </w:r>
      <w:r w:rsidR="0002539E">
        <w:t xml:space="preserve"> pelo aplicativo, sendo assim, inserindo somente uma vez.</w:t>
      </w:r>
      <w:r w:rsidR="00AC1B2D">
        <w:t xml:space="preserve"> Com as informações inseridas de pagamentos e recebimentos, o aplicativo informa seu saldo para cada mês.</w:t>
      </w:r>
      <w:r w:rsidR="005F6953">
        <w:t xml:space="preserve"> </w:t>
      </w:r>
      <w:r w:rsidR="000910AC">
        <w:t>Confira a ilustração a seguir de um exemplo:</w:t>
      </w:r>
    </w:p>
    <w:p w14:paraId="69D2B7F6" w14:textId="41EFC594" w:rsidR="000910AC" w:rsidRDefault="000910AC" w:rsidP="000910AC">
      <w:pPr>
        <w:jc w:val="center"/>
      </w:pPr>
      <w:r w:rsidRPr="000910AC">
        <w:rPr>
          <w:noProof/>
          <w:lang w:eastAsia="pt-BR"/>
        </w:rPr>
        <w:drawing>
          <wp:inline distT="0" distB="0" distL="0" distR="0" wp14:anchorId="0D9E2BD1" wp14:editId="16342741">
            <wp:extent cx="2040770" cy="4320000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07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3E3" w14:textId="0BDABE77" w:rsidR="000910AC" w:rsidRDefault="000910AC" w:rsidP="000910AC">
      <w:pPr>
        <w:jc w:val="center"/>
      </w:pPr>
    </w:p>
    <w:p w14:paraId="61C99200" w14:textId="5DA10788" w:rsidR="000910AC" w:rsidRDefault="000910AC" w:rsidP="000910AC">
      <w:r>
        <w:lastRenderedPageBreak/>
        <w:t>Para o exemplo da imagem acima</w:t>
      </w:r>
      <w:r w:rsidR="00005FA1">
        <w:t>,</w:t>
      </w:r>
      <w:r>
        <w:t xml:space="preserve"> temos um total para pagar em </w:t>
      </w:r>
      <w:r w:rsidR="005C0698">
        <w:t>agosto</w:t>
      </w:r>
      <w:r>
        <w:t xml:space="preserve"> de 2020 de 2170,38 reais e 2500,00 reais para receber, dito isso, havendo um saldo positivo de 329,62 reais nesse mês.</w:t>
      </w:r>
    </w:p>
    <w:p w14:paraId="44B4215D" w14:textId="77777777" w:rsidR="00346A7B" w:rsidRDefault="00346A7B" w:rsidP="00325D37"/>
    <w:p w14:paraId="4D70B8E9" w14:textId="7872B176" w:rsidR="00346A7B" w:rsidRDefault="00346A7B" w:rsidP="00346A7B">
      <w:pPr>
        <w:pStyle w:val="Ttulo2"/>
      </w:pPr>
      <w:r>
        <w:t>MAPA MENTAL</w:t>
      </w:r>
    </w:p>
    <w:p w14:paraId="6243E6BB" w14:textId="658D36C6" w:rsidR="00934B30" w:rsidRPr="00934B30" w:rsidRDefault="00934B30" w:rsidP="00934B30">
      <w:r>
        <w:t>Com intuito de entender mais um pouco sobre o que foi pensado para a solução desse projeto, foi construída o mapa mental do mesmo, que está sendo ilustrada na figura abaixo:</w:t>
      </w:r>
    </w:p>
    <w:p w14:paraId="10D32440" w14:textId="66086F19" w:rsidR="003F1FF7" w:rsidRPr="003F1FF7" w:rsidRDefault="003F1FF7" w:rsidP="003F1FF7">
      <w:r w:rsidRPr="003F1FF7">
        <w:rPr>
          <w:noProof/>
          <w:lang w:eastAsia="pt-BR"/>
        </w:rPr>
        <w:drawing>
          <wp:inline distT="0" distB="0" distL="0" distR="0" wp14:anchorId="6C9AFE80" wp14:editId="2FB30C33">
            <wp:extent cx="6120130" cy="4809490"/>
            <wp:effectExtent l="57150" t="57150" r="109220" b="1054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lastRenderedPageBreak/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r>
              <w:t>Logar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lastRenderedPageBreak/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>O diagrama de classe é um diagrama que tem como público alvo pessoas que estão desenvolvendo o projeto, mais específico para o desenvolvedor, pois de acordo com Tybel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4CFB43B9" w:rsidR="00771DE8" w:rsidRDefault="00601724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lastRenderedPageBreak/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r w:rsidR="00F26F9F" w:rsidRPr="0004729D">
        <w:t>Lucidchart</w:t>
      </w:r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3549A4AB" w:rsidR="009E3E4E" w:rsidRDefault="00E47564" w:rsidP="009E3E4E"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21650DA5" w:rsidR="00976C67" w:rsidRDefault="00653851" w:rsidP="00653851">
      <w:pPr>
        <w:pStyle w:val="Ttulo1"/>
      </w:pPr>
      <w:r>
        <w:lastRenderedPageBreak/>
        <w:t>DESENVOLVIMENTO</w:t>
      </w:r>
    </w:p>
    <w:p w14:paraId="4283991E" w14:textId="4097105D" w:rsidR="00653851" w:rsidRDefault="00D06FAD" w:rsidP="00D35EF7">
      <w:r>
        <w:t xml:space="preserve">Nessa </w:t>
      </w:r>
      <w:r w:rsidR="00794623">
        <w:t>seção</w:t>
      </w:r>
      <w:r>
        <w:t xml:space="preserve"> será esclarecido o desenvolvimento do trabalho. E para maior didática, a </w:t>
      </w:r>
      <w:r w:rsidR="00D35EF7">
        <w:t>imagem abaixo ilustra a arquitetura que foi utilizada no apl</w:t>
      </w:r>
      <w:r w:rsidR="003B288B">
        <w:t>icativo SEU CONTROLE FINANCEIRO</w:t>
      </w:r>
      <w:r w:rsidR="00D35EF7">
        <w:t>:</w:t>
      </w:r>
    </w:p>
    <w:p w14:paraId="3844752E" w14:textId="77777777" w:rsidR="00D35EF7" w:rsidRPr="00653851" w:rsidRDefault="00D35EF7" w:rsidP="00D35EF7"/>
    <w:p w14:paraId="12CA0AD0" w14:textId="0D316C7E" w:rsidR="00653851" w:rsidRPr="00653851" w:rsidRDefault="003F3216" w:rsidP="00653851">
      <w:r>
        <w:rPr>
          <w:noProof/>
          <w:lang w:eastAsia="pt-BR"/>
        </w:rPr>
        <w:drawing>
          <wp:inline distT="0" distB="0" distL="0" distR="0" wp14:anchorId="3C1BD5D2" wp14:editId="18DEA2F7">
            <wp:extent cx="6120130" cy="1578610"/>
            <wp:effectExtent l="57150" t="57150" r="109220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quitetura v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33F6E" w14:textId="77777777" w:rsidR="00653851" w:rsidRDefault="00653851" w:rsidP="00C27136"/>
    <w:p w14:paraId="0B374060" w14:textId="569AF18D" w:rsidR="001141DE" w:rsidRDefault="00554EF6" w:rsidP="004E495E">
      <w:r>
        <w:t>A imagem acima exibe as principais tecnologias utilizadas para a implementação do aplicativo desse trabalho, tendo foco no desenvolvimento híbrido utilizando F</w:t>
      </w:r>
      <w:r w:rsidR="004E593C">
        <w:t xml:space="preserve">lutter, dito isso, sendo executado em dispositivos com sistema operacional IOS e ANDROID. </w:t>
      </w:r>
    </w:p>
    <w:p w14:paraId="113198A0" w14:textId="7C14C66C" w:rsidR="004E495E" w:rsidRDefault="004E495E" w:rsidP="004E495E">
      <w:r>
        <w:t>Em serviço computacional em nuvem (máquina virtual) fica instalado o banco de dados e a aplicação API Rest. O serviço utilizado para esse armazenamento</w:t>
      </w:r>
      <w:r w:rsidR="00CE3421">
        <w:t xml:space="preserve"> é o AWS EC2 Instance da A</w:t>
      </w:r>
      <w:r w:rsidR="001B2763">
        <w:t>mazon.</w:t>
      </w:r>
      <w:r w:rsidR="007E11A2">
        <w:t xml:space="preserve"> A parte de Framework (Flutter) fica a codificação do front-end, onde no mesmo é feito codificação das interfaces do aplicativo e para acessar o serviço da Amazon. </w:t>
      </w:r>
    </w:p>
    <w:p w14:paraId="422F9E1C" w14:textId="5591A9A7" w:rsidR="00DA2B81" w:rsidRDefault="00DA2B81" w:rsidP="004E495E">
      <w:r>
        <w:t xml:space="preserve">O fluxo que acontece </w:t>
      </w:r>
      <w:r w:rsidR="00D83E22">
        <w:t>a partir do dispositivo, que envia solicitações através de uma interface que o Flutter fornece</w:t>
      </w:r>
      <w:r w:rsidR="00E74C5B">
        <w:t xml:space="preserve"> juntamente com os dados. Para ter esses dados, o próprio Flutter faz uma comunicação com o serviço da Amazon, e que em seguida recebe uma resposta, podendo ser resposta de erro do serviço computacional ou resposta da API Rest. A API se comunica com o banco (MongoDB) para colher informações e levar através dessas pontes. </w:t>
      </w:r>
    </w:p>
    <w:p w14:paraId="618AE3E3" w14:textId="77777777" w:rsidR="00180169" w:rsidRDefault="00180169" w:rsidP="004E495E"/>
    <w:p w14:paraId="681F3C76" w14:textId="17F25B76" w:rsidR="00EB3C2A" w:rsidRDefault="00180169" w:rsidP="00EB3C2A">
      <w:pPr>
        <w:pStyle w:val="Ttulo2"/>
      </w:pPr>
      <w:r>
        <w:lastRenderedPageBreak/>
        <w:t>Desenvolvimento back-end</w:t>
      </w:r>
    </w:p>
    <w:p w14:paraId="0959CA9D" w14:textId="5AA54FBC" w:rsidR="00794623" w:rsidRDefault="00794623" w:rsidP="00EB3C2A">
      <w:r>
        <w:t>O desenvolvimento do back-end foi feito em Spring Boot com a utilização da linguagem de programação Java. A finalidade é que toda regra de negócio fique nessa parte</w:t>
      </w:r>
      <w:r w:rsidR="00362B0E">
        <w:t xml:space="preserve">, </w:t>
      </w:r>
      <w:r w:rsidR="00C61986">
        <w:t>ficando</w:t>
      </w:r>
      <w:r w:rsidR="00362B0E">
        <w:t xml:space="preserve"> fracamente acoplad</w:t>
      </w:r>
      <w:r w:rsidR="00C61986">
        <w:t>a</w:t>
      </w:r>
      <w:r w:rsidR="00362B0E">
        <w:t>, dito isso, quando precisar migrar ou inserir outra tecnologia</w:t>
      </w:r>
      <w:r w:rsidR="00C61986">
        <w:t xml:space="preserve"> tem uma facilidade maior, pois não</w:t>
      </w:r>
      <w:r w:rsidR="00362B0E">
        <w:t xml:space="preserve"> </w:t>
      </w:r>
      <w:r w:rsidR="00C61986">
        <w:t>haverá</w:t>
      </w:r>
      <w:r w:rsidR="00362B0E">
        <w:t xml:space="preserve"> a necessidade de escrever o código novamente</w:t>
      </w:r>
      <w:r>
        <w:t>. Para melhorar o aproveitamento de código e fácil manutenção, o back-end foi separa</w:t>
      </w:r>
      <w:r w:rsidR="00215C15">
        <w:t>do</w:t>
      </w:r>
      <w:r>
        <w:t xml:space="preserve"> nas camadas </w:t>
      </w:r>
      <w:r w:rsidR="00D30B3F">
        <w:t xml:space="preserve">de </w:t>
      </w:r>
      <w:r w:rsidR="00D30B3F" w:rsidRPr="00D30B3F">
        <w:rPr>
          <w:i/>
        </w:rPr>
        <w:t>config</w:t>
      </w:r>
      <w:r w:rsidR="00D30B3F">
        <w:t xml:space="preserve">, </w:t>
      </w:r>
      <w:r w:rsidR="00D30B3F" w:rsidRPr="00D30B3F">
        <w:rPr>
          <w:i/>
        </w:rPr>
        <w:t>domain</w:t>
      </w:r>
      <w:r w:rsidR="00D30B3F">
        <w:t xml:space="preserve">, </w:t>
      </w:r>
      <w:r w:rsidR="00D30B3F" w:rsidRPr="00D30B3F">
        <w:rPr>
          <w:i/>
        </w:rPr>
        <w:t>dto</w:t>
      </w:r>
      <w:r w:rsidR="00D30B3F">
        <w:t xml:space="preserve">, </w:t>
      </w:r>
      <w:r w:rsidR="00D30B3F" w:rsidRPr="00D30B3F">
        <w:rPr>
          <w:i/>
        </w:rPr>
        <w:t>form,</w:t>
      </w:r>
      <w:r w:rsidR="00D30B3F">
        <w:t xml:space="preserve"> </w:t>
      </w:r>
      <w:r w:rsidR="00501BD7" w:rsidRPr="00D30B3F">
        <w:rPr>
          <w:i/>
        </w:rPr>
        <w:t>resources</w:t>
      </w:r>
      <w:r w:rsidR="00501BD7">
        <w:rPr>
          <w:i/>
        </w:rPr>
        <w:t>, repositor</w:t>
      </w:r>
      <w:r w:rsidR="006D0D49">
        <w:rPr>
          <w:i/>
        </w:rPr>
        <w:t>y</w:t>
      </w:r>
      <w:r w:rsidR="00501BD7">
        <w:t xml:space="preserve"> e</w:t>
      </w:r>
      <w:r w:rsidR="00D30B3F">
        <w:t xml:space="preserve"> </w:t>
      </w:r>
      <w:r w:rsidR="00B03831" w:rsidRPr="00D30B3F">
        <w:rPr>
          <w:i/>
        </w:rPr>
        <w:t>services</w:t>
      </w:r>
      <w:r w:rsidR="00D30B3F">
        <w:t>.</w:t>
      </w:r>
    </w:p>
    <w:p w14:paraId="337FFAF5" w14:textId="6DCEADC3" w:rsidR="00215C15" w:rsidRDefault="00215C15" w:rsidP="00EB3C2A">
      <w:r w:rsidRPr="00215C15">
        <w:rPr>
          <w:b/>
        </w:rPr>
        <w:t>Config</w:t>
      </w:r>
      <w:r>
        <w:t xml:space="preserve">: Nessa camada fica toda a configuração da aplicação, ou seja, toda vez que a aplicação for executada essa camada será a primeira a ser chamada. Nela pode conter inserção de dados padrões e configurações de segurança de acesso. </w:t>
      </w:r>
    </w:p>
    <w:p w14:paraId="2CED11E5" w14:textId="75921AAD" w:rsidR="00215C15" w:rsidRDefault="00215C15" w:rsidP="00EB3C2A">
      <w:r w:rsidRPr="00C13861">
        <w:rPr>
          <w:b/>
        </w:rPr>
        <w:t>Domain</w:t>
      </w:r>
      <w:r>
        <w:t>:</w:t>
      </w:r>
      <w:r w:rsidR="00C27B52">
        <w:t xml:space="preserve"> </w:t>
      </w:r>
      <w:r w:rsidR="00C13861">
        <w:t>Onde ficará todas as classes modelos ou classes de domínios juntamente com seus métodos.</w:t>
      </w:r>
    </w:p>
    <w:p w14:paraId="25733B68" w14:textId="04C27692" w:rsidR="008B726A" w:rsidRDefault="008B726A" w:rsidP="00EB3C2A">
      <w:r w:rsidRPr="00890DEC">
        <w:rPr>
          <w:b/>
        </w:rPr>
        <w:t>DTO</w:t>
      </w:r>
      <w:r>
        <w:t>:</w:t>
      </w:r>
      <w:r w:rsidR="00890DEC">
        <w:t xml:space="preserve"> Essa camada é a abreviação de </w:t>
      </w:r>
      <w:r w:rsidR="00890DEC" w:rsidRPr="00890DEC">
        <w:rPr>
          <w:i/>
        </w:rPr>
        <w:t>Data Access Object</w:t>
      </w:r>
      <w:r w:rsidR="00890DEC">
        <w:t xml:space="preserve"> que significa em português objeto de acesso a dados. Ela tem como responsabilidade limitar os dados que serão retornados para o usuário</w:t>
      </w:r>
      <w:r w:rsidR="00B96A63">
        <w:t>. Podemos usar um exemplo um</w:t>
      </w:r>
      <w:r w:rsidR="00CF13A9">
        <w:t>a classe de</w:t>
      </w:r>
      <w:r w:rsidR="00B96A63">
        <w:t xml:space="preserve"> modelo </w:t>
      </w:r>
      <w:r w:rsidR="00D5372C">
        <w:t>Pessoa</w:t>
      </w:r>
      <w:r w:rsidR="00B96A63">
        <w:t xml:space="preserve"> que tem</w:t>
      </w:r>
      <w:r w:rsidR="00CF13A9">
        <w:t xml:space="preserve"> os atributos</w:t>
      </w:r>
      <w:r w:rsidR="00B96A63">
        <w:t xml:space="preserve"> email, nome, cpf e senha, nessa camada </w:t>
      </w:r>
      <w:r w:rsidR="007076B9">
        <w:t xml:space="preserve">(DTO) </w:t>
      </w:r>
      <w:r w:rsidR="00B96A63">
        <w:t xml:space="preserve">podemos criar uma classe que </w:t>
      </w:r>
      <w:r w:rsidR="00CF13A9">
        <w:t>tenha todos atributos com exceção da senha, sendo assim</w:t>
      </w:r>
      <w:r w:rsidR="007076B9">
        <w:t>,</w:t>
      </w:r>
      <w:r w:rsidR="00CF13A9">
        <w:t xml:space="preserve"> quando o usuário solicitar uma consulta a </w:t>
      </w:r>
      <w:r w:rsidR="007076B9">
        <w:t>dados de</w:t>
      </w:r>
      <w:r w:rsidR="00CF13A9">
        <w:t xml:space="preserve"> </w:t>
      </w:r>
      <w:r w:rsidR="00D5372C">
        <w:t>Pessoa</w:t>
      </w:r>
      <w:r w:rsidR="00CF13A9">
        <w:t>, será retornado o objeto da classe DTO que não cont</w:t>
      </w:r>
      <w:r w:rsidR="007076B9">
        <w:t>ém o atributo senha para que não haja vazamento de informações privadas.</w:t>
      </w:r>
    </w:p>
    <w:p w14:paraId="7036E4E8" w14:textId="04CDED02" w:rsidR="00634B88" w:rsidRDefault="00634B88" w:rsidP="00EB3C2A">
      <w:r w:rsidRPr="00634B88">
        <w:rPr>
          <w:b/>
        </w:rPr>
        <w:t>Form</w:t>
      </w:r>
      <w:r>
        <w:t>: Já nessa camada terá todos os atributos que é necessário ser inserido através de um usuário, se utilizarmos o exemplo que foi explicado na camada DTO, podemos ter o atributo senha, pois esse será o objeto que vem no corpo de uma requisiç</w:t>
      </w:r>
      <w:r w:rsidR="009B23C6">
        <w:t xml:space="preserve">ão. Nesse caso seria uma inserção de dados e o DTO uma consulta a dados. </w:t>
      </w:r>
    </w:p>
    <w:p w14:paraId="6FB3C2DC" w14:textId="7AFE769D" w:rsidR="00B03831" w:rsidRDefault="005F374F" w:rsidP="00EB3C2A">
      <w:r>
        <w:rPr>
          <w:b/>
        </w:rPr>
        <w:t>Resources</w:t>
      </w:r>
      <w:r w:rsidR="00B03831">
        <w:t>:</w:t>
      </w:r>
      <w:r>
        <w:t xml:space="preserve"> Nessa camada é onde a requisição via HTTP chega, nela será redirecionada para o método correto, sendo eles: GET, POST, PUT, DELETE. No método GET tem finalidade de retornar para o usuário que solicitou as informações desejadas. No POST é o método responsável para fazer a chamada de inserção de dados. PUT é o método responsável para fazer a chamada de edição dos dados que o usuário enviou. Por fim o DELETE tem como finalidade fazer chamada a funções que deletam o objeto que o usuário deseja.</w:t>
      </w:r>
      <w:r w:rsidR="00752A2A">
        <w:br/>
      </w:r>
      <w:r w:rsidR="00B076EE">
        <w:rPr>
          <w:b/>
        </w:rPr>
        <w:t>Services</w:t>
      </w:r>
      <w:r w:rsidR="00752A2A">
        <w:t xml:space="preserve">: </w:t>
      </w:r>
      <w:r w:rsidR="00B076EE">
        <w:t xml:space="preserve">A camada </w:t>
      </w:r>
      <w:r w:rsidR="00B076EE">
        <w:rPr>
          <w:i/>
        </w:rPr>
        <w:t xml:space="preserve">services </w:t>
      </w:r>
      <w:r w:rsidR="00B076EE">
        <w:t xml:space="preserve">tem como objetivo tratar toda regra das chamadas de </w:t>
      </w:r>
      <w:r w:rsidR="00B076EE">
        <w:lastRenderedPageBreak/>
        <w:t xml:space="preserve">visualização, edição, criação e deleção. Podemos usar um exemplo de um objeto que o usuário solicitou exclusão e o mesmo não há na base de dados, essa camada irá analisar se existe o objeto e se não houver retorna </w:t>
      </w:r>
      <w:r w:rsidR="00B77379">
        <w:t>à</w:t>
      </w:r>
      <w:r w:rsidR="00B076EE">
        <w:t xml:space="preserve"> informação para camada de </w:t>
      </w:r>
      <w:r w:rsidR="00B076EE" w:rsidRPr="00B076EE">
        <w:rPr>
          <w:i/>
        </w:rPr>
        <w:t>resources</w:t>
      </w:r>
      <w:r w:rsidR="00B076EE">
        <w:t xml:space="preserve">, caso contrário faz uma solicitação para camada </w:t>
      </w:r>
      <w:r w:rsidR="00B076EE" w:rsidRPr="00B076EE">
        <w:rPr>
          <w:i/>
        </w:rPr>
        <w:t>repository</w:t>
      </w:r>
      <w:r w:rsidR="00B076EE">
        <w:t xml:space="preserve"> que será explicado em seguida.</w:t>
      </w:r>
    </w:p>
    <w:p w14:paraId="0F195FC5" w14:textId="3B44B0EC" w:rsidR="00B77379" w:rsidRDefault="00B77379" w:rsidP="00EB3C2A">
      <w:r w:rsidRPr="00B77379">
        <w:rPr>
          <w:b/>
        </w:rPr>
        <w:t>Repository</w:t>
      </w:r>
      <w:r>
        <w:t xml:space="preserve">: </w:t>
      </w:r>
      <w:r w:rsidR="00525824">
        <w:t>Essa camada é responsável por se comunicar com o banco de dados.</w:t>
      </w:r>
    </w:p>
    <w:p w14:paraId="5C0A9DD6" w14:textId="0785A92D" w:rsidR="00D64A26" w:rsidRDefault="002B4DB5" w:rsidP="00EB3C2A">
      <w:r>
        <w:t>Para entender melhor o fluxo da requisição do usuário para o back-end, veja a imagem exibida abaixo:</w:t>
      </w:r>
    </w:p>
    <w:p w14:paraId="5826828C" w14:textId="2FFFF09D" w:rsidR="00EB3C2A" w:rsidRPr="00EB3C2A" w:rsidRDefault="00D64A26" w:rsidP="00EB3C2A">
      <w:r w:rsidRPr="00D64A26">
        <w:drawing>
          <wp:inline distT="0" distB="0" distL="0" distR="0" wp14:anchorId="08BE8D6E" wp14:editId="69016DDD">
            <wp:extent cx="6120130" cy="2309495"/>
            <wp:effectExtent l="57150" t="57150" r="109220" b="1098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56BC9" w14:textId="489097F2" w:rsidR="00180169" w:rsidRDefault="00180169" w:rsidP="00180169">
      <w:pPr>
        <w:pStyle w:val="Ttulo2"/>
      </w:pPr>
      <w:r>
        <w:t>Desenvolvimento front-end</w:t>
      </w:r>
    </w:p>
    <w:p w14:paraId="6A83010E" w14:textId="12BA9B99" w:rsidR="00EB3C2A" w:rsidRDefault="00AE779B" w:rsidP="00EB3C2A">
      <w:r>
        <w:t>Para o desenvolvimento do front-end foi utilizado a ferrament</w:t>
      </w:r>
      <w:r w:rsidR="003C58CA">
        <w:t>a</w:t>
      </w:r>
      <w:r>
        <w:t xml:space="preserve"> Flutter</w:t>
      </w:r>
      <w:r w:rsidR="003C58CA">
        <w:t xml:space="preserve"> com a utilização da linguagem de programação Dart</w:t>
      </w:r>
      <w:r w:rsidR="00880205">
        <w:t>.</w:t>
      </w:r>
      <w:r>
        <w:t xml:space="preserve"> </w:t>
      </w:r>
      <w:r w:rsidR="00880205">
        <w:t xml:space="preserve">O </w:t>
      </w:r>
      <w:r>
        <w:t xml:space="preserve">objetivo </w:t>
      </w:r>
      <w:r w:rsidR="00880205">
        <w:t>é se</w:t>
      </w:r>
      <w:r>
        <w:t xml:space="preserve"> comunicar com o back-end</w:t>
      </w:r>
      <w:r w:rsidR="00880205">
        <w:t xml:space="preserve"> para colher informações para retornar juntamente com a interface gráfica que a própria ferramenta fornece através de programação</w:t>
      </w:r>
      <w:bookmarkStart w:id="2" w:name="_GoBack"/>
      <w:bookmarkEnd w:id="2"/>
      <w:r>
        <w:t xml:space="preserve">. </w:t>
      </w:r>
    </w:p>
    <w:p w14:paraId="0A959177" w14:textId="49F851AA" w:rsidR="00AE779B" w:rsidRPr="00EB3C2A" w:rsidRDefault="00AE779B" w:rsidP="00EB3C2A">
      <w:r>
        <w:t xml:space="preserve">Nele a separação de camada foi mais simples, contendo </w:t>
      </w:r>
    </w:p>
    <w:p w14:paraId="586B1AFC" w14:textId="2970E161" w:rsidR="00EB3C2A" w:rsidRDefault="00EB3C2A" w:rsidP="00EB3C2A">
      <w:pPr>
        <w:pStyle w:val="Ttulo2"/>
      </w:pPr>
      <w:r>
        <w:t>Interface gráfica</w:t>
      </w:r>
    </w:p>
    <w:p w14:paraId="51706E1E" w14:textId="2761354E" w:rsidR="000E5B57" w:rsidRPr="000E5B57" w:rsidRDefault="000E5B57" w:rsidP="000E5B57">
      <w:r>
        <w:t>A seguir será exibido imagens das interfaces gráficas do aplicativo sendo executada plataforma Android.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A3215BD" w14:textId="77777777" w:rsidTr="00540B87">
        <w:tc>
          <w:tcPr>
            <w:tcW w:w="3209" w:type="dxa"/>
          </w:tcPr>
          <w:p w14:paraId="740E35E7" w14:textId="1FEAB691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lastRenderedPageBreak/>
              <w:drawing>
                <wp:inline distT="0" distB="0" distL="0" distR="0" wp14:anchorId="0A6A96B9" wp14:editId="5EB80DAA">
                  <wp:extent cx="1700897" cy="3600000"/>
                  <wp:effectExtent l="0" t="0" r="0" b="63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89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6036C32C" w14:textId="7B659FBC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04ADE2FD" wp14:editId="30C99EF0">
                  <wp:extent cx="1689796" cy="3600000"/>
                  <wp:effectExtent l="0" t="0" r="571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9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2FEA4A53" w14:textId="0B9B91C3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6A33A18E" wp14:editId="3B2D93EF">
                  <wp:extent cx="1676650" cy="3600000"/>
                  <wp:effectExtent l="0" t="0" r="0" b="63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20222" w14:textId="606E75E6" w:rsidR="00540B87" w:rsidRPr="00540B87" w:rsidRDefault="00540B87" w:rsidP="00540B87"/>
    <w:p w14:paraId="2FDB4D75" w14:textId="4BC60DE5" w:rsidR="001141DE" w:rsidRPr="001141DE" w:rsidRDefault="000F3FEA" w:rsidP="001141DE">
      <w:r w:rsidRPr="000F3FEA">
        <w:rPr>
          <w:highlight w:val="yellow"/>
        </w:rPr>
        <w:t>EXPLICAR CADA TELA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8B773B9" w14:textId="77777777" w:rsidTr="00540B87">
        <w:tc>
          <w:tcPr>
            <w:tcW w:w="3209" w:type="dxa"/>
          </w:tcPr>
          <w:p w14:paraId="3ACAC76D" w14:textId="4CC6DD91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042ED67A" wp14:editId="49282EC7">
                  <wp:extent cx="1668630" cy="3600000"/>
                  <wp:effectExtent l="0" t="0" r="8255" b="63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3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105184C8" w14:textId="3BEAF066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F155C09" wp14:editId="24DDC1D3">
                  <wp:extent cx="1712308" cy="3600000"/>
                  <wp:effectExtent l="0" t="0" r="2540" b="63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0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225F9A84" w14:textId="16791801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E9A9E6D" wp14:editId="15203638">
                  <wp:extent cx="1693574" cy="3600000"/>
                  <wp:effectExtent l="0" t="0" r="1905" b="63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743CF" w14:textId="77777777" w:rsidR="000F3FEA" w:rsidRPr="001141DE" w:rsidRDefault="000F3FEA" w:rsidP="000F3FEA">
      <w:r w:rsidRPr="000F3FEA">
        <w:rPr>
          <w:highlight w:val="yellow"/>
        </w:rPr>
        <w:t>EXPLICAR CADA TELA</w:t>
      </w:r>
    </w:p>
    <w:p w14:paraId="514BF4A3" w14:textId="77777777" w:rsidR="00D5379B" w:rsidRDefault="00D5379B" w:rsidP="00D537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40B87" w14:paraId="27931F02" w14:textId="77777777" w:rsidTr="00540B87">
        <w:tc>
          <w:tcPr>
            <w:tcW w:w="9628" w:type="dxa"/>
          </w:tcPr>
          <w:p w14:paraId="538B71A1" w14:textId="2A90E85E" w:rsidR="00540B87" w:rsidRDefault="00540B87" w:rsidP="00540B87">
            <w:pPr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142F2EED" wp14:editId="2E82039A">
                  <wp:extent cx="1687356" cy="3600000"/>
                  <wp:effectExtent l="0" t="0" r="8255" b="63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5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12C39" w14:textId="77777777" w:rsidR="000F3FEA" w:rsidRPr="001141DE" w:rsidRDefault="000F3FEA" w:rsidP="000F3FEA">
      <w:r w:rsidRPr="000F3FEA">
        <w:rPr>
          <w:highlight w:val="yellow"/>
        </w:rPr>
        <w:t>EXPLICAR CADA TELA</w:t>
      </w:r>
    </w:p>
    <w:p w14:paraId="0FCCC555" w14:textId="77777777" w:rsidR="00540B87" w:rsidRPr="00D5379B" w:rsidRDefault="00540B87" w:rsidP="00D5379B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Widgets personalizados, como um botão que troca de posição dependendo da opção selecionada com a finalidade de deixar a aplicação mais atraente ao usuário. Obtive outras dificuldades também como conectar meu aplicativo com o banco do Firebase,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r>
        <w:lastRenderedPageBreak/>
        <w:t>REFERÊNCIAS</w:t>
      </w:r>
    </w:p>
    <w:p w14:paraId="3F68C9D7" w14:textId="044BCF32" w:rsidR="00286B62" w:rsidRDefault="00286B62" w:rsidP="00286B62">
      <w:r>
        <w:t xml:space="preserve">AFONSO, Alexandre. </w:t>
      </w:r>
      <w:r w:rsidRPr="00286B62">
        <w:rPr>
          <w:b/>
        </w:rPr>
        <w:t>O que é Spring Boot?</w:t>
      </w:r>
      <w:r>
        <w:t xml:space="preserve"> Disponível em &lt;</w:t>
      </w:r>
      <w:r w:rsidRPr="00286B62">
        <w:t xml:space="preserve"> https://blog.algaworks.com/spring-boot/</w:t>
      </w:r>
      <w:r>
        <w:t>&gt;. Acesso em: 20 jul. 2020.</w:t>
      </w:r>
    </w:p>
    <w:p w14:paraId="0EC062E3" w14:textId="0FEA7993" w:rsidR="00FC4E22" w:rsidRDefault="00FC4E22" w:rsidP="00286B62">
      <w:r>
        <w:t xml:space="preserve">AMAZON. </w:t>
      </w:r>
      <w:r w:rsidRPr="00FC4E22">
        <w:rPr>
          <w:b/>
        </w:rPr>
        <w:t>O que é o Amazon EC2?</w:t>
      </w:r>
      <w:r>
        <w:rPr>
          <w:b/>
        </w:rPr>
        <w:t xml:space="preserve"> </w:t>
      </w:r>
      <w:r>
        <w:t>Disponível em &lt;</w:t>
      </w:r>
      <w:r w:rsidRPr="00FC4E22">
        <w:t xml:space="preserve"> https://docs.aws.amazon.com/pt_br/AWSEC2/latest/UserGuide/concepts.html</w:t>
      </w:r>
      <w:r>
        <w:t>&gt;. Acesso em: 21 jul. 2020.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>Introdução ao Visual Studio Code</w:t>
      </w:r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6B586922" w:rsidR="00097820" w:rsidRDefault="00097820" w:rsidP="00097820">
      <w:r>
        <w:t xml:space="preserve">GUEDES, Marylene. </w:t>
      </w:r>
      <w:r>
        <w:rPr>
          <w:b/>
        </w:rPr>
        <w:t>O que é Dart</w:t>
      </w:r>
      <w:r w:rsidRPr="003F2576">
        <w:rPr>
          <w:b/>
        </w:rPr>
        <w:t>?</w:t>
      </w:r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499CE6EE" w14:textId="60E9705A" w:rsidR="00687784" w:rsidRDefault="00687784" w:rsidP="00097820">
      <w:r>
        <w:t xml:space="preserve">JETBRAINS. </w:t>
      </w:r>
      <w:r w:rsidRPr="00687784">
        <w:rPr>
          <w:b/>
        </w:rPr>
        <w:t>IntelliJ Platform</w:t>
      </w:r>
      <w:r>
        <w:rPr>
          <w:b/>
        </w:rPr>
        <w:t>.</w:t>
      </w:r>
      <w:r>
        <w:t xml:space="preserve"> Disponível em &lt;</w:t>
      </w:r>
      <w:r w:rsidRPr="00687784">
        <w:t xml:space="preserve"> https://www.jetbrains.com/opensource/idea/</w:t>
      </w:r>
      <w:r>
        <w:t>&gt;. Acesso em: 21 jul.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>Modele softwares com Astah Community</w:t>
      </w:r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54" w:history="1"/>
      <w:r>
        <w:t>&gt;. Acesso em: 02 mar. 2020.</w:t>
      </w:r>
    </w:p>
    <w:p w14:paraId="104E1DEF" w14:textId="39C6317E" w:rsidR="00097820" w:rsidRDefault="00097820" w:rsidP="00097820">
      <w:r>
        <w:t xml:space="preserve">MAES, Jefferson. </w:t>
      </w:r>
      <w:r w:rsidRPr="0038316C">
        <w:rPr>
          <w:b/>
        </w:rPr>
        <w:t>Firebase o que é e para que serve?</w:t>
      </w:r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>Flutter: tudo sobre o queridinho do google</w:t>
      </w:r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09710B0C" w14:textId="0365773C" w:rsidR="001D0AAB" w:rsidRDefault="001D0AAB" w:rsidP="001D0AAB">
      <w:r>
        <w:t xml:space="preserve">PIRES. </w:t>
      </w:r>
      <w:r w:rsidRPr="001D0AAB">
        <w:rPr>
          <w:b/>
        </w:rPr>
        <w:t>O que é API? REST e RESTful? Conheça as definições e diferenças!</w:t>
      </w:r>
      <w:r>
        <w:t xml:space="preserve"> Disponível em &lt;</w:t>
      </w:r>
      <w:r w:rsidRPr="001D0AAB">
        <w:t xml:space="preserve"> https://becode.com.br/o-que-e-api-rest-e-restful/</w:t>
      </w:r>
      <w:r>
        <w:t>&gt;. Acesso em: 20 jul. 2020.</w:t>
      </w:r>
    </w:p>
    <w:p w14:paraId="3D8DB64B" w14:textId="669BDEB5" w:rsidR="00097820" w:rsidRDefault="00097820" w:rsidP="00097820">
      <w:r>
        <w:lastRenderedPageBreak/>
        <w:t xml:space="preserve">PORTAGSI. </w:t>
      </w:r>
      <w:r w:rsidRPr="003F2576">
        <w:rPr>
          <w:b/>
        </w:rPr>
        <w:t>O que é UML?</w:t>
      </w:r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r w:rsidRPr="00C461D4">
        <w:rPr>
          <w:b/>
        </w:rPr>
        <w:t>Flutter: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DB624AC" w14:textId="57FCD209" w:rsidR="009D61CE" w:rsidRDefault="009D61CE" w:rsidP="00097820">
      <w:r>
        <w:t xml:space="preserve">SOARES, Jhonathan. </w:t>
      </w:r>
      <w:r w:rsidRPr="009D61CE">
        <w:rPr>
          <w:b/>
        </w:rPr>
        <w:t>O que é MongoDB e porque usá-</w:t>
      </w:r>
      <w:r w:rsidR="00C07A73" w:rsidRPr="009D61CE">
        <w:rPr>
          <w:b/>
        </w:rPr>
        <w:t>lo?</w:t>
      </w:r>
      <w:r>
        <w:t xml:space="preserve"> Disponível em </w:t>
      </w:r>
      <w:r w:rsidRPr="009D61CE">
        <w:t>https://codigosimples.net/2016/03/01/o-que-e-mongodb-e-porque-usa-lo/</w:t>
      </w:r>
      <w:r>
        <w:t>&gt;. Acesso em: 21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55" w:history="1"/>
      <w:r>
        <w:t>&gt;. Acesso em: 02 mar. 2020.</w:t>
      </w:r>
    </w:p>
    <w:p w14:paraId="4A834D00" w14:textId="009721C2" w:rsidR="00097820" w:rsidRPr="004D3A11" w:rsidRDefault="00097820" w:rsidP="00097820">
      <w:r>
        <w:t xml:space="preserve">VIANA, Daniel. </w:t>
      </w:r>
      <w:r w:rsidRPr="003F2576">
        <w:rPr>
          <w:b/>
        </w:rPr>
        <w:t>Firebase: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56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0879D6" w14:textId="77777777" w:rsidR="00A94660" w:rsidRDefault="00A94660" w:rsidP="00774571">
      <w:pPr>
        <w:spacing w:before="0" w:after="0" w:line="240" w:lineRule="auto"/>
      </w:pPr>
      <w:r>
        <w:separator/>
      </w:r>
    </w:p>
  </w:endnote>
  <w:endnote w:type="continuationSeparator" w:id="0">
    <w:p w14:paraId="2AEE15D7" w14:textId="77777777" w:rsidR="00A94660" w:rsidRDefault="00A94660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5A918" w14:textId="77777777" w:rsidR="00A94660" w:rsidRDefault="00A94660" w:rsidP="00774571">
      <w:pPr>
        <w:spacing w:before="0" w:after="0" w:line="240" w:lineRule="auto"/>
      </w:pPr>
      <w:r>
        <w:separator/>
      </w:r>
    </w:p>
  </w:footnote>
  <w:footnote w:type="continuationSeparator" w:id="0">
    <w:p w14:paraId="5740CEAA" w14:textId="77777777" w:rsidR="00A94660" w:rsidRDefault="00A94660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880205">
      <w:rPr>
        <w:noProof/>
        <w:sz w:val="20"/>
        <w:szCs w:val="20"/>
      </w:rPr>
      <w:t>46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2D346FFE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835657"/>
    <w:multiLevelType w:val="hybridMultilevel"/>
    <w:tmpl w:val="27DA6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315B"/>
    <w:rsid w:val="00005FA1"/>
    <w:rsid w:val="00007B63"/>
    <w:rsid w:val="00012791"/>
    <w:rsid w:val="00012812"/>
    <w:rsid w:val="00016082"/>
    <w:rsid w:val="000164CE"/>
    <w:rsid w:val="000176E6"/>
    <w:rsid w:val="0002155D"/>
    <w:rsid w:val="00021816"/>
    <w:rsid w:val="000227AA"/>
    <w:rsid w:val="00023248"/>
    <w:rsid w:val="00024001"/>
    <w:rsid w:val="0002539E"/>
    <w:rsid w:val="00026D5C"/>
    <w:rsid w:val="00030D54"/>
    <w:rsid w:val="00030DEB"/>
    <w:rsid w:val="00031D11"/>
    <w:rsid w:val="0003333B"/>
    <w:rsid w:val="00037AD1"/>
    <w:rsid w:val="000402F9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2"/>
    <w:rsid w:val="00062965"/>
    <w:rsid w:val="00064089"/>
    <w:rsid w:val="00067CC5"/>
    <w:rsid w:val="00076A77"/>
    <w:rsid w:val="00076AA0"/>
    <w:rsid w:val="00077DB7"/>
    <w:rsid w:val="0008036E"/>
    <w:rsid w:val="00083749"/>
    <w:rsid w:val="000844D7"/>
    <w:rsid w:val="00085469"/>
    <w:rsid w:val="000910AC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60F"/>
    <w:rsid w:val="000B7CC7"/>
    <w:rsid w:val="000C2E5A"/>
    <w:rsid w:val="000D24DC"/>
    <w:rsid w:val="000D2F0D"/>
    <w:rsid w:val="000D6ACF"/>
    <w:rsid w:val="000D76BE"/>
    <w:rsid w:val="000E1A20"/>
    <w:rsid w:val="000E5B57"/>
    <w:rsid w:val="000E5CB4"/>
    <w:rsid w:val="000E62B6"/>
    <w:rsid w:val="000E75C8"/>
    <w:rsid w:val="000F11B5"/>
    <w:rsid w:val="000F3FEA"/>
    <w:rsid w:val="000F4DC6"/>
    <w:rsid w:val="000F7E89"/>
    <w:rsid w:val="001103FC"/>
    <w:rsid w:val="001141DE"/>
    <w:rsid w:val="0011633D"/>
    <w:rsid w:val="00116E81"/>
    <w:rsid w:val="00117806"/>
    <w:rsid w:val="001250E2"/>
    <w:rsid w:val="00125EEB"/>
    <w:rsid w:val="00127416"/>
    <w:rsid w:val="00132568"/>
    <w:rsid w:val="00135EF5"/>
    <w:rsid w:val="00136279"/>
    <w:rsid w:val="00137911"/>
    <w:rsid w:val="00140BEB"/>
    <w:rsid w:val="00140D2F"/>
    <w:rsid w:val="00142631"/>
    <w:rsid w:val="00157FC7"/>
    <w:rsid w:val="00164BB8"/>
    <w:rsid w:val="00165062"/>
    <w:rsid w:val="001715CF"/>
    <w:rsid w:val="00180169"/>
    <w:rsid w:val="001811D9"/>
    <w:rsid w:val="00186352"/>
    <w:rsid w:val="0018762D"/>
    <w:rsid w:val="00191186"/>
    <w:rsid w:val="001919F2"/>
    <w:rsid w:val="001A1ED6"/>
    <w:rsid w:val="001A5BFB"/>
    <w:rsid w:val="001A5F02"/>
    <w:rsid w:val="001B2763"/>
    <w:rsid w:val="001B7136"/>
    <w:rsid w:val="001B7376"/>
    <w:rsid w:val="001B7CF2"/>
    <w:rsid w:val="001C0386"/>
    <w:rsid w:val="001C6492"/>
    <w:rsid w:val="001C6A0E"/>
    <w:rsid w:val="001C6F38"/>
    <w:rsid w:val="001D0AAB"/>
    <w:rsid w:val="001D1134"/>
    <w:rsid w:val="001D2CF9"/>
    <w:rsid w:val="001D3F06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15C15"/>
    <w:rsid w:val="0022141F"/>
    <w:rsid w:val="00223B31"/>
    <w:rsid w:val="0022619E"/>
    <w:rsid w:val="00227797"/>
    <w:rsid w:val="0023203F"/>
    <w:rsid w:val="002430E6"/>
    <w:rsid w:val="002431F6"/>
    <w:rsid w:val="00243923"/>
    <w:rsid w:val="00250643"/>
    <w:rsid w:val="00251CC6"/>
    <w:rsid w:val="00253872"/>
    <w:rsid w:val="00257777"/>
    <w:rsid w:val="0026286C"/>
    <w:rsid w:val="00263A17"/>
    <w:rsid w:val="0026457A"/>
    <w:rsid w:val="00272BCD"/>
    <w:rsid w:val="0028032A"/>
    <w:rsid w:val="002808E5"/>
    <w:rsid w:val="00284726"/>
    <w:rsid w:val="00285DE6"/>
    <w:rsid w:val="00286B62"/>
    <w:rsid w:val="00291BC7"/>
    <w:rsid w:val="002956D4"/>
    <w:rsid w:val="002A1CC8"/>
    <w:rsid w:val="002A26D6"/>
    <w:rsid w:val="002A3DE9"/>
    <w:rsid w:val="002A52EA"/>
    <w:rsid w:val="002B1D97"/>
    <w:rsid w:val="002B20D4"/>
    <w:rsid w:val="002B3A61"/>
    <w:rsid w:val="002B4DB5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059C0"/>
    <w:rsid w:val="00310AA6"/>
    <w:rsid w:val="00312E64"/>
    <w:rsid w:val="00313023"/>
    <w:rsid w:val="00316D85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6CE"/>
    <w:rsid w:val="003447CF"/>
    <w:rsid w:val="00346A7B"/>
    <w:rsid w:val="003545F7"/>
    <w:rsid w:val="00362B0E"/>
    <w:rsid w:val="00362CB3"/>
    <w:rsid w:val="00362EA3"/>
    <w:rsid w:val="0036367B"/>
    <w:rsid w:val="00366A9B"/>
    <w:rsid w:val="0037059D"/>
    <w:rsid w:val="00371525"/>
    <w:rsid w:val="00381870"/>
    <w:rsid w:val="0038316C"/>
    <w:rsid w:val="00383DD5"/>
    <w:rsid w:val="00385989"/>
    <w:rsid w:val="00386C81"/>
    <w:rsid w:val="003905A9"/>
    <w:rsid w:val="00392703"/>
    <w:rsid w:val="00396FF7"/>
    <w:rsid w:val="003A132F"/>
    <w:rsid w:val="003A5DE7"/>
    <w:rsid w:val="003A6828"/>
    <w:rsid w:val="003B288B"/>
    <w:rsid w:val="003B3470"/>
    <w:rsid w:val="003B6B91"/>
    <w:rsid w:val="003C2978"/>
    <w:rsid w:val="003C3D2D"/>
    <w:rsid w:val="003C58CA"/>
    <w:rsid w:val="003D0700"/>
    <w:rsid w:val="003E0E6F"/>
    <w:rsid w:val="003E3038"/>
    <w:rsid w:val="003F09DE"/>
    <w:rsid w:val="003F0BC4"/>
    <w:rsid w:val="003F0FEF"/>
    <w:rsid w:val="003F17A7"/>
    <w:rsid w:val="003F1FF7"/>
    <w:rsid w:val="003F2576"/>
    <w:rsid w:val="003F3216"/>
    <w:rsid w:val="003F6A89"/>
    <w:rsid w:val="004012A2"/>
    <w:rsid w:val="00405748"/>
    <w:rsid w:val="00412672"/>
    <w:rsid w:val="00417A1D"/>
    <w:rsid w:val="00420091"/>
    <w:rsid w:val="00422053"/>
    <w:rsid w:val="00430B71"/>
    <w:rsid w:val="00434F5B"/>
    <w:rsid w:val="00443472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6B8C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495E"/>
    <w:rsid w:val="004E593C"/>
    <w:rsid w:val="004E6D90"/>
    <w:rsid w:val="004F0C3F"/>
    <w:rsid w:val="004F1068"/>
    <w:rsid w:val="004F16D0"/>
    <w:rsid w:val="004F609B"/>
    <w:rsid w:val="004F754E"/>
    <w:rsid w:val="004F7F46"/>
    <w:rsid w:val="005005F5"/>
    <w:rsid w:val="00501BD7"/>
    <w:rsid w:val="0051378D"/>
    <w:rsid w:val="0051509F"/>
    <w:rsid w:val="00517ED5"/>
    <w:rsid w:val="0052130B"/>
    <w:rsid w:val="00521DC1"/>
    <w:rsid w:val="00525824"/>
    <w:rsid w:val="00525FC2"/>
    <w:rsid w:val="00530153"/>
    <w:rsid w:val="00531344"/>
    <w:rsid w:val="00537307"/>
    <w:rsid w:val="00537737"/>
    <w:rsid w:val="0054051D"/>
    <w:rsid w:val="00540B87"/>
    <w:rsid w:val="005413A7"/>
    <w:rsid w:val="00552FBF"/>
    <w:rsid w:val="0055430B"/>
    <w:rsid w:val="00554EF6"/>
    <w:rsid w:val="005559D7"/>
    <w:rsid w:val="0055661B"/>
    <w:rsid w:val="005610DC"/>
    <w:rsid w:val="005626BB"/>
    <w:rsid w:val="00562B36"/>
    <w:rsid w:val="00566AAF"/>
    <w:rsid w:val="00572129"/>
    <w:rsid w:val="00572799"/>
    <w:rsid w:val="00574CCF"/>
    <w:rsid w:val="00583146"/>
    <w:rsid w:val="0058636B"/>
    <w:rsid w:val="00586A4D"/>
    <w:rsid w:val="00595172"/>
    <w:rsid w:val="005A3BDD"/>
    <w:rsid w:val="005A5C13"/>
    <w:rsid w:val="005B1A22"/>
    <w:rsid w:val="005C0698"/>
    <w:rsid w:val="005C64FF"/>
    <w:rsid w:val="005D1BD9"/>
    <w:rsid w:val="005D38F4"/>
    <w:rsid w:val="005D45F8"/>
    <w:rsid w:val="005D5EFF"/>
    <w:rsid w:val="005D7ED3"/>
    <w:rsid w:val="005E16D9"/>
    <w:rsid w:val="005E2F80"/>
    <w:rsid w:val="005E31FC"/>
    <w:rsid w:val="005F374F"/>
    <w:rsid w:val="005F436F"/>
    <w:rsid w:val="005F5FC0"/>
    <w:rsid w:val="005F61A6"/>
    <w:rsid w:val="005F6953"/>
    <w:rsid w:val="00601724"/>
    <w:rsid w:val="006020B1"/>
    <w:rsid w:val="0060394A"/>
    <w:rsid w:val="00612249"/>
    <w:rsid w:val="00613A35"/>
    <w:rsid w:val="006158B8"/>
    <w:rsid w:val="0062093C"/>
    <w:rsid w:val="00624853"/>
    <w:rsid w:val="00625EA6"/>
    <w:rsid w:val="00626D37"/>
    <w:rsid w:val="00634B88"/>
    <w:rsid w:val="00636C66"/>
    <w:rsid w:val="00653851"/>
    <w:rsid w:val="006562E0"/>
    <w:rsid w:val="0065681D"/>
    <w:rsid w:val="00663BFA"/>
    <w:rsid w:val="00666A27"/>
    <w:rsid w:val="00666DDB"/>
    <w:rsid w:val="006671B8"/>
    <w:rsid w:val="0067292E"/>
    <w:rsid w:val="006739C4"/>
    <w:rsid w:val="006761E1"/>
    <w:rsid w:val="00682681"/>
    <w:rsid w:val="00682E6F"/>
    <w:rsid w:val="00683362"/>
    <w:rsid w:val="00687784"/>
    <w:rsid w:val="00693C96"/>
    <w:rsid w:val="00694DD7"/>
    <w:rsid w:val="006A13BC"/>
    <w:rsid w:val="006B5D3A"/>
    <w:rsid w:val="006B6283"/>
    <w:rsid w:val="006C2C84"/>
    <w:rsid w:val="006D0D49"/>
    <w:rsid w:val="006D448D"/>
    <w:rsid w:val="006D4CB7"/>
    <w:rsid w:val="006D6380"/>
    <w:rsid w:val="006E69FE"/>
    <w:rsid w:val="006F0708"/>
    <w:rsid w:val="006F24DF"/>
    <w:rsid w:val="006F2DFD"/>
    <w:rsid w:val="006F3061"/>
    <w:rsid w:val="006F42B7"/>
    <w:rsid w:val="007029D8"/>
    <w:rsid w:val="007076B9"/>
    <w:rsid w:val="007119E5"/>
    <w:rsid w:val="00714055"/>
    <w:rsid w:val="00722588"/>
    <w:rsid w:val="0072357D"/>
    <w:rsid w:val="00725612"/>
    <w:rsid w:val="007275E4"/>
    <w:rsid w:val="00734BF5"/>
    <w:rsid w:val="007420DE"/>
    <w:rsid w:val="007437C1"/>
    <w:rsid w:val="00747E0A"/>
    <w:rsid w:val="00752A2A"/>
    <w:rsid w:val="0075523E"/>
    <w:rsid w:val="00755DF3"/>
    <w:rsid w:val="00755FEC"/>
    <w:rsid w:val="00756570"/>
    <w:rsid w:val="007575EB"/>
    <w:rsid w:val="00760228"/>
    <w:rsid w:val="00760665"/>
    <w:rsid w:val="0076076B"/>
    <w:rsid w:val="00766DC3"/>
    <w:rsid w:val="00771DE8"/>
    <w:rsid w:val="007723D9"/>
    <w:rsid w:val="00774571"/>
    <w:rsid w:val="007747CD"/>
    <w:rsid w:val="007800B4"/>
    <w:rsid w:val="007820A1"/>
    <w:rsid w:val="00782B49"/>
    <w:rsid w:val="00790186"/>
    <w:rsid w:val="00790CBA"/>
    <w:rsid w:val="00790F82"/>
    <w:rsid w:val="00793E3C"/>
    <w:rsid w:val="00794623"/>
    <w:rsid w:val="00795F80"/>
    <w:rsid w:val="007A0010"/>
    <w:rsid w:val="007A704E"/>
    <w:rsid w:val="007B0E67"/>
    <w:rsid w:val="007B52AB"/>
    <w:rsid w:val="007B5E4D"/>
    <w:rsid w:val="007B61CE"/>
    <w:rsid w:val="007C0702"/>
    <w:rsid w:val="007C0F95"/>
    <w:rsid w:val="007C5D76"/>
    <w:rsid w:val="007C5F35"/>
    <w:rsid w:val="007C60A4"/>
    <w:rsid w:val="007C7924"/>
    <w:rsid w:val="007D1E62"/>
    <w:rsid w:val="007D444C"/>
    <w:rsid w:val="007D644D"/>
    <w:rsid w:val="007E11A2"/>
    <w:rsid w:val="007E47EE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34586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0205"/>
    <w:rsid w:val="00882105"/>
    <w:rsid w:val="00882572"/>
    <w:rsid w:val="008834AF"/>
    <w:rsid w:val="00886C24"/>
    <w:rsid w:val="00886FD3"/>
    <w:rsid w:val="00890650"/>
    <w:rsid w:val="00890DEC"/>
    <w:rsid w:val="008952DF"/>
    <w:rsid w:val="008A2E12"/>
    <w:rsid w:val="008A4579"/>
    <w:rsid w:val="008A4674"/>
    <w:rsid w:val="008B04E0"/>
    <w:rsid w:val="008B0F04"/>
    <w:rsid w:val="008B1F27"/>
    <w:rsid w:val="008B255D"/>
    <w:rsid w:val="008B41BA"/>
    <w:rsid w:val="008B726A"/>
    <w:rsid w:val="008B7275"/>
    <w:rsid w:val="008C0D58"/>
    <w:rsid w:val="008C1BE8"/>
    <w:rsid w:val="008C24AA"/>
    <w:rsid w:val="008C312A"/>
    <w:rsid w:val="008C54D9"/>
    <w:rsid w:val="008D053E"/>
    <w:rsid w:val="008D0A7C"/>
    <w:rsid w:val="008E7A01"/>
    <w:rsid w:val="008F1368"/>
    <w:rsid w:val="008F1DE1"/>
    <w:rsid w:val="0090081B"/>
    <w:rsid w:val="00907FB4"/>
    <w:rsid w:val="00911646"/>
    <w:rsid w:val="00914A01"/>
    <w:rsid w:val="00915FA7"/>
    <w:rsid w:val="0091789F"/>
    <w:rsid w:val="00917C9C"/>
    <w:rsid w:val="009220B6"/>
    <w:rsid w:val="00923A4D"/>
    <w:rsid w:val="00927158"/>
    <w:rsid w:val="00927C80"/>
    <w:rsid w:val="00931B00"/>
    <w:rsid w:val="00934B30"/>
    <w:rsid w:val="009356FE"/>
    <w:rsid w:val="0094100E"/>
    <w:rsid w:val="0094317E"/>
    <w:rsid w:val="009432DE"/>
    <w:rsid w:val="009447B5"/>
    <w:rsid w:val="0094576D"/>
    <w:rsid w:val="00951500"/>
    <w:rsid w:val="00951C57"/>
    <w:rsid w:val="00952DC3"/>
    <w:rsid w:val="0095350E"/>
    <w:rsid w:val="009603B5"/>
    <w:rsid w:val="00965C90"/>
    <w:rsid w:val="00966AF1"/>
    <w:rsid w:val="009670E8"/>
    <w:rsid w:val="009705C2"/>
    <w:rsid w:val="00976C67"/>
    <w:rsid w:val="00977354"/>
    <w:rsid w:val="0098560D"/>
    <w:rsid w:val="00985BAC"/>
    <w:rsid w:val="009868FA"/>
    <w:rsid w:val="0099363D"/>
    <w:rsid w:val="0099605C"/>
    <w:rsid w:val="009A2C50"/>
    <w:rsid w:val="009A5534"/>
    <w:rsid w:val="009A6E6C"/>
    <w:rsid w:val="009B23C6"/>
    <w:rsid w:val="009B494A"/>
    <w:rsid w:val="009C0FDD"/>
    <w:rsid w:val="009C5E6F"/>
    <w:rsid w:val="009D59FA"/>
    <w:rsid w:val="009D61CE"/>
    <w:rsid w:val="009E0F10"/>
    <w:rsid w:val="009E1784"/>
    <w:rsid w:val="009E1A33"/>
    <w:rsid w:val="009E3E4E"/>
    <w:rsid w:val="009E519B"/>
    <w:rsid w:val="009E6FE2"/>
    <w:rsid w:val="009F025E"/>
    <w:rsid w:val="009F2882"/>
    <w:rsid w:val="009F2B29"/>
    <w:rsid w:val="009F4495"/>
    <w:rsid w:val="009F6830"/>
    <w:rsid w:val="009F71B7"/>
    <w:rsid w:val="009F7C34"/>
    <w:rsid w:val="00A009C3"/>
    <w:rsid w:val="00A02CC3"/>
    <w:rsid w:val="00A0445C"/>
    <w:rsid w:val="00A061A2"/>
    <w:rsid w:val="00A071AF"/>
    <w:rsid w:val="00A13F70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582"/>
    <w:rsid w:val="00A51BB5"/>
    <w:rsid w:val="00A55315"/>
    <w:rsid w:val="00A55AF1"/>
    <w:rsid w:val="00A55FC0"/>
    <w:rsid w:val="00A7018E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4660"/>
    <w:rsid w:val="00A97F1D"/>
    <w:rsid w:val="00AA0BE3"/>
    <w:rsid w:val="00AA349C"/>
    <w:rsid w:val="00AB1C72"/>
    <w:rsid w:val="00AB22CA"/>
    <w:rsid w:val="00AB2905"/>
    <w:rsid w:val="00AC1B2D"/>
    <w:rsid w:val="00AC2DC7"/>
    <w:rsid w:val="00AC3C10"/>
    <w:rsid w:val="00AD269A"/>
    <w:rsid w:val="00AD4258"/>
    <w:rsid w:val="00AE413C"/>
    <w:rsid w:val="00AE5C0B"/>
    <w:rsid w:val="00AE6190"/>
    <w:rsid w:val="00AE779B"/>
    <w:rsid w:val="00AF2CD9"/>
    <w:rsid w:val="00AF6287"/>
    <w:rsid w:val="00AF72AB"/>
    <w:rsid w:val="00AF7398"/>
    <w:rsid w:val="00B00D3F"/>
    <w:rsid w:val="00B03831"/>
    <w:rsid w:val="00B04A8F"/>
    <w:rsid w:val="00B076EE"/>
    <w:rsid w:val="00B115E5"/>
    <w:rsid w:val="00B21A94"/>
    <w:rsid w:val="00B21F61"/>
    <w:rsid w:val="00B2498D"/>
    <w:rsid w:val="00B27C2F"/>
    <w:rsid w:val="00B43039"/>
    <w:rsid w:val="00B4554D"/>
    <w:rsid w:val="00B4563D"/>
    <w:rsid w:val="00B4577E"/>
    <w:rsid w:val="00B51C6A"/>
    <w:rsid w:val="00B53BAA"/>
    <w:rsid w:val="00B54792"/>
    <w:rsid w:val="00B55C67"/>
    <w:rsid w:val="00B56B72"/>
    <w:rsid w:val="00B61D2A"/>
    <w:rsid w:val="00B65D99"/>
    <w:rsid w:val="00B662FB"/>
    <w:rsid w:val="00B770E9"/>
    <w:rsid w:val="00B77379"/>
    <w:rsid w:val="00B84104"/>
    <w:rsid w:val="00B96A63"/>
    <w:rsid w:val="00B96B3D"/>
    <w:rsid w:val="00B972A7"/>
    <w:rsid w:val="00BA01C1"/>
    <w:rsid w:val="00BA1351"/>
    <w:rsid w:val="00BA2BBA"/>
    <w:rsid w:val="00BA4500"/>
    <w:rsid w:val="00BA47E4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06FA"/>
    <w:rsid w:val="00BD5D4D"/>
    <w:rsid w:val="00BD69C4"/>
    <w:rsid w:val="00BD750A"/>
    <w:rsid w:val="00BE2954"/>
    <w:rsid w:val="00BE3133"/>
    <w:rsid w:val="00BE3464"/>
    <w:rsid w:val="00BE3CBD"/>
    <w:rsid w:val="00BF134B"/>
    <w:rsid w:val="00BF4535"/>
    <w:rsid w:val="00BF632D"/>
    <w:rsid w:val="00BF64B3"/>
    <w:rsid w:val="00BF6A83"/>
    <w:rsid w:val="00C07A73"/>
    <w:rsid w:val="00C1199E"/>
    <w:rsid w:val="00C11A87"/>
    <w:rsid w:val="00C131AB"/>
    <w:rsid w:val="00C13861"/>
    <w:rsid w:val="00C1390A"/>
    <w:rsid w:val="00C1413F"/>
    <w:rsid w:val="00C22E2C"/>
    <w:rsid w:val="00C27136"/>
    <w:rsid w:val="00C27B52"/>
    <w:rsid w:val="00C30B1E"/>
    <w:rsid w:val="00C34382"/>
    <w:rsid w:val="00C35D27"/>
    <w:rsid w:val="00C411F3"/>
    <w:rsid w:val="00C41C5E"/>
    <w:rsid w:val="00C44086"/>
    <w:rsid w:val="00C461D4"/>
    <w:rsid w:val="00C50996"/>
    <w:rsid w:val="00C51938"/>
    <w:rsid w:val="00C522EE"/>
    <w:rsid w:val="00C523FC"/>
    <w:rsid w:val="00C567AE"/>
    <w:rsid w:val="00C61986"/>
    <w:rsid w:val="00C61B24"/>
    <w:rsid w:val="00C61D1E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CE3421"/>
    <w:rsid w:val="00CE39B9"/>
    <w:rsid w:val="00CF13A9"/>
    <w:rsid w:val="00D044C2"/>
    <w:rsid w:val="00D06FAD"/>
    <w:rsid w:val="00D1216F"/>
    <w:rsid w:val="00D1284D"/>
    <w:rsid w:val="00D26C33"/>
    <w:rsid w:val="00D27A5D"/>
    <w:rsid w:val="00D303BA"/>
    <w:rsid w:val="00D30B3F"/>
    <w:rsid w:val="00D30C3C"/>
    <w:rsid w:val="00D31B16"/>
    <w:rsid w:val="00D31D69"/>
    <w:rsid w:val="00D35EF7"/>
    <w:rsid w:val="00D40978"/>
    <w:rsid w:val="00D40E63"/>
    <w:rsid w:val="00D42F90"/>
    <w:rsid w:val="00D45363"/>
    <w:rsid w:val="00D46087"/>
    <w:rsid w:val="00D47E00"/>
    <w:rsid w:val="00D5372C"/>
    <w:rsid w:val="00D5379B"/>
    <w:rsid w:val="00D57869"/>
    <w:rsid w:val="00D61098"/>
    <w:rsid w:val="00D6165C"/>
    <w:rsid w:val="00D63441"/>
    <w:rsid w:val="00D64A26"/>
    <w:rsid w:val="00D65D2C"/>
    <w:rsid w:val="00D72E51"/>
    <w:rsid w:val="00D748B4"/>
    <w:rsid w:val="00D83E22"/>
    <w:rsid w:val="00D9244B"/>
    <w:rsid w:val="00D93167"/>
    <w:rsid w:val="00D97BCB"/>
    <w:rsid w:val="00DA1035"/>
    <w:rsid w:val="00DA18A5"/>
    <w:rsid w:val="00DA2B81"/>
    <w:rsid w:val="00DA2E20"/>
    <w:rsid w:val="00DA460E"/>
    <w:rsid w:val="00DB5635"/>
    <w:rsid w:val="00DC0FD3"/>
    <w:rsid w:val="00DC26CA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001C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0CAA"/>
    <w:rsid w:val="00E420D0"/>
    <w:rsid w:val="00E47564"/>
    <w:rsid w:val="00E477B5"/>
    <w:rsid w:val="00E5053E"/>
    <w:rsid w:val="00E5075E"/>
    <w:rsid w:val="00E5296B"/>
    <w:rsid w:val="00E57EDE"/>
    <w:rsid w:val="00E70393"/>
    <w:rsid w:val="00E73BFE"/>
    <w:rsid w:val="00E74C5B"/>
    <w:rsid w:val="00E76756"/>
    <w:rsid w:val="00E90CB7"/>
    <w:rsid w:val="00E94530"/>
    <w:rsid w:val="00E96543"/>
    <w:rsid w:val="00EA260B"/>
    <w:rsid w:val="00EB3C2A"/>
    <w:rsid w:val="00EB6115"/>
    <w:rsid w:val="00EC08FF"/>
    <w:rsid w:val="00EC0ED4"/>
    <w:rsid w:val="00EC1124"/>
    <w:rsid w:val="00ED5033"/>
    <w:rsid w:val="00EE08DF"/>
    <w:rsid w:val="00EE12EB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16DC2"/>
    <w:rsid w:val="00F20890"/>
    <w:rsid w:val="00F22D8E"/>
    <w:rsid w:val="00F24F0C"/>
    <w:rsid w:val="00F2533A"/>
    <w:rsid w:val="00F26F9F"/>
    <w:rsid w:val="00F27325"/>
    <w:rsid w:val="00F278AE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3BC5"/>
    <w:rsid w:val="00F54228"/>
    <w:rsid w:val="00F547D7"/>
    <w:rsid w:val="00F56C84"/>
    <w:rsid w:val="00F624C9"/>
    <w:rsid w:val="00F65C0D"/>
    <w:rsid w:val="00F700AD"/>
    <w:rsid w:val="00F70C06"/>
    <w:rsid w:val="00F71C3E"/>
    <w:rsid w:val="00F757A2"/>
    <w:rsid w:val="00F85F72"/>
    <w:rsid w:val="00F86E8E"/>
    <w:rsid w:val="00F944D7"/>
    <w:rsid w:val="00F976EC"/>
    <w:rsid w:val="00F97868"/>
    <w:rsid w:val="00FA09C0"/>
    <w:rsid w:val="00FA4070"/>
    <w:rsid w:val="00FA43AB"/>
    <w:rsid w:val="00FA703C"/>
    <w:rsid w:val="00FA7D42"/>
    <w:rsid w:val="00FC2F1C"/>
    <w:rsid w:val="00FC4E22"/>
    <w:rsid w:val="00FC6B9B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06A1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EB3C2A"/>
    <w:pPr>
      <w:numPr>
        <w:ilvl w:val="3"/>
        <w:numId w:val="11"/>
      </w:numPr>
      <w:spacing w:before="480" w:after="480" w:line="240" w:lineRule="auto"/>
      <w:ind w:left="1434" w:hanging="1077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EB3C2A"/>
    <w:rPr>
      <w:rFonts w:ascii="Arial" w:hAnsi="Arial" w:cs="Arial"/>
      <w:sz w:val="24"/>
      <w:szCs w:val="24"/>
      <w:lang w:eastAsia="en-US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devmedia.com.br/introducao-ao-visual-studio-code/3441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hyperlink" Target="https://www.devmedia.com.br/introducao-ao-visual-studio-code/34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FEBEF-B5E3-41F4-B2CD-760A4F148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1149</TotalTime>
  <Pages>51</Pages>
  <Words>6485</Words>
  <Characters>35024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41427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740</cp:revision>
  <dcterms:created xsi:type="dcterms:W3CDTF">2019-11-21T17:36:00Z</dcterms:created>
  <dcterms:modified xsi:type="dcterms:W3CDTF">2020-07-23T16:53:00Z</dcterms:modified>
</cp:coreProperties>
</file>